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ED3" w:rsidRDefault="00406ED3" w:rsidP="00AA51FA">
      <w:pPr>
        <w:pStyle w:val="a0"/>
        <w:rPr>
          <w:rFonts w:hint="eastAsia"/>
        </w:rPr>
        <w:sectPr w:rsidR="00406ED3" w:rsidSect="002C1EA0">
          <w:headerReference w:type="default" r:id="rId8"/>
          <w:pgSz w:w="11906" w:h="16838"/>
          <w:pgMar w:top="720" w:right="720" w:bottom="720" w:left="720" w:header="851" w:footer="992" w:gutter="0"/>
          <w:pgNumType w:fmt="upperRoman" w:start="1"/>
          <w:cols w:space="720"/>
          <w:docGrid w:type="lines" w:linePitch="312"/>
        </w:sectPr>
      </w:pPr>
    </w:p>
    <w:p w:rsidR="00F35D41" w:rsidRPr="005547BA" w:rsidRDefault="001E3A02" w:rsidP="00AB2F9F">
      <w:pPr>
        <w:jc w:val="center"/>
        <w:rPr>
          <w:b/>
          <w:sz w:val="30"/>
          <w:szCs w:val="30"/>
        </w:rPr>
      </w:pPr>
      <w:r>
        <w:rPr>
          <w:b/>
          <w:noProof/>
          <w:sz w:val="30"/>
          <w:szCs w:val="30"/>
        </w:rPr>
        <w:lastRenderedPageBreak/>
        <w:drawing>
          <wp:inline distT="0" distB="0" distL="0" distR="0">
            <wp:extent cx="6485296" cy="8340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老男孩linux运维实战培训.png"/>
                    <pic:cNvPicPr/>
                  </pic:nvPicPr>
                  <pic:blipFill rotWithShape="1">
                    <a:blip r:embed="rId9" cstate="print">
                      <a:extLst>
                        <a:ext uri="{28A0092B-C50C-407E-A947-70E740481C1C}">
                          <a14:useLocalDpi xmlns:a14="http://schemas.microsoft.com/office/drawing/2010/main" val="0"/>
                        </a:ext>
                      </a:extLst>
                    </a:blip>
                    <a:srcRect b="14212"/>
                    <a:stretch/>
                  </pic:blipFill>
                  <pic:spPr bwMode="auto">
                    <a:xfrm>
                      <a:off x="0" y="0"/>
                      <a:ext cx="6486157" cy="834124"/>
                    </a:xfrm>
                    <a:prstGeom prst="rect">
                      <a:avLst/>
                    </a:prstGeom>
                    <a:ln>
                      <a:noFill/>
                    </a:ln>
                    <a:extLst>
                      <a:ext uri="{53640926-AAD7-44D8-BBD7-CCE9431645EC}">
                        <a14:shadowObscured xmlns:a14="http://schemas.microsoft.com/office/drawing/2010/main"/>
                      </a:ext>
                    </a:extLst>
                  </pic:spPr>
                </pic:pic>
              </a:graphicData>
            </a:graphic>
          </wp:inline>
        </w:drawing>
      </w:r>
    </w:p>
    <w:p w:rsidR="00AC79A5" w:rsidRDefault="00AC79A5" w:rsidP="00172FD4">
      <w:pPr>
        <w:shd w:val="clear" w:color="auto" w:fill="FF0000"/>
        <w:spacing w:line="360" w:lineRule="auto"/>
        <w:jc w:val="center"/>
        <w:rPr>
          <w:rFonts w:ascii="宋体" w:hAnsi="宋体"/>
          <w:b/>
          <w:szCs w:val="21"/>
        </w:rPr>
      </w:pPr>
      <w:r>
        <w:rPr>
          <w:rFonts w:ascii="宋体" w:hAnsi="宋体" w:hint="eastAsia"/>
          <w:b/>
          <w:szCs w:val="21"/>
        </w:rPr>
        <w:t>老男孩教育</w:t>
      </w:r>
      <w:r>
        <w:rPr>
          <w:rFonts w:ascii="宋体" w:hAnsi="宋体"/>
          <w:b/>
          <w:szCs w:val="21"/>
        </w:rPr>
        <w:t>教学核心思想</w:t>
      </w:r>
      <w:r>
        <w:rPr>
          <w:rFonts w:ascii="宋体" w:hAnsi="宋体" w:hint="eastAsia"/>
          <w:b/>
          <w:szCs w:val="21"/>
        </w:rPr>
        <w:t>6重：重目标、重思路、重方法、重实践、重习惯、重总结</w:t>
      </w:r>
    </w:p>
    <w:p w:rsidR="00AC79A5" w:rsidRPr="00AA51FA" w:rsidRDefault="00AC79A5" w:rsidP="00AA51FA">
      <w:pPr>
        <w:shd w:val="clear" w:color="auto" w:fill="FFFF00"/>
        <w:jc w:val="center"/>
        <w:rPr>
          <w:rFonts w:ascii="Arial Black" w:hAnsi="Arial Black" w:hint="eastAsia"/>
          <w:b/>
          <w:sz w:val="28"/>
          <w:szCs w:val="21"/>
        </w:rPr>
      </w:pPr>
      <w:r w:rsidRPr="00172FD4">
        <w:rPr>
          <w:rFonts w:ascii="Arial Black" w:hAnsi="Arial Black" w:hint="eastAsia"/>
          <w:b/>
          <w:sz w:val="28"/>
          <w:szCs w:val="21"/>
        </w:rPr>
        <w:t>学无止境</w:t>
      </w:r>
      <w:r w:rsidRPr="00172FD4">
        <w:rPr>
          <w:rFonts w:ascii="Arial Black" w:hAnsi="Arial Black"/>
          <w:b/>
          <w:sz w:val="28"/>
          <w:szCs w:val="21"/>
        </w:rPr>
        <w:t>，老男孩教育成就你人生的起点！</w:t>
      </w:r>
    </w:p>
    <w:sdt>
      <w:sdtPr>
        <w:rPr>
          <w:rFonts w:ascii="Times New Roman" w:hAnsi="Times New Roman"/>
          <w:b w:val="0"/>
          <w:bCs w:val="0"/>
          <w:color w:val="auto"/>
          <w:kern w:val="2"/>
          <w:sz w:val="24"/>
          <w:szCs w:val="22"/>
          <w:u w:val="single"/>
          <w:lang w:val="zh-CN"/>
        </w:rPr>
        <w:id w:val="46738663"/>
        <w:docPartObj>
          <w:docPartGallery w:val="Table of Contents"/>
          <w:docPartUnique/>
        </w:docPartObj>
      </w:sdtPr>
      <w:sdtEndPr/>
      <w:sdtContent>
        <w:p w:rsidR="00867588" w:rsidRDefault="00113666" w:rsidP="00113666">
          <w:pPr>
            <w:pStyle w:val="TOC"/>
            <w:jc w:val="center"/>
          </w:pPr>
          <w:r>
            <w:rPr>
              <w:rFonts w:hint="eastAsia"/>
              <w:lang w:val="zh-CN"/>
            </w:rPr>
            <w:t>目</w:t>
          </w:r>
          <w:r w:rsidR="0049419C">
            <w:rPr>
              <w:rFonts w:hint="eastAsia"/>
              <w:lang w:val="zh-CN"/>
            </w:rPr>
            <w:t xml:space="preserve">  </w:t>
          </w:r>
          <w:r>
            <w:rPr>
              <w:rFonts w:hint="eastAsia"/>
              <w:lang w:val="zh-CN"/>
            </w:rPr>
            <w:t>录</w:t>
          </w:r>
        </w:p>
        <w:p w:rsidR="00CD0464" w:rsidRDefault="00B93E58">
          <w:pPr>
            <w:pStyle w:val="11"/>
            <w:tabs>
              <w:tab w:val="right" w:leader="dot" w:pos="10456"/>
            </w:tabs>
            <w:rPr>
              <w:rFonts w:asciiTheme="minorHAnsi" w:eastAsiaTheme="minorEastAsia" w:hAnsiTheme="minorHAnsi" w:cstheme="minorBidi"/>
              <w:noProof/>
              <w:sz w:val="21"/>
            </w:rPr>
          </w:pPr>
          <w:r>
            <w:fldChar w:fldCharType="begin"/>
          </w:r>
          <w:r w:rsidR="00867588">
            <w:instrText xml:space="preserve"> TOC \o "1-3" \h \z \u </w:instrText>
          </w:r>
          <w:r>
            <w:fldChar w:fldCharType="separate"/>
          </w:r>
          <w:hyperlink w:anchor="_Toc514245704" w:history="1">
            <w:r w:rsidR="00CD0464" w:rsidRPr="007347A4">
              <w:rPr>
                <w:rStyle w:val="a6"/>
                <w:rFonts w:hint="eastAsia"/>
                <w:noProof/>
              </w:rPr>
              <w:t>第</w:t>
            </w:r>
            <w:r w:rsidR="00CD0464" w:rsidRPr="007347A4">
              <w:rPr>
                <w:rStyle w:val="a6"/>
                <w:rFonts w:hint="eastAsia"/>
                <w:noProof/>
              </w:rPr>
              <w:t>1</w:t>
            </w:r>
            <w:r w:rsidR="00CD0464" w:rsidRPr="007347A4">
              <w:rPr>
                <w:rStyle w:val="a6"/>
                <w:rFonts w:hint="eastAsia"/>
                <w:noProof/>
              </w:rPr>
              <w:t>章</w:t>
            </w:r>
            <w:r w:rsidR="00CD0464" w:rsidRPr="007347A4">
              <w:rPr>
                <w:rStyle w:val="a6"/>
                <w:noProof/>
              </w:rPr>
              <w:t xml:space="preserve"> nginx</w:t>
            </w:r>
            <w:r w:rsidR="00CD0464">
              <w:rPr>
                <w:noProof/>
                <w:webHidden/>
              </w:rPr>
              <w:tab/>
            </w:r>
            <w:r>
              <w:rPr>
                <w:noProof/>
                <w:webHidden/>
              </w:rPr>
              <w:fldChar w:fldCharType="begin"/>
            </w:r>
            <w:r w:rsidR="00CD0464">
              <w:rPr>
                <w:noProof/>
                <w:webHidden/>
              </w:rPr>
              <w:instrText xml:space="preserve"> PAGEREF _Toc514245704 \h </w:instrText>
            </w:r>
            <w:r>
              <w:rPr>
                <w:noProof/>
                <w:webHidden/>
              </w:rPr>
            </w:r>
            <w:r>
              <w:rPr>
                <w:noProof/>
                <w:webHidden/>
              </w:rPr>
              <w:fldChar w:fldCharType="separate"/>
            </w:r>
            <w:r w:rsidR="00CD0464">
              <w:rPr>
                <w:noProof/>
                <w:webHidden/>
              </w:rPr>
              <w:t>1</w:t>
            </w:r>
            <w:r>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05" w:history="1">
            <w:r w:rsidR="00CD0464" w:rsidRPr="007347A4">
              <w:rPr>
                <w:rStyle w:val="a6"/>
                <w:rFonts w:ascii="Helvetica" w:hAnsi="Helvetica"/>
                <w:noProof/>
              </w:rPr>
              <w:t>1.1</w:t>
            </w:r>
            <w:r w:rsidR="00CD0464" w:rsidRPr="007347A4">
              <w:rPr>
                <w:rStyle w:val="a6"/>
                <w:rFonts w:ascii="微软雅黑" w:eastAsia="微软雅黑" w:hAnsi="微软雅黑" w:cs="Helvetica"/>
                <w:noProof/>
              </w:rPr>
              <w:t xml:space="preserve"> web</w:t>
            </w:r>
            <w:r w:rsidR="00CD0464" w:rsidRPr="007347A4">
              <w:rPr>
                <w:rStyle w:val="a6"/>
                <w:rFonts w:ascii="微软雅黑" w:eastAsia="微软雅黑" w:hAnsi="微软雅黑" w:cs="Helvetica" w:hint="eastAsia"/>
                <w:noProof/>
              </w:rPr>
              <w:t>网站服务介绍</w:t>
            </w:r>
            <w:r w:rsidR="00CD0464">
              <w:rPr>
                <w:noProof/>
                <w:webHidden/>
              </w:rPr>
              <w:tab/>
            </w:r>
            <w:r w:rsidR="00B93E58">
              <w:rPr>
                <w:noProof/>
                <w:webHidden/>
              </w:rPr>
              <w:fldChar w:fldCharType="begin"/>
            </w:r>
            <w:r w:rsidR="00CD0464">
              <w:rPr>
                <w:noProof/>
                <w:webHidden/>
              </w:rPr>
              <w:instrText xml:space="preserve"> PAGEREF _Toc514245705 \h </w:instrText>
            </w:r>
            <w:r w:rsidR="00B93E58">
              <w:rPr>
                <w:noProof/>
                <w:webHidden/>
              </w:rPr>
            </w:r>
            <w:r w:rsidR="00B93E58">
              <w:rPr>
                <w:noProof/>
                <w:webHidden/>
              </w:rPr>
              <w:fldChar w:fldCharType="separate"/>
            </w:r>
            <w:r w:rsidR="00CD0464">
              <w:rPr>
                <w:noProof/>
                <w:webHidden/>
              </w:rPr>
              <w:t>1</w:t>
            </w:r>
            <w:r w:rsidR="00B93E58">
              <w:rPr>
                <w:noProof/>
                <w:webHidden/>
              </w:rPr>
              <w:fldChar w:fldCharType="end"/>
            </w:r>
          </w:hyperlink>
        </w:p>
        <w:p w:rsidR="00CD0464" w:rsidRDefault="00F306D8" w:rsidP="00CD0464">
          <w:pPr>
            <w:pStyle w:val="30"/>
            <w:tabs>
              <w:tab w:val="right" w:leader="dot" w:pos="10456"/>
            </w:tabs>
            <w:ind w:left="960"/>
            <w:rPr>
              <w:noProof/>
              <w:kern w:val="2"/>
              <w:sz w:val="21"/>
            </w:rPr>
          </w:pPr>
          <w:hyperlink w:anchor="_Toc514245706" w:history="1">
            <w:r w:rsidR="00CD0464" w:rsidRPr="007347A4">
              <w:rPr>
                <w:rStyle w:val="a6"/>
                <w:rFonts w:ascii="Helvetica" w:hAnsi="Helvetica"/>
                <w:noProof/>
              </w:rPr>
              <w:t>1.1.1</w:t>
            </w:r>
            <w:r w:rsidR="00CD0464" w:rsidRPr="007347A4">
              <w:rPr>
                <w:rStyle w:val="a6"/>
                <w:rFonts w:ascii="微软雅黑" w:eastAsia="微软雅黑" w:hAnsi="微软雅黑" w:cs="Helvetica" w:hint="eastAsia"/>
                <w:noProof/>
              </w:rPr>
              <w:t xml:space="preserve"> 常用来提供静态</w:t>
            </w:r>
            <w:r w:rsidR="00CD0464" w:rsidRPr="007347A4">
              <w:rPr>
                <w:rStyle w:val="a6"/>
                <w:rFonts w:ascii="微软雅黑" w:eastAsia="微软雅黑" w:hAnsi="微软雅黑" w:cs="Helvetica"/>
                <w:noProof/>
              </w:rPr>
              <w:t>Web</w:t>
            </w:r>
            <w:r w:rsidR="00CD0464" w:rsidRPr="007347A4">
              <w:rPr>
                <w:rStyle w:val="a6"/>
                <w:rFonts w:ascii="微软雅黑" w:eastAsia="微软雅黑" w:hAnsi="微软雅黑" w:cs="Helvetica" w:hint="eastAsia"/>
                <w:noProof/>
              </w:rPr>
              <w:t>服务的软件</w:t>
            </w:r>
            <w:r w:rsidR="00CD0464">
              <w:rPr>
                <w:noProof/>
                <w:webHidden/>
              </w:rPr>
              <w:tab/>
            </w:r>
            <w:r w:rsidR="00B93E58">
              <w:rPr>
                <w:noProof/>
                <w:webHidden/>
              </w:rPr>
              <w:fldChar w:fldCharType="begin"/>
            </w:r>
            <w:r w:rsidR="00CD0464">
              <w:rPr>
                <w:noProof/>
                <w:webHidden/>
              </w:rPr>
              <w:instrText xml:space="preserve"> PAGEREF _Toc514245706 \h </w:instrText>
            </w:r>
            <w:r w:rsidR="00B93E58">
              <w:rPr>
                <w:noProof/>
                <w:webHidden/>
              </w:rPr>
            </w:r>
            <w:r w:rsidR="00B93E58">
              <w:rPr>
                <w:noProof/>
                <w:webHidden/>
              </w:rPr>
              <w:fldChar w:fldCharType="separate"/>
            </w:r>
            <w:r w:rsidR="00CD0464">
              <w:rPr>
                <w:noProof/>
                <w:webHidden/>
              </w:rPr>
              <w:t>1</w:t>
            </w:r>
            <w:r w:rsidR="00B93E58">
              <w:rPr>
                <w:noProof/>
                <w:webHidden/>
              </w:rPr>
              <w:fldChar w:fldCharType="end"/>
            </w:r>
          </w:hyperlink>
        </w:p>
        <w:p w:rsidR="00CD0464" w:rsidRDefault="00F306D8" w:rsidP="00CD0464">
          <w:pPr>
            <w:pStyle w:val="30"/>
            <w:tabs>
              <w:tab w:val="right" w:leader="dot" w:pos="10456"/>
            </w:tabs>
            <w:ind w:left="960"/>
            <w:rPr>
              <w:noProof/>
              <w:kern w:val="2"/>
              <w:sz w:val="21"/>
            </w:rPr>
          </w:pPr>
          <w:hyperlink w:anchor="_Toc514245707" w:history="1">
            <w:r w:rsidR="00CD0464" w:rsidRPr="007347A4">
              <w:rPr>
                <w:rStyle w:val="a6"/>
                <w:rFonts w:ascii="Helvetica" w:hAnsi="Helvetica"/>
                <w:noProof/>
              </w:rPr>
              <w:t>1.1.2</w:t>
            </w:r>
            <w:r w:rsidR="00CD0464" w:rsidRPr="007347A4">
              <w:rPr>
                <w:rStyle w:val="a6"/>
                <w:noProof/>
              </w:rPr>
              <w:t xml:space="preserve"> 1</w:t>
            </w:r>
            <w:r w:rsidR="00CD0464" w:rsidRPr="007347A4">
              <w:rPr>
                <w:rStyle w:val="a6"/>
                <w:rFonts w:ascii="微软雅黑" w:eastAsia="微软雅黑" w:hAnsi="微软雅黑" w:cs="Helvetica" w:hint="eastAsia"/>
                <w:noProof/>
              </w:rPr>
              <w:t>常用来提供动态服务的软件</w:t>
            </w:r>
            <w:r w:rsidR="00CD0464">
              <w:rPr>
                <w:noProof/>
                <w:webHidden/>
              </w:rPr>
              <w:tab/>
            </w:r>
            <w:r w:rsidR="00B93E58">
              <w:rPr>
                <w:noProof/>
                <w:webHidden/>
              </w:rPr>
              <w:fldChar w:fldCharType="begin"/>
            </w:r>
            <w:r w:rsidR="00CD0464">
              <w:rPr>
                <w:noProof/>
                <w:webHidden/>
              </w:rPr>
              <w:instrText xml:space="preserve"> PAGEREF _Toc514245707 \h </w:instrText>
            </w:r>
            <w:r w:rsidR="00B93E58">
              <w:rPr>
                <w:noProof/>
                <w:webHidden/>
              </w:rPr>
            </w:r>
            <w:r w:rsidR="00B93E58">
              <w:rPr>
                <w:noProof/>
                <w:webHidden/>
              </w:rPr>
              <w:fldChar w:fldCharType="separate"/>
            </w:r>
            <w:r w:rsidR="00CD0464">
              <w:rPr>
                <w:noProof/>
                <w:webHidden/>
              </w:rPr>
              <w:t>1</w:t>
            </w:r>
            <w:r w:rsidR="00B93E58">
              <w:rPr>
                <w:noProof/>
                <w:webHidden/>
              </w:rPr>
              <w:fldChar w:fldCharType="end"/>
            </w:r>
          </w:hyperlink>
        </w:p>
        <w:p w:rsidR="00CD0464" w:rsidRDefault="00F306D8">
          <w:pPr>
            <w:pStyle w:val="11"/>
            <w:tabs>
              <w:tab w:val="right" w:leader="dot" w:pos="10456"/>
            </w:tabs>
            <w:rPr>
              <w:rFonts w:asciiTheme="minorHAnsi" w:eastAsiaTheme="minorEastAsia" w:hAnsiTheme="minorHAnsi" w:cstheme="minorBidi"/>
              <w:noProof/>
              <w:sz w:val="21"/>
            </w:rPr>
          </w:pPr>
          <w:hyperlink w:anchor="_Toc514245708" w:history="1">
            <w:r w:rsidR="00CD0464" w:rsidRPr="007347A4">
              <w:rPr>
                <w:rStyle w:val="a6"/>
                <w:rFonts w:ascii="Helvetica" w:hAnsi="Helvetica" w:cs="Helvetica" w:hint="eastAsia"/>
                <w:noProof/>
              </w:rPr>
              <w:t>第</w:t>
            </w:r>
            <w:r w:rsidR="00CD0464" w:rsidRPr="007347A4">
              <w:rPr>
                <w:rStyle w:val="a6"/>
                <w:rFonts w:ascii="Helvetica" w:hAnsi="Helvetica" w:cs="Helvetica" w:hint="eastAsia"/>
                <w:noProof/>
              </w:rPr>
              <w:t>2</w:t>
            </w:r>
            <w:r w:rsidR="00CD0464" w:rsidRPr="007347A4">
              <w:rPr>
                <w:rStyle w:val="a6"/>
                <w:rFonts w:ascii="Helvetica" w:hAnsi="Helvetica" w:cs="Helvetica" w:hint="eastAsia"/>
                <w:noProof/>
              </w:rPr>
              <w:t>章</w:t>
            </w:r>
            <w:r w:rsidR="00CD0464" w:rsidRPr="007347A4">
              <w:rPr>
                <w:rStyle w:val="a6"/>
                <w:rFonts w:hint="eastAsia"/>
                <w:noProof/>
              </w:rPr>
              <w:t xml:space="preserve"> </w:t>
            </w:r>
            <w:r w:rsidR="00CD0464" w:rsidRPr="007347A4">
              <w:rPr>
                <w:rStyle w:val="a6"/>
                <w:rFonts w:hint="eastAsia"/>
                <w:noProof/>
              </w:rPr>
              <w:t>第</w:t>
            </w:r>
            <w:r w:rsidR="00CD0464" w:rsidRPr="007347A4">
              <w:rPr>
                <w:rStyle w:val="a6"/>
                <w:noProof/>
              </w:rPr>
              <w:t>2</w:t>
            </w:r>
            <w:r w:rsidR="00CD0464" w:rsidRPr="007347A4">
              <w:rPr>
                <w:rStyle w:val="a6"/>
                <w:rFonts w:hint="eastAsia"/>
                <w:noProof/>
              </w:rPr>
              <w:t>章</w:t>
            </w:r>
            <w:r w:rsidR="00CD0464" w:rsidRPr="007347A4">
              <w:rPr>
                <w:rStyle w:val="a6"/>
                <w:noProof/>
              </w:rPr>
              <w:t> </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网站服务软件</w:t>
            </w:r>
            <w:r w:rsidR="00CD0464">
              <w:rPr>
                <w:noProof/>
                <w:webHidden/>
              </w:rPr>
              <w:tab/>
            </w:r>
            <w:r w:rsidR="00B93E58">
              <w:rPr>
                <w:noProof/>
                <w:webHidden/>
              </w:rPr>
              <w:fldChar w:fldCharType="begin"/>
            </w:r>
            <w:r w:rsidR="00CD0464">
              <w:rPr>
                <w:noProof/>
                <w:webHidden/>
              </w:rPr>
              <w:instrText xml:space="preserve"> PAGEREF _Toc514245708 \h </w:instrText>
            </w:r>
            <w:r w:rsidR="00B93E58">
              <w:rPr>
                <w:noProof/>
                <w:webHidden/>
              </w:rPr>
            </w:r>
            <w:r w:rsidR="00B93E58">
              <w:rPr>
                <w:noProof/>
                <w:webHidden/>
              </w:rPr>
              <w:fldChar w:fldCharType="separate"/>
            </w:r>
            <w:r w:rsidR="00CD0464">
              <w:rPr>
                <w:noProof/>
                <w:webHidden/>
              </w:rPr>
              <w:t>1</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09" w:history="1">
            <w:r w:rsidR="00CD0464" w:rsidRPr="007347A4">
              <w:rPr>
                <w:rStyle w:val="a6"/>
                <w:rFonts w:ascii="Helvetica" w:hAnsi="Helvetica" w:cs="Helvetica"/>
                <w:noProof/>
              </w:rPr>
              <w:t>2.1</w:t>
            </w:r>
            <w:r w:rsidR="00CD0464" w:rsidRPr="007347A4">
              <w:rPr>
                <w:rStyle w:val="a6"/>
                <w:noProof/>
              </w:rPr>
              <w:t xml:space="preserve"> 2.1 </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是什么</w:t>
            </w:r>
            <w:r w:rsidR="00CD0464">
              <w:rPr>
                <w:noProof/>
                <w:webHidden/>
              </w:rPr>
              <w:tab/>
            </w:r>
            <w:r w:rsidR="00B93E58">
              <w:rPr>
                <w:noProof/>
                <w:webHidden/>
              </w:rPr>
              <w:fldChar w:fldCharType="begin"/>
            </w:r>
            <w:r w:rsidR="00CD0464">
              <w:rPr>
                <w:noProof/>
                <w:webHidden/>
              </w:rPr>
              <w:instrText xml:space="preserve"> PAGEREF _Toc514245709 \h </w:instrText>
            </w:r>
            <w:r w:rsidR="00B93E58">
              <w:rPr>
                <w:noProof/>
                <w:webHidden/>
              </w:rPr>
            </w:r>
            <w:r w:rsidR="00B93E58">
              <w:rPr>
                <w:noProof/>
                <w:webHidden/>
              </w:rPr>
              <w:fldChar w:fldCharType="separate"/>
            </w:r>
            <w:r w:rsidR="00CD0464">
              <w:rPr>
                <w:noProof/>
                <w:webHidden/>
              </w:rPr>
              <w:t>1</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10" w:history="1">
            <w:r w:rsidR="00CD0464" w:rsidRPr="007347A4">
              <w:rPr>
                <w:rStyle w:val="a6"/>
                <w:rFonts w:ascii="Helvetica" w:hAnsi="Helvetica" w:cs="Helvetica"/>
                <w:noProof/>
              </w:rPr>
              <w:t>2.2</w:t>
            </w:r>
            <w:r w:rsidR="00CD0464" w:rsidRPr="007347A4">
              <w:rPr>
                <w:rStyle w:val="a6"/>
                <w:noProof/>
              </w:rPr>
              <w:t xml:space="preserve"> 2.2 </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的特色及优点</w:t>
            </w:r>
            <w:r w:rsidR="00CD0464">
              <w:rPr>
                <w:noProof/>
                <w:webHidden/>
              </w:rPr>
              <w:tab/>
            </w:r>
            <w:r w:rsidR="00B93E58">
              <w:rPr>
                <w:noProof/>
                <w:webHidden/>
              </w:rPr>
              <w:fldChar w:fldCharType="begin"/>
            </w:r>
            <w:r w:rsidR="00CD0464">
              <w:rPr>
                <w:noProof/>
                <w:webHidden/>
              </w:rPr>
              <w:instrText xml:space="preserve"> PAGEREF _Toc514245710 \h </w:instrText>
            </w:r>
            <w:r w:rsidR="00B93E58">
              <w:rPr>
                <w:noProof/>
                <w:webHidden/>
              </w:rPr>
            </w:r>
            <w:r w:rsidR="00B93E58">
              <w:rPr>
                <w:noProof/>
                <w:webHidden/>
              </w:rPr>
              <w:fldChar w:fldCharType="separate"/>
            </w:r>
            <w:r w:rsidR="00CD0464">
              <w:rPr>
                <w:noProof/>
                <w:webHidden/>
              </w:rPr>
              <w:t>2</w:t>
            </w:r>
            <w:r w:rsidR="00B93E58">
              <w:rPr>
                <w:noProof/>
                <w:webHidden/>
              </w:rPr>
              <w:fldChar w:fldCharType="end"/>
            </w:r>
          </w:hyperlink>
        </w:p>
        <w:p w:rsidR="00CD0464" w:rsidRDefault="00F306D8" w:rsidP="00CD0464">
          <w:pPr>
            <w:pStyle w:val="30"/>
            <w:tabs>
              <w:tab w:val="right" w:leader="dot" w:pos="10456"/>
            </w:tabs>
            <w:ind w:left="960"/>
            <w:rPr>
              <w:noProof/>
              <w:kern w:val="2"/>
              <w:sz w:val="21"/>
            </w:rPr>
          </w:pPr>
          <w:hyperlink w:anchor="_Toc514245711" w:history="1">
            <w:r w:rsidR="00CD0464" w:rsidRPr="007347A4">
              <w:rPr>
                <w:rStyle w:val="a6"/>
                <w:rFonts w:ascii="Helvetica" w:hAnsi="Helvetica" w:cs="Helvetica"/>
                <w:noProof/>
              </w:rPr>
              <w:t>2.2.1</w:t>
            </w:r>
            <w:r w:rsidR="00CD0464" w:rsidRPr="007347A4">
              <w:rPr>
                <w:rStyle w:val="a6"/>
                <w:noProof/>
              </w:rPr>
              <w:t xml:space="preserve"> 2.2.1 </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的重要特性</w:t>
            </w:r>
            <w:r w:rsidR="00CD0464">
              <w:rPr>
                <w:noProof/>
                <w:webHidden/>
              </w:rPr>
              <w:tab/>
            </w:r>
            <w:r w:rsidR="00B93E58">
              <w:rPr>
                <w:noProof/>
                <w:webHidden/>
              </w:rPr>
              <w:fldChar w:fldCharType="begin"/>
            </w:r>
            <w:r w:rsidR="00CD0464">
              <w:rPr>
                <w:noProof/>
                <w:webHidden/>
              </w:rPr>
              <w:instrText xml:space="preserve"> PAGEREF _Toc514245711 \h </w:instrText>
            </w:r>
            <w:r w:rsidR="00B93E58">
              <w:rPr>
                <w:noProof/>
                <w:webHidden/>
              </w:rPr>
            </w:r>
            <w:r w:rsidR="00B93E58">
              <w:rPr>
                <w:noProof/>
                <w:webHidden/>
              </w:rPr>
              <w:fldChar w:fldCharType="separate"/>
            </w:r>
            <w:r w:rsidR="00CD0464">
              <w:rPr>
                <w:noProof/>
                <w:webHidden/>
              </w:rPr>
              <w:t>2</w:t>
            </w:r>
            <w:r w:rsidR="00B93E58">
              <w:rPr>
                <w:noProof/>
                <w:webHidden/>
              </w:rPr>
              <w:fldChar w:fldCharType="end"/>
            </w:r>
          </w:hyperlink>
        </w:p>
        <w:p w:rsidR="00CD0464" w:rsidRDefault="00F306D8" w:rsidP="00CD0464">
          <w:pPr>
            <w:pStyle w:val="30"/>
            <w:tabs>
              <w:tab w:val="right" w:leader="dot" w:pos="10456"/>
            </w:tabs>
            <w:ind w:left="960"/>
            <w:rPr>
              <w:noProof/>
              <w:kern w:val="2"/>
              <w:sz w:val="21"/>
            </w:rPr>
          </w:pPr>
          <w:hyperlink w:anchor="_Toc514245712" w:history="1">
            <w:r w:rsidR="00CD0464" w:rsidRPr="007347A4">
              <w:rPr>
                <w:rStyle w:val="a6"/>
                <w:rFonts w:ascii="Helvetica" w:hAnsi="Helvetica" w:cs="Helvetica"/>
                <w:noProof/>
              </w:rPr>
              <w:t>2.2.2</w:t>
            </w:r>
            <w:r w:rsidR="00CD0464" w:rsidRPr="007347A4">
              <w:rPr>
                <w:rStyle w:val="a6"/>
                <w:noProof/>
              </w:rPr>
              <w:t xml:space="preserve"> 2.2.2 </w:t>
            </w:r>
            <w:r w:rsidR="00CD0464" w:rsidRPr="007347A4">
              <w:rPr>
                <w:rStyle w:val="a6"/>
                <w:rFonts w:ascii="微软雅黑" w:eastAsia="微软雅黑" w:hAnsi="微软雅黑" w:cs="Helvetica"/>
                <w:noProof/>
              </w:rPr>
              <w:t>Nginx HTTP</w:t>
            </w:r>
            <w:r w:rsidR="00CD0464" w:rsidRPr="007347A4">
              <w:rPr>
                <w:rStyle w:val="a6"/>
                <w:rFonts w:ascii="微软雅黑" w:eastAsia="微软雅黑" w:hAnsi="微软雅黑" w:cs="Helvetica" w:hint="eastAsia"/>
                <w:noProof/>
              </w:rPr>
              <w:t>服务器的特色及优点（重要）</w:t>
            </w:r>
            <w:r w:rsidR="00CD0464">
              <w:rPr>
                <w:noProof/>
                <w:webHidden/>
              </w:rPr>
              <w:tab/>
            </w:r>
            <w:r w:rsidR="00B93E58">
              <w:rPr>
                <w:noProof/>
                <w:webHidden/>
              </w:rPr>
              <w:fldChar w:fldCharType="begin"/>
            </w:r>
            <w:r w:rsidR="00CD0464">
              <w:rPr>
                <w:noProof/>
                <w:webHidden/>
              </w:rPr>
              <w:instrText xml:space="preserve"> PAGEREF _Toc514245712 \h </w:instrText>
            </w:r>
            <w:r w:rsidR="00B93E58">
              <w:rPr>
                <w:noProof/>
                <w:webHidden/>
              </w:rPr>
            </w:r>
            <w:r w:rsidR="00B93E58">
              <w:rPr>
                <w:noProof/>
                <w:webHidden/>
              </w:rPr>
              <w:fldChar w:fldCharType="separate"/>
            </w:r>
            <w:r w:rsidR="00CD0464">
              <w:rPr>
                <w:noProof/>
                <w:webHidden/>
              </w:rPr>
              <w:t>3</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13" w:history="1">
            <w:r w:rsidR="00CD0464" w:rsidRPr="007347A4">
              <w:rPr>
                <w:rStyle w:val="a6"/>
                <w:rFonts w:ascii="Helvetica" w:hAnsi="Helvetica" w:cs="Helvetica"/>
                <w:noProof/>
              </w:rPr>
              <w:t>2.3</w:t>
            </w:r>
            <w:r w:rsidR="00CD0464" w:rsidRPr="007347A4">
              <w:rPr>
                <w:rStyle w:val="a6"/>
                <w:noProof/>
              </w:rPr>
              <w:t xml:space="preserve"> 2.3 </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软件的主要企业功能应用</w:t>
            </w:r>
            <w:r w:rsidR="00CD0464">
              <w:rPr>
                <w:noProof/>
                <w:webHidden/>
              </w:rPr>
              <w:tab/>
            </w:r>
            <w:r w:rsidR="00B93E58">
              <w:rPr>
                <w:noProof/>
                <w:webHidden/>
              </w:rPr>
              <w:fldChar w:fldCharType="begin"/>
            </w:r>
            <w:r w:rsidR="00CD0464">
              <w:rPr>
                <w:noProof/>
                <w:webHidden/>
              </w:rPr>
              <w:instrText xml:space="preserve"> PAGEREF _Toc514245713 \h </w:instrText>
            </w:r>
            <w:r w:rsidR="00B93E58">
              <w:rPr>
                <w:noProof/>
                <w:webHidden/>
              </w:rPr>
            </w:r>
            <w:r w:rsidR="00B93E58">
              <w:rPr>
                <w:noProof/>
                <w:webHidden/>
              </w:rPr>
              <w:fldChar w:fldCharType="separate"/>
            </w:r>
            <w:r w:rsidR="00CD0464">
              <w:rPr>
                <w:noProof/>
                <w:webHidden/>
              </w:rPr>
              <w:t>3</w:t>
            </w:r>
            <w:r w:rsidR="00B93E58">
              <w:rPr>
                <w:noProof/>
                <w:webHidden/>
              </w:rPr>
              <w:fldChar w:fldCharType="end"/>
            </w:r>
          </w:hyperlink>
        </w:p>
        <w:p w:rsidR="00CD0464" w:rsidRDefault="00F306D8" w:rsidP="00CD0464">
          <w:pPr>
            <w:pStyle w:val="30"/>
            <w:tabs>
              <w:tab w:val="right" w:leader="dot" w:pos="10456"/>
            </w:tabs>
            <w:ind w:left="960"/>
            <w:rPr>
              <w:noProof/>
              <w:kern w:val="2"/>
              <w:sz w:val="21"/>
            </w:rPr>
          </w:pPr>
          <w:hyperlink w:anchor="_Toc514245714" w:history="1">
            <w:r w:rsidR="00CD0464" w:rsidRPr="007347A4">
              <w:rPr>
                <w:rStyle w:val="a6"/>
                <w:rFonts w:ascii="Helvetica" w:hAnsi="Helvetica" w:cs="Helvetica"/>
                <w:noProof/>
              </w:rPr>
              <w:t>2.3.1</w:t>
            </w:r>
            <w:r w:rsidR="00CD0464" w:rsidRPr="007347A4">
              <w:rPr>
                <w:rStyle w:val="a6"/>
                <w:noProof/>
              </w:rPr>
              <w:t xml:space="preserve"> 2.3.1 </w:t>
            </w:r>
            <w:r w:rsidR="00CD0464" w:rsidRPr="007347A4">
              <w:rPr>
                <w:rStyle w:val="a6"/>
                <w:rFonts w:ascii="微软雅黑" w:eastAsia="微软雅黑" w:hAnsi="微软雅黑" w:cs="Helvetica" w:hint="eastAsia"/>
                <w:noProof/>
              </w:rPr>
              <w:t>作为</w:t>
            </w:r>
            <w:r w:rsidR="00CD0464" w:rsidRPr="007347A4">
              <w:rPr>
                <w:rStyle w:val="a6"/>
                <w:rFonts w:ascii="微软雅黑" w:eastAsia="微软雅黑" w:hAnsi="微软雅黑" w:cs="Helvetica"/>
                <w:noProof/>
              </w:rPr>
              <w:t>Web</w:t>
            </w:r>
            <w:r w:rsidR="00CD0464" w:rsidRPr="007347A4">
              <w:rPr>
                <w:rStyle w:val="a6"/>
                <w:rFonts w:ascii="微软雅黑" w:eastAsia="微软雅黑" w:hAnsi="微软雅黑" w:cs="Helvetica" w:hint="eastAsia"/>
                <w:noProof/>
              </w:rPr>
              <w:t>服务软件</w:t>
            </w:r>
            <w:r w:rsidR="00CD0464">
              <w:rPr>
                <w:noProof/>
                <w:webHidden/>
              </w:rPr>
              <w:tab/>
            </w:r>
            <w:r w:rsidR="00B93E58">
              <w:rPr>
                <w:noProof/>
                <w:webHidden/>
              </w:rPr>
              <w:fldChar w:fldCharType="begin"/>
            </w:r>
            <w:r w:rsidR="00CD0464">
              <w:rPr>
                <w:noProof/>
                <w:webHidden/>
              </w:rPr>
              <w:instrText xml:space="preserve"> PAGEREF _Toc514245714 \h </w:instrText>
            </w:r>
            <w:r w:rsidR="00B93E58">
              <w:rPr>
                <w:noProof/>
                <w:webHidden/>
              </w:rPr>
            </w:r>
            <w:r w:rsidR="00B93E58">
              <w:rPr>
                <w:noProof/>
                <w:webHidden/>
              </w:rPr>
              <w:fldChar w:fldCharType="separate"/>
            </w:r>
            <w:r w:rsidR="00CD0464">
              <w:rPr>
                <w:noProof/>
                <w:webHidden/>
              </w:rPr>
              <w:t>3</w:t>
            </w:r>
            <w:r w:rsidR="00B93E58">
              <w:rPr>
                <w:noProof/>
                <w:webHidden/>
              </w:rPr>
              <w:fldChar w:fldCharType="end"/>
            </w:r>
          </w:hyperlink>
        </w:p>
        <w:p w:rsidR="00CD0464" w:rsidRDefault="00F306D8" w:rsidP="00CD0464">
          <w:pPr>
            <w:pStyle w:val="30"/>
            <w:tabs>
              <w:tab w:val="right" w:leader="dot" w:pos="10456"/>
            </w:tabs>
            <w:ind w:left="960"/>
            <w:rPr>
              <w:noProof/>
              <w:kern w:val="2"/>
              <w:sz w:val="21"/>
            </w:rPr>
          </w:pPr>
          <w:hyperlink w:anchor="_Toc514245715" w:history="1">
            <w:r w:rsidR="00CD0464" w:rsidRPr="007347A4">
              <w:rPr>
                <w:rStyle w:val="a6"/>
                <w:rFonts w:ascii="Helvetica" w:hAnsi="Helvetica" w:cs="Helvetica"/>
                <w:noProof/>
              </w:rPr>
              <w:t>2.3.2</w:t>
            </w:r>
            <w:r w:rsidR="00CD0464" w:rsidRPr="007347A4">
              <w:rPr>
                <w:rStyle w:val="a6"/>
                <w:noProof/>
              </w:rPr>
              <w:t xml:space="preserve"> 2.3.2 </w:t>
            </w:r>
            <w:r w:rsidR="00CD0464" w:rsidRPr="007347A4">
              <w:rPr>
                <w:rStyle w:val="a6"/>
                <w:rFonts w:ascii="微软雅黑" w:eastAsia="微软雅黑" w:hAnsi="微软雅黑" w:cs="Helvetica" w:hint="eastAsia"/>
                <w:noProof/>
              </w:rPr>
              <w:t>反向代理或负载均衡服务</w:t>
            </w:r>
            <w:r w:rsidR="00CD0464">
              <w:rPr>
                <w:noProof/>
                <w:webHidden/>
              </w:rPr>
              <w:tab/>
            </w:r>
            <w:r w:rsidR="00B93E58">
              <w:rPr>
                <w:noProof/>
                <w:webHidden/>
              </w:rPr>
              <w:fldChar w:fldCharType="begin"/>
            </w:r>
            <w:r w:rsidR="00CD0464">
              <w:rPr>
                <w:noProof/>
                <w:webHidden/>
              </w:rPr>
              <w:instrText xml:space="preserve"> PAGEREF _Toc514245715 \h </w:instrText>
            </w:r>
            <w:r w:rsidR="00B93E58">
              <w:rPr>
                <w:noProof/>
                <w:webHidden/>
              </w:rPr>
            </w:r>
            <w:r w:rsidR="00B93E58">
              <w:rPr>
                <w:noProof/>
                <w:webHidden/>
              </w:rPr>
              <w:fldChar w:fldCharType="separate"/>
            </w:r>
            <w:r w:rsidR="00CD0464">
              <w:rPr>
                <w:noProof/>
                <w:webHidden/>
              </w:rPr>
              <w:t>3</w:t>
            </w:r>
            <w:r w:rsidR="00B93E58">
              <w:rPr>
                <w:noProof/>
                <w:webHidden/>
              </w:rPr>
              <w:fldChar w:fldCharType="end"/>
            </w:r>
          </w:hyperlink>
        </w:p>
        <w:p w:rsidR="00CD0464" w:rsidRDefault="00F306D8" w:rsidP="00CD0464">
          <w:pPr>
            <w:pStyle w:val="30"/>
            <w:tabs>
              <w:tab w:val="right" w:leader="dot" w:pos="10456"/>
            </w:tabs>
            <w:ind w:left="960"/>
            <w:rPr>
              <w:noProof/>
              <w:kern w:val="2"/>
              <w:sz w:val="21"/>
            </w:rPr>
          </w:pPr>
          <w:hyperlink w:anchor="_Toc514245716" w:history="1">
            <w:r w:rsidR="00CD0464" w:rsidRPr="007347A4">
              <w:rPr>
                <w:rStyle w:val="a6"/>
                <w:rFonts w:ascii="Helvetica" w:hAnsi="Helvetica" w:cs="Helvetica"/>
                <w:noProof/>
              </w:rPr>
              <w:t>2.3.3</w:t>
            </w:r>
            <w:r w:rsidR="00CD0464" w:rsidRPr="007347A4">
              <w:rPr>
                <w:rStyle w:val="a6"/>
                <w:noProof/>
              </w:rPr>
              <w:t xml:space="preserve"> 2.3.3 </w:t>
            </w:r>
            <w:r w:rsidR="00CD0464" w:rsidRPr="007347A4">
              <w:rPr>
                <w:rStyle w:val="a6"/>
                <w:rFonts w:ascii="微软雅黑" w:eastAsia="微软雅黑" w:hAnsi="微软雅黑" w:cs="Helvetica" w:hint="eastAsia"/>
                <w:noProof/>
              </w:rPr>
              <w:t>前端业务数据缓存服务</w:t>
            </w:r>
            <w:r w:rsidR="00CD0464">
              <w:rPr>
                <w:noProof/>
                <w:webHidden/>
              </w:rPr>
              <w:tab/>
            </w:r>
            <w:r w:rsidR="00B93E58">
              <w:rPr>
                <w:noProof/>
                <w:webHidden/>
              </w:rPr>
              <w:fldChar w:fldCharType="begin"/>
            </w:r>
            <w:r w:rsidR="00CD0464">
              <w:rPr>
                <w:noProof/>
                <w:webHidden/>
              </w:rPr>
              <w:instrText xml:space="preserve"> PAGEREF _Toc514245716 \h </w:instrText>
            </w:r>
            <w:r w:rsidR="00B93E58">
              <w:rPr>
                <w:noProof/>
                <w:webHidden/>
              </w:rPr>
            </w:r>
            <w:r w:rsidR="00B93E58">
              <w:rPr>
                <w:noProof/>
                <w:webHidden/>
              </w:rPr>
              <w:fldChar w:fldCharType="separate"/>
            </w:r>
            <w:r w:rsidR="00CD0464">
              <w:rPr>
                <w:noProof/>
                <w:webHidden/>
              </w:rPr>
              <w:t>3</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17" w:history="1">
            <w:r w:rsidR="00CD0464" w:rsidRPr="007347A4">
              <w:rPr>
                <w:rStyle w:val="a6"/>
                <w:rFonts w:ascii="Helvetica" w:hAnsi="Helvetica" w:cs="Helvetica"/>
                <w:noProof/>
              </w:rPr>
              <w:t>2.4</w:t>
            </w:r>
            <w:r w:rsidR="00CD0464" w:rsidRPr="007347A4">
              <w:rPr>
                <w:rStyle w:val="a6"/>
                <w:noProof/>
              </w:rPr>
              <w:t xml:space="preserve"> 2.4 </w:t>
            </w:r>
            <w:r w:rsidR="00CD0464" w:rsidRPr="007347A4">
              <w:rPr>
                <w:rStyle w:val="a6"/>
                <w:rFonts w:ascii="微软雅黑" w:eastAsia="微软雅黑" w:hAnsi="微软雅黑" w:cs="Helvetica" w:hint="eastAsia"/>
                <w:noProof/>
              </w:rPr>
              <w:t>为什么</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总体性能比</w:t>
            </w:r>
            <w:r w:rsidR="00CD0464" w:rsidRPr="007347A4">
              <w:rPr>
                <w:rStyle w:val="a6"/>
                <w:rFonts w:eastAsia="微软雅黑"/>
                <w:noProof/>
              </w:rPr>
              <w:t>Apache</w:t>
            </w:r>
            <w:r w:rsidR="00CD0464" w:rsidRPr="007347A4">
              <w:rPr>
                <w:rStyle w:val="a6"/>
                <w:rFonts w:ascii="微软雅黑" w:eastAsia="微软雅黑" w:hAnsi="微软雅黑" w:cs="Helvetica" w:hint="eastAsia"/>
                <w:noProof/>
              </w:rPr>
              <w:t>高</w:t>
            </w:r>
            <w:r w:rsidR="00CD0464">
              <w:rPr>
                <w:noProof/>
                <w:webHidden/>
              </w:rPr>
              <w:tab/>
            </w:r>
            <w:r w:rsidR="00B93E58">
              <w:rPr>
                <w:noProof/>
                <w:webHidden/>
              </w:rPr>
              <w:fldChar w:fldCharType="begin"/>
            </w:r>
            <w:r w:rsidR="00CD0464">
              <w:rPr>
                <w:noProof/>
                <w:webHidden/>
              </w:rPr>
              <w:instrText xml:space="preserve"> PAGEREF _Toc514245717 \h </w:instrText>
            </w:r>
            <w:r w:rsidR="00B93E58">
              <w:rPr>
                <w:noProof/>
                <w:webHidden/>
              </w:rPr>
            </w:r>
            <w:r w:rsidR="00B93E58">
              <w:rPr>
                <w:noProof/>
                <w:webHidden/>
              </w:rPr>
              <w:fldChar w:fldCharType="separate"/>
            </w:r>
            <w:r w:rsidR="00CD0464">
              <w:rPr>
                <w:noProof/>
                <w:webHidden/>
              </w:rPr>
              <w:t>4</w:t>
            </w:r>
            <w:r w:rsidR="00B93E58">
              <w:rPr>
                <w:noProof/>
                <w:webHidden/>
              </w:rPr>
              <w:fldChar w:fldCharType="end"/>
            </w:r>
          </w:hyperlink>
        </w:p>
        <w:p w:rsidR="00CD0464" w:rsidRDefault="00F306D8">
          <w:pPr>
            <w:pStyle w:val="11"/>
            <w:tabs>
              <w:tab w:val="right" w:leader="dot" w:pos="10456"/>
            </w:tabs>
            <w:rPr>
              <w:rFonts w:asciiTheme="minorHAnsi" w:eastAsiaTheme="minorEastAsia" w:hAnsiTheme="minorHAnsi" w:cstheme="minorBidi"/>
              <w:noProof/>
              <w:sz w:val="21"/>
            </w:rPr>
          </w:pPr>
          <w:hyperlink w:anchor="_Toc514245718" w:history="1">
            <w:r w:rsidR="00CD0464" w:rsidRPr="007347A4">
              <w:rPr>
                <w:rStyle w:val="a6"/>
                <w:rFonts w:ascii="Helvetica" w:hAnsi="Helvetica" w:cs="Helvetica" w:hint="eastAsia"/>
                <w:noProof/>
              </w:rPr>
              <w:t>第</w:t>
            </w:r>
            <w:r w:rsidR="00CD0464" w:rsidRPr="007347A4">
              <w:rPr>
                <w:rStyle w:val="a6"/>
                <w:rFonts w:ascii="Helvetica" w:hAnsi="Helvetica" w:cs="Helvetica" w:hint="eastAsia"/>
                <w:noProof/>
              </w:rPr>
              <w:t>3</w:t>
            </w:r>
            <w:r w:rsidR="00CD0464" w:rsidRPr="007347A4">
              <w:rPr>
                <w:rStyle w:val="a6"/>
                <w:rFonts w:ascii="Helvetica" w:hAnsi="Helvetica" w:cs="Helvetica" w:hint="eastAsia"/>
                <w:noProof/>
              </w:rPr>
              <w:t>章</w:t>
            </w:r>
            <w:r w:rsidR="00CD0464" w:rsidRPr="007347A4">
              <w:rPr>
                <w:rStyle w:val="a6"/>
                <w:rFonts w:hint="eastAsia"/>
                <w:noProof/>
              </w:rPr>
              <w:t xml:space="preserve"> </w:t>
            </w:r>
            <w:r w:rsidR="00CD0464" w:rsidRPr="007347A4">
              <w:rPr>
                <w:rStyle w:val="a6"/>
                <w:rFonts w:hint="eastAsia"/>
                <w:noProof/>
              </w:rPr>
              <w:t>第</w:t>
            </w:r>
            <w:r w:rsidR="00CD0464" w:rsidRPr="007347A4">
              <w:rPr>
                <w:rStyle w:val="a6"/>
                <w:noProof/>
              </w:rPr>
              <w:t>3</w:t>
            </w:r>
            <w:r w:rsidR="00CD0464" w:rsidRPr="007347A4">
              <w:rPr>
                <w:rStyle w:val="a6"/>
                <w:rFonts w:hint="eastAsia"/>
                <w:noProof/>
              </w:rPr>
              <w:t>章</w:t>
            </w:r>
            <w:r w:rsidR="00CD0464" w:rsidRPr="007347A4">
              <w:rPr>
                <w:rStyle w:val="a6"/>
                <w:noProof/>
              </w:rPr>
              <w:t> </w:t>
            </w:r>
            <w:r w:rsidR="00CD0464" w:rsidRPr="007347A4">
              <w:rPr>
                <w:rStyle w:val="a6"/>
                <w:rFonts w:ascii="微软雅黑" w:eastAsia="微软雅黑" w:hAnsi="微软雅黑" w:cs="Helvetica" w:hint="eastAsia"/>
                <w:noProof/>
              </w:rPr>
              <w:t>部署</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软件（编译安装）</w:t>
            </w:r>
            <w:r w:rsidR="00CD0464">
              <w:rPr>
                <w:noProof/>
                <w:webHidden/>
              </w:rPr>
              <w:tab/>
            </w:r>
            <w:r w:rsidR="00B93E58">
              <w:rPr>
                <w:noProof/>
                <w:webHidden/>
              </w:rPr>
              <w:fldChar w:fldCharType="begin"/>
            </w:r>
            <w:r w:rsidR="00CD0464">
              <w:rPr>
                <w:noProof/>
                <w:webHidden/>
              </w:rPr>
              <w:instrText xml:space="preserve"> PAGEREF _Toc514245718 \h </w:instrText>
            </w:r>
            <w:r w:rsidR="00B93E58">
              <w:rPr>
                <w:noProof/>
                <w:webHidden/>
              </w:rPr>
            </w:r>
            <w:r w:rsidR="00B93E58">
              <w:rPr>
                <w:noProof/>
                <w:webHidden/>
              </w:rPr>
              <w:fldChar w:fldCharType="separate"/>
            </w:r>
            <w:r w:rsidR="00CD0464">
              <w:rPr>
                <w:noProof/>
                <w:webHidden/>
              </w:rPr>
              <w:t>4</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19" w:history="1">
            <w:r w:rsidR="00CD0464" w:rsidRPr="007347A4">
              <w:rPr>
                <w:rStyle w:val="a6"/>
                <w:rFonts w:ascii="Helvetica" w:hAnsi="Helvetica" w:cs="Helvetica"/>
                <w:noProof/>
              </w:rPr>
              <w:t>3.1</w:t>
            </w:r>
            <w:r w:rsidR="00CD0464" w:rsidRPr="007347A4">
              <w:rPr>
                <w:rStyle w:val="a6"/>
                <w:noProof/>
              </w:rPr>
              <w:t xml:space="preserve"> 3.1 </w:t>
            </w:r>
            <w:r w:rsidR="00CD0464" w:rsidRPr="007347A4">
              <w:rPr>
                <w:rStyle w:val="a6"/>
                <w:rFonts w:ascii="微软雅黑" w:eastAsia="微软雅黑" w:hAnsi="微软雅黑" w:cs="Helvetica" w:hint="eastAsia"/>
                <w:noProof/>
              </w:rPr>
              <w:t>第一个里程碑：进行</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软件下载</w:t>
            </w:r>
            <w:r w:rsidR="00CD0464">
              <w:rPr>
                <w:noProof/>
                <w:webHidden/>
              </w:rPr>
              <w:tab/>
            </w:r>
            <w:r w:rsidR="00B93E58">
              <w:rPr>
                <w:noProof/>
                <w:webHidden/>
              </w:rPr>
              <w:fldChar w:fldCharType="begin"/>
            </w:r>
            <w:r w:rsidR="00CD0464">
              <w:rPr>
                <w:noProof/>
                <w:webHidden/>
              </w:rPr>
              <w:instrText xml:space="preserve"> PAGEREF _Toc514245719 \h </w:instrText>
            </w:r>
            <w:r w:rsidR="00B93E58">
              <w:rPr>
                <w:noProof/>
                <w:webHidden/>
              </w:rPr>
            </w:r>
            <w:r w:rsidR="00B93E58">
              <w:rPr>
                <w:noProof/>
                <w:webHidden/>
              </w:rPr>
              <w:fldChar w:fldCharType="separate"/>
            </w:r>
            <w:r w:rsidR="00CD0464">
              <w:rPr>
                <w:noProof/>
                <w:webHidden/>
              </w:rPr>
              <w:t>4</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20" w:history="1">
            <w:r w:rsidR="00CD0464" w:rsidRPr="007347A4">
              <w:rPr>
                <w:rStyle w:val="a6"/>
                <w:rFonts w:ascii="Helvetica" w:hAnsi="Helvetica" w:cs="Helvetica"/>
                <w:noProof/>
              </w:rPr>
              <w:t>3.2</w:t>
            </w:r>
            <w:r w:rsidR="00CD0464" w:rsidRPr="007347A4">
              <w:rPr>
                <w:rStyle w:val="a6"/>
                <w:noProof/>
              </w:rPr>
              <w:t xml:space="preserve"> 3.2 </w:t>
            </w:r>
            <w:r w:rsidR="00CD0464" w:rsidRPr="007347A4">
              <w:rPr>
                <w:rStyle w:val="a6"/>
                <w:rFonts w:ascii="微软雅黑" w:eastAsia="微软雅黑" w:hAnsi="微软雅黑" w:cs="Helvetica" w:hint="eastAsia"/>
                <w:noProof/>
              </w:rPr>
              <w:t>第二个里程碑：安装依赖软件</w:t>
            </w:r>
            <w:r w:rsidR="00CD0464">
              <w:rPr>
                <w:noProof/>
                <w:webHidden/>
              </w:rPr>
              <w:tab/>
            </w:r>
            <w:r w:rsidR="00B93E58">
              <w:rPr>
                <w:noProof/>
                <w:webHidden/>
              </w:rPr>
              <w:fldChar w:fldCharType="begin"/>
            </w:r>
            <w:r w:rsidR="00CD0464">
              <w:rPr>
                <w:noProof/>
                <w:webHidden/>
              </w:rPr>
              <w:instrText xml:space="preserve"> PAGEREF _Toc514245720 \h </w:instrText>
            </w:r>
            <w:r w:rsidR="00B93E58">
              <w:rPr>
                <w:noProof/>
                <w:webHidden/>
              </w:rPr>
            </w:r>
            <w:r w:rsidR="00B93E58">
              <w:rPr>
                <w:noProof/>
                <w:webHidden/>
              </w:rPr>
              <w:fldChar w:fldCharType="separate"/>
            </w:r>
            <w:r w:rsidR="00CD0464">
              <w:rPr>
                <w:noProof/>
                <w:webHidden/>
              </w:rPr>
              <w:t>5</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21" w:history="1">
            <w:r w:rsidR="00CD0464" w:rsidRPr="007347A4">
              <w:rPr>
                <w:rStyle w:val="a6"/>
                <w:rFonts w:ascii="Helvetica" w:hAnsi="Helvetica" w:cs="Helvetica"/>
                <w:noProof/>
              </w:rPr>
              <w:t>3.3</w:t>
            </w:r>
            <w:r w:rsidR="00CD0464" w:rsidRPr="007347A4">
              <w:rPr>
                <w:rStyle w:val="a6"/>
                <w:noProof/>
              </w:rPr>
              <w:t xml:space="preserve"> 3.3 </w:t>
            </w:r>
            <w:r w:rsidR="00CD0464" w:rsidRPr="007347A4">
              <w:rPr>
                <w:rStyle w:val="a6"/>
                <w:rFonts w:ascii="微软雅黑" w:eastAsia="微软雅黑" w:hAnsi="微软雅黑" w:cs="Helvetica" w:hint="eastAsia"/>
                <w:noProof/>
              </w:rPr>
              <w:t>第三个里程碑：解压软件，创建虚拟用户，进行编译安装（三步曲）</w:t>
            </w:r>
            <w:r w:rsidR="00CD0464">
              <w:rPr>
                <w:noProof/>
                <w:webHidden/>
              </w:rPr>
              <w:tab/>
            </w:r>
            <w:r w:rsidR="00B93E58">
              <w:rPr>
                <w:noProof/>
                <w:webHidden/>
              </w:rPr>
              <w:fldChar w:fldCharType="begin"/>
            </w:r>
            <w:r w:rsidR="00CD0464">
              <w:rPr>
                <w:noProof/>
                <w:webHidden/>
              </w:rPr>
              <w:instrText xml:space="preserve"> PAGEREF _Toc514245721 \h </w:instrText>
            </w:r>
            <w:r w:rsidR="00B93E58">
              <w:rPr>
                <w:noProof/>
                <w:webHidden/>
              </w:rPr>
            </w:r>
            <w:r w:rsidR="00B93E58">
              <w:rPr>
                <w:noProof/>
                <w:webHidden/>
              </w:rPr>
              <w:fldChar w:fldCharType="separate"/>
            </w:r>
            <w:r w:rsidR="00CD0464">
              <w:rPr>
                <w:noProof/>
                <w:webHidden/>
              </w:rPr>
              <w:t>5</w:t>
            </w:r>
            <w:r w:rsidR="00B93E58">
              <w:rPr>
                <w:noProof/>
                <w:webHidden/>
              </w:rPr>
              <w:fldChar w:fldCharType="end"/>
            </w:r>
          </w:hyperlink>
        </w:p>
        <w:p w:rsidR="00CD0464" w:rsidRDefault="00F306D8" w:rsidP="00CD0464">
          <w:pPr>
            <w:pStyle w:val="30"/>
            <w:tabs>
              <w:tab w:val="right" w:leader="dot" w:pos="10456"/>
            </w:tabs>
            <w:ind w:left="960"/>
            <w:rPr>
              <w:noProof/>
              <w:kern w:val="2"/>
              <w:sz w:val="21"/>
            </w:rPr>
          </w:pPr>
          <w:hyperlink w:anchor="_Toc514245722" w:history="1">
            <w:r w:rsidR="00CD0464" w:rsidRPr="007347A4">
              <w:rPr>
                <w:rStyle w:val="a6"/>
                <w:rFonts w:ascii="Helvetica" w:hAnsi="Helvetica" w:cs="Helvetica"/>
                <w:noProof/>
              </w:rPr>
              <w:t>3.3.1</w:t>
            </w:r>
            <w:r w:rsidR="00CD0464" w:rsidRPr="007347A4">
              <w:rPr>
                <w:rStyle w:val="a6"/>
                <w:noProof/>
              </w:rPr>
              <w:t xml:space="preserve"> 3.3.1 </w:t>
            </w:r>
            <w:r w:rsidR="00CD0464" w:rsidRPr="007347A4">
              <w:rPr>
                <w:rStyle w:val="a6"/>
                <w:rFonts w:ascii="微软雅黑" w:eastAsia="微软雅黑" w:hAnsi="微软雅黑" w:cs="Helvetica" w:hint="eastAsia"/>
                <w:noProof/>
              </w:rPr>
              <w:t>解压软件，创建虚拟用户</w:t>
            </w:r>
            <w:r w:rsidR="00CD0464">
              <w:rPr>
                <w:noProof/>
                <w:webHidden/>
              </w:rPr>
              <w:tab/>
            </w:r>
            <w:r w:rsidR="00B93E58">
              <w:rPr>
                <w:noProof/>
                <w:webHidden/>
              </w:rPr>
              <w:fldChar w:fldCharType="begin"/>
            </w:r>
            <w:r w:rsidR="00CD0464">
              <w:rPr>
                <w:noProof/>
                <w:webHidden/>
              </w:rPr>
              <w:instrText xml:space="preserve"> PAGEREF _Toc514245722 \h </w:instrText>
            </w:r>
            <w:r w:rsidR="00B93E58">
              <w:rPr>
                <w:noProof/>
                <w:webHidden/>
              </w:rPr>
            </w:r>
            <w:r w:rsidR="00B93E58">
              <w:rPr>
                <w:noProof/>
                <w:webHidden/>
              </w:rPr>
              <w:fldChar w:fldCharType="separate"/>
            </w:r>
            <w:r w:rsidR="00CD0464">
              <w:rPr>
                <w:noProof/>
                <w:webHidden/>
              </w:rPr>
              <w:t>5</w:t>
            </w:r>
            <w:r w:rsidR="00B93E58">
              <w:rPr>
                <w:noProof/>
                <w:webHidden/>
              </w:rPr>
              <w:fldChar w:fldCharType="end"/>
            </w:r>
          </w:hyperlink>
        </w:p>
        <w:p w:rsidR="00CD0464" w:rsidRDefault="00F306D8" w:rsidP="00CD0464">
          <w:pPr>
            <w:pStyle w:val="30"/>
            <w:tabs>
              <w:tab w:val="right" w:leader="dot" w:pos="10456"/>
            </w:tabs>
            <w:ind w:left="960"/>
            <w:rPr>
              <w:noProof/>
              <w:kern w:val="2"/>
              <w:sz w:val="21"/>
            </w:rPr>
          </w:pPr>
          <w:hyperlink w:anchor="_Toc514245723" w:history="1">
            <w:r w:rsidR="00CD0464" w:rsidRPr="007347A4">
              <w:rPr>
                <w:rStyle w:val="a6"/>
                <w:rFonts w:ascii="Helvetica" w:hAnsi="Helvetica" w:cs="Helvetica"/>
                <w:noProof/>
              </w:rPr>
              <w:t>3.3.2</w:t>
            </w:r>
            <w:r w:rsidR="00CD0464" w:rsidRPr="007347A4">
              <w:rPr>
                <w:rStyle w:val="a6"/>
                <w:noProof/>
              </w:rPr>
              <w:t xml:space="preserve"> 3.3.2 </w:t>
            </w:r>
            <w:r w:rsidR="00CD0464" w:rsidRPr="007347A4">
              <w:rPr>
                <w:rStyle w:val="a6"/>
                <w:rFonts w:ascii="微软雅黑" w:eastAsia="微软雅黑" w:hAnsi="微软雅黑" w:cs="Helvetica" w:hint="eastAsia"/>
                <w:noProof/>
              </w:rPr>
              <w:t>编译第一步：进行配置</w:t>
            </w:r>
            <w:r w:rsidR="00CD0464">
              <w:rPr>
                <w:noProof/>
                <w:webHidden/>
              </w:rPr>
              <w:tab/>
            </w:r>
            <w:r w:rsidR="00B93E58">
              <w:rPr>
                <w:noProof/>
                <w:webHidden/>
              </w:rPr>
              <w:fldChar w:fldCharType="begin"/>
            </w:r>
            <w:r w:rsidR="00CD0464">
              <w:rPr>
                <w:noProof/>
                <w:webHidden/>
              </w:rPr>
              <w:instrText xml:space="preserve"> PAGEREF _Toc514245723 \h </w:instrText>
            </w:r>
            <w:r w:rsidR="00B93E58">
              <w:rPr>
                <w:noProof/>
                <w:webHidden/>
              </w:rPr>
            </w:r>
            <w:r w:rsidR="00B93E58">
              <w:rPr>
                <w:noProof/>
                <w:webHidden/>
              </w:rPr>
              <w:fldChar w:fldCharType="separate"/>
            </w:r>
            <w:r w:rsidR="00CD0464">
              <w:rPr>
                <w:noProof/>
                <w:webHidden/>
              </w:rPr>
              <w:t>6</w:t>
            </w:r>
            <w:r w:rsidR="00B93E58">
              <w:rPr>
                <w:noProof/>
                <w:webHidden/>
              </w:rPr>
              <w:fldChar w:fldCharType="end"/>
            </w:r>
          </w:hyperlink>
        </w:p>
        <w:p w:rsidR="00CD0464" w:rsidRDefault="00F306D8" w:rsidP="00CD0464">
          <w:pPr>
            <w:pStyle w:val="30"/>
            <w:tabs>
              <w:tab w:val="right" w:leader="dot" w:pos="10456"/>
            </w:tabs>
            <w:ind w:left="960"/>
            <w:rPr>
              <w:noProof/>
              <w:kern w:val="2"/>
              <w:sz w:val="21"/>
            </w:rPr>
          </w:pPr>
          <w:hyperlink w:anchor="_Toc514245724" w:history="1">
            <w:r w:rsidR="00CD0464" w:rsidRPr="007347A4">
              <w:rPr>
                <w:rStyle w:val="a6"/>
                <w:rFonts w:ascii="Helvetica" w:hAnsi="Helvetica" w:cs="Helvetica"/>
                <w:noProof/>
              </w:rPr>
              <w:t>3.3.3</w:t>
            </w:r>
            <w:r w:rsidR="00CD0464" w:rsidRPr="007347A4">
              <w:rPr>
                <w:rStyle w:val="a6"/>
                <w:noProof/>
              </w:rPr>
              <w:t xml:space="preserve"> 3.3.3 </w:t>
            </w:r>
            <w:r w:rsidR="00CD0464" w:rsidRPr="007347A4">
              <w:rPr>
                <w:rStyle w:val="a6"/>
                <w:rFonts w:ascii="微软雅黑" w:eastAsia="微软雅黑" w:hAnsi="微软雅黑" w:cs="Helvetica" w:hint="eastAsia"/>
                <w:noProof/>
              </w:rPr>
              <w:t>编译第二步：编译（翻译）</w:t>
            </w:r>
            <w:r w:rsidR="00CD0464">
              <w:rPr>
                <w:noProof/>
                <w:webHidden/>
              </w:rPr>
              <w:tab/>
            </w:r>
            <w:r w:rsidR="00B93E58">
              <w:rPr>
                <w:noProof/>
                <w:webHidden/>
              </w:rPr>
              <w:fldChar w:fldCharType="begin"/>
            </w:r>
            <w:r w:rsidR="00CD0464">
              <w:rPr>
                <w:noProof/>
                <w:webHidden/>
              </w:rPr>
              <w:instrText xml:space="preserve"> PAGEREF _Toc514245724 \h </w:instrText>
            </w:r>
            <w:r w:rsidR="00B93E58">
              <w:rPr>
                <w:noProof/>
                <w:webHidden/>
              </w:rPr>
            </w:r>
            <w:r w:rsidR="00B93E58">
              <w:rPr>
                <w:noProof/>
                <w:webHidden/>
              </w:rPr>
              <w:fldChar w:fldCharType="separate"/>
            </w:r>
            <w:r w:rsidR="00CD0464">
              <w:rPr>
                <w:noProof/>
                <w:webHidden/>
              </w:rPr>
              <w:t>7</w:t>
            </w:r>
            <w:r w:rsidR="00B93E58">
              <w:rPr>
                <w:noProof/>
                <w:webHidden/>
              </w:rPr>
              <w:fldChar w:fldCharType="end"/>
            </w:r>
          </w:hyperlink>
        </w:p>
        <w:p w:rsidR="00CD0464" w:rsidRDefault="00F306D8" w:rsidP="00CD0464">
          <w:pPr>
            <w:pStyle w:val="30"/>
            <w:tabs>
              <w:tab w:val="right" w:leader="dot" w:pos="10456"/>
            </w:tabs>
            <w:ind w:left="960"/>
            <w:rPr>
              <w:noProof/>
              <w:kern w:val="2"/>
              <w:sz w:val="21"/>
            </w:rPr>
          </w:pPr>
          <w:hyperlink w:anchor="_Toc514245725" w:history="1">
            <w:r w:rsidR="00CD0464" w:rsidRPr="007347A4">
              <w:rPr>
                <w:rStyle w:val="a6"/>
                <w:rFonts w:ascii="Helvetica" w:hAnsi="Helvetica" w:cs="Helvetica"/>
                <w:noProof/>
              </w:rPr>
              <w:t>3.3.4</w:t>
            </w:r>
            <w:r w:rsidR="00CD0464" w:rsidRPr="007347A4">
              <w:rPr>
                <w:rStyle w:val="a6"/>
                <w:noProof/>
              </w:rPr>
              <w:t xml:space="preserve"> 3.3.4 </w:t>
            </w:r>
            <w:r w:rsidR="00CD0464" w:rsidRPr="007347A4">
              <w:rPr>
                <w:rStyle w:val="a6"/>
                <w:rFonts w:ascii="微软雅黑" w:eastAsia="微软雅黑" w:hAnsi="微软雅黑" w:cs="Helvetica" w:hint="eastAsia"/>
                <w:noProof/>
              </w:rPr>
              <w:t>编译第三步：编译安装</w:t>
            </w:r>
            <w:r w:rsidR="00CD0464">
              <w:rPr>
                <w:noProof/>
                <w:webHidden/>
              </w:rPr>
              <w:tab/>
            </w:r>
            <w:r w:rsidR="00B93E58">
              <w:rPr>
                <w:noProof/>
                <w:webHidden/>
              </w:rPr>
              <w:fldChar w:fldCharType="begin"/>
            </w:r>
            <w:r w:rsidR="00CD0464">
              <w:rPr>
                <w:noProof/>
                <w:webHidden/>
              </w:rPr>
              <w:instrText xml:space="preserve"> PAGEREF _Toc514245725 \h </w:instrText>
            </w:r>
            <w:r w:rsidR="00B93E58">
              <w:rPr>
                <w:noProof/>
                <w:webHidden/>
              </w:rPr>
            </w:r>
            <w:r w:rsidR="00B93E58">
              <w:rPr>
                <w:noProof/>
                <w:webHidden/>
              </w:rPr>
              <w:fldChar w:fldCharType="separate"/>
            </w:r>
            <w:r w:rsidR="00CD0464">
              <w:rPr>
                <w:noProof/>
                <w:webHidden/>
              </w:rPr>
              <w:t>7</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26" w:history="1">
            <w:r w:rsidR="00CD0464" w:rsidRPr="007347A4">
              <w:rPr>
                <w:rStyle w:val="a6"/>
                <w:rFonts w:ascii="Helvetica" w:hAnsi="Helvetica" w:cs="Helvetica"/>
                <w:noProof/>
              </w:rPr>
              <w:t>3.4</w:t>
            </w:r>
            <w:r w:rsidR="00CD0464" w:rsidRPr="007347A4">
              <w:rPr>
                <w:rStyle w:val="a6"/>
                <w:noProof/>
              </w:rPr>
              <w:t xml:space="preserve"> 3.4 </w:t>
            </w:r>
            <w:r w:rsidR="00CD0464" w:rsidRPr="007347A4">
              <w:rPr>
                <w:rStyle w:val="a6"/>
                <w:rFonts w:ascii="微软雅黑" w:eastAsia="微软雅黑" w:hAnsi="微软雅黑" w:cs="Helvetica" w:hint="eastAsia"/>
                <w:noProof/>
              </w:rPr>
              <w:t>第四个里程碑：创建程序目录软链接文件</w:t>
            </w:r>
            <w:r w:rsidR="00CD0464">
              <w:rPr>
                <w:noProof/>
                <w:webHidden/>
              </w:rPr>
              <w:tab/>
            </w:r>
            <w:r w:rsidR="00B93E58">
              <w:rPr>
                <w:noProof/>
                <w:webHidden/>
              </w:rPr>
              <w:fldChar w:fldCharType="begin"/>
            </w:r>
            <w:r w:rsidR="00CD0464">
              <w:rPr>
                <w:noProof/>
                <w:webHidden/>
              </w:rPr>
              <w:instrText xml:space="preserve"> PAGEREF _Toc514245726 \h </w:instrText>
            </w:r>
            <w:r w:rsidR="00B93E58">
              <w:rPr>
                <w:noProof/>
                <w:webHidden/>
              </w:rPr>
            </w:r>
            <w:r w:rsidR="00B93E58">
              <w:rPr>
                <w:noProof/>
                <w:webHidden/>
              </w:rPr>
              <w:fldChar w:fldCharType="separate"/>
            </w:r>
            <w:r w:rsidR="00CD0464">
              <w:rPr>
                <w:noProof/>
                <w:webHidden/>
              </w:rPr>
              <w:t>8</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27" w:history="1">
            <w:r w:rsidR="00CD0464" w:rsidRPr="007347A4">
              <w:rPr>
                <w:rStyle w:val="a6"/>
                <w:rFonts w:ascii="Helvetica" w:hAnsi="Helvetica" w:cs="Helvetica"/>
                <w:noProof/>
              </w:rPr>
              <w:t>3.5</w:t>
            </w:r>
            <w:r w:rsidR="00CD0464" w:rsidRPr="007347A4">
              <w:rPr>
                <w:rStyle w:val="a6"/>
                <w:noProof/>
              </w:rPr>
              <w:t xml:space="preserve"> 3.5 </w:t>
            </w:r>
            <w:r w:rsidR="00CD0464" w:rsidRPr="007347A4">
              <w:rPr>
                <w:rStyle w:val="a6"/>
                <w:rFonts w:ascii="微软雅黑" w:eastAsia="微软雅黑" w:hAnsi="微软雅黑" w:cs="Helvetica" w:hint="eastAsia"/>
                <w:noProof/>
              </w:rPr>
              <w:t>第五个里程碑：网站服务启动成功</w:t>
            </w:r>
            <w:r w:rsidR="00CD0464">
              <w:rPr>
                <w:noProof/>
                <w:webHidden/>
              </w:rPr>
              <w:tab/>
            </w:r>
            <w:r w:rsidR="00B93E58">
              <w:rPr>
                <w:noProof/>
                <w:webHidden/>
              </w:rPr>
              <w:fldChar w:fldCharType="begin"/>
            </w:r>
            <w:r w:rsidR="00CD0464">
              <w:rPr>
                <w:noProof/>
                <w:webHidden/>
              </w:rPr>
              <w:instrText xml:space="preserve"> PAGEREF _Toc514245727 \h </w:instrText>
            </w:r>
            <w:r w:rsidR="00B93E58">
              <w:rPr>
                <w:noProof/>
                <w:webHidden/>
              </w:rPr>
            </w:r>
            <w:r w:rsidR="00B93E58">
              <w:rPr>
                <w:noProof/>
                <w:webHidden/>
              </w:rPr>
              <w:fldChar w:fldCharType="separate"/>
            </w:r>
            <w:r w:rsidR="00CD0464">
              <w:rPr>
                <w:noProof/>
                <w:webHidden/>
              </w:rPr>
              <w:t>8</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28" w:history="1">
            <w:r w:rsidR="00CD0464" w:rsidRPr="007347A4">
              <w:rPr>
                <w:rStyle w:val="a6"/>
                <w:rFonts w:ascii="Helvetica" w:hAnsi="Helvetica" w:cs="Helvetica"/>
                <w:noProof/>
              </w:rPr>
              <w:t>3.6</w:t>
            </w:r>
            <w:r w:rsidR="00CD0464" w:rsidRPr="007347A4">
              <w:rPr>
                <w:rStyle w:val="a6"/>
                <w:noProof/>
              </w:rPr>
              <w:t xml:space="preserve"> 3.6 </w:t>
            </w:r>
            <w:r w:rsidR="00CD0464" w:rsidRPr="007347A4">
              <w:rPr>
                <w:rStyle w:val="a6"/>
                <w:rFonts w:ascii="微软雅黑" w:eastAsia="微软雅黑" w:hAnsi="微软雅黑" w:cs="Helvetica" w:hint="eastAsia"/>
                <w:noProof/>
              </w:rPr>
              <w:t>第六个里程碑：检查测试</w:t>
            </w:r>
            <w:r w:rsidR="00CD0464">
              <w:rPr>
                <w:noProof/>
                <w:webHidden/>
              </w:rPr>
              <w:tab/>
            </w:r>
            <w:r w:rsidR="00B93E58">
              <w:rPr>
                <w:noProof/>
                <w:webHidden/>
              </w:rPr>
              <w:fldChar w:fldCharType="begin"/>
            </w:r>
            <w:r w:rsidR="00CD0464">
              <w:rPr>
                <w:noProof/>
                <w:webHidden/>
              </w:rPr>
              <w:instrText xml:space="preserve"> PAGEREF _Toc514245728 \h </w:instrText>
            </w:r>
            <w:r w:rsidR="00B93E58">
              <w:rPr>
                <w:noProof/>
                <w:webHidden/>
              </w:rPr>
            </w:r>
            <w:r w:rsidR="00B93E58">
              <w:rPr>
                <w:noProof/>
                <w:webHidden/>
              </w:rPr>
              <w:fldChar w:fldCharType="separate"/>
            </w:r>
            <w:r w:rsidR="00CD0464">
              <w:rPr>
                <w:noProof/>
                <w:webHidden/>
              </w:rPr>
              <w:t>8</w:t>
            </w:r>
            <w:r w:rsidR="00B93E58">
              <w:rPr>
                <w:noProof/>
                <w:webHidden/>
              </w:rPr>
              <w:fldChar w:fldCharType="end"/>
            </w:r>
          </w:hyperlink>
        </w:p>
        <w:p w:rsidR="00CD0464" w:rsidRDefault="00F306D8">
          <w:pPr>
            <w:pStyle w:val="11"/>
            <w:tabs>
              <w:tab w:val="right" w:leader="dot" w:pos="10456"/>
            </w:tabs>
            <w:rPr>
              <w:rFonts w:asciiTheme="minorHAnsi" w:eastAsiaTheme="minorEastAsia" w:hAnsiTheme="minorHAnsi" w:cstheme="minorBidi"/>
              <w:noProof/>
              <w:sz w:val="21"/>
            </w:rPr>
          </w:pPr>
          <w:hyperlink w:anchor="_Toc514245729" w:history="1">
            <w:r w:rsidR="00CD0464" w:rsidRPr="007347A4">
              <w:rPr>
                <w:rStyle w:val="a6"/>
                <w:rFonts w:ascii="Helvetica" w:hAnsi="Helvetica" w:cs="Helvetica" w:hint="eastAsia"/>
                <w:noProof/>
              </w:rPr>
              <w:t>第</w:t>
            </w:r>
            <w:r w:rsidR="00CD0464" w:rsidRPr="007347A4">
              <w:rPr>
                <w:rStyle w:val="a6"/>
                <w:rFonts w:ascii="Helvetica" w:hAnsi="Helvetica" w:cs="Helvetica" w:hint="eastAsia"/>
                <w:noProof/>
              </w:rPr>
              <w:t>4</w:t>
            </w:r>
            <w:r w:rsidR="00CD0464" w:rsidRPr="007347A4">
              <w:rPr>
                <w:rStyle w:val="a6"/>
                <w:rFonts w:ascii="Helvetica" w:hAnsi="Helvetica" w:cs="Helvetica" w:hint="eastAsia"/>
                <w:noProof/>
              </w:rPr>
              <w:t>章</w:t>
            </w:r>
            <w:r w:rsidR="00CD0464" w:rsidRPr="007347A4">
              <w:rPr>
                <w:rStyle w:val="a6"/>
                <w:rFonts w:hint="eastAsia"/>
                <w:noProof/>
              </w:rPr>
              <w:t xml:space="preserve"> </w:t>
            </w:r>
            <w:r w:rsidR="00CD0464" w:rsidRPr="007347A4">
              <w:rPr>
                <w:rStyle w:val="a6"/>
                <w:rFonts w:hint="eastAsia"/>
                <w:noProof/>
              </w:rPr>
              <w:t>第</w:t>
            </w:r>
            <w:r w:rsidR="00CD0464" w:rsidRPr="007347A4">
              <w:rPr>
                <w:rStyle w:val="a6"/>
                <w:noProof/>
              </w:rPr>
              <w:t>4</w:t>
            </w:r>
            <w:r w:rsidR="00CD0464" w:rsidRPr="007347A4">
              <w:rPr>
                <w:rStyle w:val="a6"/>
                <w:rFonts w:hint="eastAsia"/>
                <w:noProof/>
              </w:rPr>
              <w:t>章</w:t>
            </w:r>
            <w:r w:rsidR="00CD0464" w:rsidRPr="007347A4">
              <w:rPr>
                <w:rStyle w:val="a6"/>
                <w:noProof/>
              </w:rPr>
              <w:t> </w:t>
            </w:r>
            <w:r w:rsidR="00CD0464" w:rsidRPr="007347A4">
              <w:rPr>
                <w:rStyle w:val="a6"/>
                <w:rFonts w:ascii="微软雅黑" w:eastAsia="微软雅黑" w:hAnsi="微软雅黑" w:cs="Helvetica" w:hint="eastAsia"/>
                <w:noProof/>
              </w:rPr>
              <w:t>部署</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软件可能会遇到的问题</w:t>
            </w:r>
            <w:r w:rsidR="00CD0464">
              <w:rPr>
                <w:noProof/>
                <w:webHidden/>
              </w:rPr>
              <w:tab/>
            </w:r>
            <w:r w:rsidR="00B93E58">
              <w:rPr>
                <w:noProof/>
                <w:webHidden/>
              </w:rPr>
              <w:fldChar w:fldCharType="begin"/>
            </w:r>
            <w:r w:rsidR="00CD0464">
              <w:rPr>
                <w:noProof/>
                <w:webHidden/>
              </w:rPr>
              <w:instrText xml:space="preserve"> PAGEREF _Toc514245729 \h </w:instrText>
            </w:r>
            <w:r w:rsidR="00B93E58">
              <w:rPr>
                <w:noProof/>
                <w:webHidden/>
              </w:rPr>
            </w:r>
            <w:r w:rsidR="00B93E58">
              <w:rPr>
                <w:noProof/>
                <w:webHidden/>
              </w:rPr>
              <w:fldChar w:fldCharType="separate"/>
            </w:r>
            <w:r w:rsidR="00CD0464">
              <w:rPr>
                <w:noProof/>
                <w:webHidden/>
              </w:rPr>
              <w:t>9</w:t>
            </w:r>
            <w:r w:rsidR="00B93E58">
              <w:rPr>
                <w:noProof/>
                <w:webHidden/>
              </w:rPr>
              <w:fldChar w:fldCharType="end"/>
            </w:r>
          </w:hyperlink>
        </w:p>
        <w:p w:rsidR="00CD0464" w:rsidRDefault="00F306D8">
          <w:pPr>
            <w:pStyle w:val="11"/>
            <w:tabs>
              <w:tab w:val="right" w:leader="dot" w:pos="10456"/>
            </w:tabs>
            <w:rPr>
              <w:rFonts w:asciiTheme="minorHAnsi" w:eastAsiaTheme="minorEastAsia" w:hAnsiTheme="minorHAnsi" w:cstheme="minorBidi"/>
              <w:noProof/>
              <w:sz w:val="21"/>
            </w:rPr>
          </w:pPr>
          <w:hyperlink w:anchor="_Toc514245730" w:history="1">
            <w:r w:rsidR="00CD0464" w:rsidRPr="007347A4">
              <w:rPr>
                <w:rStyle w:val="a6"/>
                <w:rFonts w:ascii="Helvetica" w:hAnsi="Helvetica" w:cs="Helvetica" w:hint="eastAsia"/>
                <w:noProof/>
              </w:rPr>
              <w:t>第</w:t>
            </w:r>
            <w:r w:rsidR="00CD0464" w:rsidRPr="007347A4">
              <w:rPr>
                <w:rStyle w:val="a6"/>
                <w:rFonts w:ascii="Helvetica" w:hAnsi="Helvetica" w:cs="Helvetica" w:hint="eastAsia"/>
                <w:noProof/>
              </w:rPr>
              <w:t>5</w:t>
            </w:r>
            <w:r w:rsidR="00CD0464" w:rsidRPr="007347A4">
              <w:rPr>
                <w:rStyle w:val="a6"/>
                <w:rFonts w:ascii="Helvetica" w:hAnsi="Helvetica" w:cs="Helvetica" w:hint="eastAsia"/>
                <w:noProof/>
              </w:rPr>
              <w:t>章</w:t>
            </w:r>
            <w:r w:rsidR="00CD0464" w:rsidRPr="007347A4">
              <w:rPr>
                <w:rStyle w:val="a6"/>
                <w:rFonts w:hint="eastAsia"/>
                <w:noProof/>
              </w:rPr>
              <w:t xml:space="preserve"> </w:t>
            </w:r>
            <w:r w:rsidR="00CD0464" w:rsidRPr="007347A4">
              <w:rPr>
                <w:rStyle w:val="a6"/>
                <w:rFonts w:hint="eastAsia"/>
                <w:noProof/>
              </w:rPr>
              <w:t>第</w:t>
            </w:r>
            <w:r w:rsidR="00CD0464" w:rsidRPr="007347A4">
              <w:rPr>
                <w:rStyle w:val="a6"/>
                <w:noProof/>
              </w:rPr>
              <w:t>5</w:t>
            </w:r>
            <w:r w:rsidR="00CD0464" w:rsidRPr="007347A4">
              <w:rPr>
                <w:rStyle w:val="a6"/>
                <w:rFonts w:hint="eastAsia"/>
                <w:noProof/>
              </w:rPr>
              <w:t>章</w:t>
            </w:r>
            <w:r w:rsidR="00CD0464" w:rsidRPr="007347A4">
              <w:rPr>
                <w:rStyle w:val="a6"/>
                <w:noProof/>
              </w:rPr>
              <w:t> </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软件程序目录结构</w:t>
            </w:r>
            <w:r w:rsidR="00CD0464">
              <w:rPr>
                <w:noProof/>
                <w:webHidden/>
              </w:rPr>
              <w:tab/>
            </w:r>
            <w:r w:rsidR="00B93E58">
              <w:rPr>
                <w:noProof/>
                <w:webHidden/>
              </w:rPr>
              <w:fldChar w:fldCharType="begin"/>
            </w:r>
            <w:r w:rsidR="00CD0464">
              <w:rPr>
                <w:noProof/>
                <w:webHidden/>
              </w:rPr>
              <w:instrText xml:space="preserve"> PAGEREF _Toc514245730 \h </w:instrText>
            </w:r>
            <w:r w:rsidR="00B93E58">
              <w:rPr>
                <w:noProof/>
                <w:webHidden/>
              </w:rPr>
            </w:r>
            <w:r w:rsidR="00B93E58">
              <w:rPr>
                <w:noProof/>
                <w:webHidden/>
              </w:rPr>
              <w:fldChar w:fldCharType="separate"/>
            </w:r>
            <w:r w:rsidR="00CD0464">
              <w:rPr>
                <w:noProof/>
                <w:webHidden/>
              </w:rPr>
              <w:t>10</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31" w:history="1">
            <w:r w:rsidR="00CD0464" w:rsidRPr="007347A4">
              <w:rPr>
                <w:rStyle w:val="a6"/>
                <w:rFonts w:ascii="Helvetica" w:hAnsi="Helvetica" w:cs="Helvetica"/>
                <w:noProof/>
              </w:rPr>
              <w:t>5.1</w:t>
            </w:r>
            <w:r w:rsidR="00CD0464" w:rsidRPr="007347A4">
              <w:rPr>
                <w:rStyle w:val="a6"/>
                <w:noProof/>
              </w:rPr>
              <w:t xml:space="preserve"> 5.1 </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软件程序目录结构</w:t>
            </w:r>
            <w:r w:rsidR="00CD0464">
              <w:rPr>
                <w:noProof/>
                <w:webHidden/>
              </w:rPr>
              <w:tab/>
            </w:r>
            <w:r w:rsidR="00B93E58">
              <w:rPr>
                <w:noProof/>
                <w:webHidden/>
              </w:rPr>
              <w:fldChar w:fldCharType="begin"/>
            </w:r>
            <w:r w:rsidR="00CD0464">
              <w:rPr>
                <w:noProof/>
                <w:webHidden/>
              </w:rPr>
              <w:instrText xml:space="preserve"> PAGEREF _Toc514245731 \h </w:instrText>
            </w:r>
            <w:r w:rsidR="00B93E58">
              <w:rPr>
                <w:noProof/>
                <w:webHidden/>
              </w:rPr>
            </w:r>
            <w:r w:rsidR="00B93E58">
              <w:rPr>
                <w:noProof/>
                <w:webHidden/>
              </w:rPr>
              <w:fldChar w:fldCharType="separate"/>
            </w:r>
            <w:r w:rsidR="00CD0464">
              <w:rPr>
                <w:noProof/>
                <w:webHidden/>
              </w:rPr>
              <w:t>10</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32" w:history="1">
            <w:r w:rsidR="00CD0464" w:rsidRPr="007347A4">
              <w:rPr>
                <w:rStyle w:val="a6"/>
                <w:rFonts w:ascii="Helvetica" w:hAnsi="Helvetica" w:cs="Helvetica"/>
                <w:noProof/>
              </w:rPr>
              <w:t>5.2</w:t>
            </w:r>
            <w:r w:rsidR="00CD0464" w:rsidRPr="007347A4">
              <w:rPr>
                <w:rStyle w:val="a6"/>
                <w:noProof/>
              </w:rPr>
              <w:t xml:space="preserve"> 5.2 </w:t>
            </w:r>
            <w:r w:rsidR="00CD0464" w:rsidRPr="007347A4">
              <w:rPr>
                <w:rStyle w:val="a6"/>
                <w:rFonts w:ascii="微软雅黑" w:eastAsia="微软雅黑" w:hAnsi="微软雅黑" w:cs="Helvetica" w:hint="eastAsia"/>
                <w:noProof/>
              </w:rPr>
              <w:t>配置文件目录说明</w:t>
            </w:r>
            <w:r w:rsidR="00CD0464">
              <w:rPr>
                <w:noProof/>
                <w:webHidden/>
              </w:rPr>
              <w:tab/>
            </w:r>
            <w:r w:rsidR="00B93E58">
              <w:rPr>
                <w:noProof/>
                <w:webHidden/>
              </w:rPr>
              <w:fldChar w:fldCharType="begin"/>
            </w:r>
            <w:r w:rsidR="00CD0464">
              <w:rPr>
                <w:noProof/>
                <w:webHidden/>
              </w:rPr>
              <w:instrText xml:space="preserve"> PAGEREF _Toc514245732 \h </w:instrText>
            </w:r>
            <w:r w:rsidR="00B93E58">
              <w:rPr>
                <w:noProof/>
                <w:webHidden/>
              </w:rPr>
            </w:r>
            <w:r w:rsidR="00B93E58">
              <w:rPr>
                <w:noProof/>
                <w:webHidden/>
              </w:rPr>
              <w:fldChar w:fldCharType="separate"/>
            </w:r>
            <w:r w:rsidR="00CD0464">
              <w:rPr>
                <w:noProof/>
                <w:webHidden/>
              </w:rPr>
              <w:t>11</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33" w:history="1">
            <w:r w:rsidR="00CD0464" w:rsidRPr="007347A4">
              <w:rPr>
                <w:rStyle w:val="a6"/>
                <w:rFonts w:ascii="Helvetica" w:hAnsi="Helvetica" w:cs="Helvetica"/>
                <w:noProof/>
              </w:rPr>
              <w:t>5.3</w:t>
            </w:r>
            <w:r w:rsidR="00CD0464" w:rsidRPr="007347A4">
              <w:rPr>
                <w:rStyle w:val="a6"/>
                <w:noProof/>
              </w:rPr>
              <w:t xml:space="preserve"> 5.3 </w:t>
            </w:r>
            <w:r w:rsidR="00CD0464" w:rsidRPr="007347A4">
              <w:rPr>
                <w:rStyle w:val="a6"/>
                <w:rFonts w:ascii="微软雅黑" w:eastAsia="微软雅黑" w:hAnsi="微软雅黑" w:cs="Helvetica" w:hint="eastAsia"/>
                <w:noProof/>
              </w:rPr>
              <w:t>精简</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配置文件信息</w:t>
            </w:r>
            <w:r w:rsidR="00CD0464">
              <w:rPr>
                <w:noProof/>
                <w:webHidden/>
              </w:rPr>
              <w:tab/>
            </w:r>
            <w:r w:rsidR="00B93E58">
              <w:rPr>
                <w:noProof/>
                <w:webHidden/>
              </w:rPr>
              <w:fldChar w:fldCharType="begin"/>
            </w:r>
            <w:r w:rsidR="00CD0464">
              <w:rPr>
                <w:noProof/>
                <w:webHidden/>
              </w:rPr>
              <w:instrText xml:space="preserve"> PAGEREF _Toc514245733 \h </w:instrText>
            </w:r>
            <w:r w:rsidR="00B93E58">
              <w:rPr>
                <w:noProof/>
                <w:webHidden/>
              </w:rPr>
            </w:r>
            <w:r w:rsidR="00B93E58">
              <w:rPr>
                <w:noProof/>
                <w:webHidden/>
              </w:rPr>
              <w:fldChar w:fldCharType="separate"/>
            </w:r>
            <w:r w:rsidR="00CD0464">
              <w:rPr>
                <w:noProof/>
                <w:webHidden/>
              </w:rPr>
              <w:t>12</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34" w:history="1">
            <w:r w:rsidR="00CD0464" w:rsidRPr="007347A4">
              <w:rPr>
                <w:rStyle w:val="a6"/>
                <w:rFonts w:ascii="Helvetica" w:hAnsi="Helvetica" w:cs="Helvetica"/>
                <w:noProof/>
              </w:rPr>
              <w:t>5.4</w:t>
            </w:r>
            <w:r w:rsidR="00CD0464" w:rsidRPr="007347A4">
              <w:rPr>
                <w:rStyle w:val="a6"/>
                <w:noProof/>
              </w:rPr>
              <w:t xml:space="preserve"> 5.4 </w:t>
            </w:r>
            <w:r w:rsidR="00CD0464" w:rsidRPr="007347A4">
              <w:rPr>
                <w:rStyle w:val="a6"/>
                <w:rFonts w:ascii="微软雅黑" w:eastAsia="微软雅黑" w:hAnsi="微软雅黑" w:cs="Helvetica"/>
                <w:noProof/>
              </w:rPr>
              <w:t>nginx</w:t>
            </w:r>
            <w:r w:rsidR="00CD0464" w:rsidRPr="007347A4">
              <w:rPr>
                <w:rStyle w:val="a6"/>
                <w:rFonts w:ascii="微软雅黑" w:eastAsia="微软雅黑" w:hAnsi="微软雅黑" w:cs="Helvetica" w:hint="eastAsia"/>
                <w:noProof/>
              </w:rPr>
              <w:t>服务命令参数说明</w:t>
            </w:r>
            <w:r w:rsidR="00CD0464">
              <w:rPr>
                <w:noProof/>
                <w:webHidden/>
              </w:rPr>
              <w:tab/>
            </w:r>
            <w:r w:rsidR="00B93E58">
              <w:rPr>
                <w:noProof/>
                <w:webHidden/>
              </w:rPr>
              <w:fldChar w:fldCharType="begin"/>
            </w:r>
            <w:r w:rsidR="00CD0464">
              <w:rPr>
                <w:noProof/>
                <w:webHidden/>
              </w:rPr>
              <w:instrText xml:space="preserve"> PAGEREF _Toc514245734 \h </w:instrText>
            </w:r>
            <w:r w:rsidR="00B93E58">
              <w:rPr>
                <w:noProof/>
                <w:webHidden/>
              </w:rPr>
            </w:r>
            <w:r w:rsidR="00B93E58">
              <w:rPr>
                <w:noProof/>
                <w:webHidden/>
              </w:rPr>
              <w:fldChar w:fldCharType="separate"/>
            </w:r>
            <w:r w:rsidR="00CD0464">
              <w:rPr>
                <w:noProof/>
                <w:webHidden/>
              </w:rPr>
              <w:t>15</w:t>
            </w:r>
            <w:r w:rsidR="00B93E58">
              <w:rPr>
                <w:noProof/>
                <w:webHidden/>
              </w:rPr>
              <w:fldChar w:fldCharType="end"/>
            </w:r>
          </w:hyperlink>
        </w:p>
        <w:p w:rsidR="00CD0464" w:rsidRDefault="00F306D8" w:rsidP="00CD0464">
          <w:pPr>
            <w:pStyle w:val="21"/>
            <w:tabs>
              <w:tab w:val="right" w:leader="dot" w:pos="10456"/>
            </w:tabs>
            <w:ind w:left="480"/>
            <w:rPr>
              <w:rFonts w:asciiTheme="minorHAnsi" w:eastAsiaTheme="minorEastAsia" w:hAnsiTheme="minorHAnsi" w:cstheme="minorBidi"/>
              <w:noProof/>
              <w:sz w:val="21"/>
            </w:rPr>
          </w:pPr>
          <w:hyperlink w:anchor="_Toc514245735" w:history="1">
            <w:r w:rsidR="00CD0464" w:rsidRPr="007347A4">
              <w:rPr>
                <w:rStyle w:val="a6"/>
                <w:rFonts w:ascii="Helvetica" w:hAnsi="Helvetica" w:cs="Helvetica"/>
                <w:noProof/>
              </w:rPr>
              <w:t>5.5</w:t>
            </w:r>
            <w:r w:rsidR="00CD0464" w:rsidRPr="007347A4">
              <w:rPr>
                <w:rStyle w:val="a6"/>
                <w:noProof/>
              </w:rPr>
              <w:t xml:space="preserve"> 5.5 </w:t>
            </w:r>
            <w:r w:rsidR="00CD0464" w:rsidRPr="007347A4">
              <w:rPr>
                <w:rStyle w:val="a6"/>
                <w:rFonts w:ascii="微软雅黑" w:eastAsia="微软雅黑" w:hAnsi="微软雅黑" w:cs="Helvetica" w:hint="eastAsia"/>
                <w:noProof/>
              </w:rPr>
              <w:t>实践配置编写配置文件</w:t>
            </w:r>
            <w:r w:rsidR="00CD0464">
              <w:rPr>
                <w:noProof/>
                <w:webHidden/>
              </w:rPr>
              <w:tab/>
            </w:r>
            <w:r w:rsidR="00B93E58">
              <w:rPr>
                <w:noProof/>
                <w:webHidden/>
              </w:rPr>
              <w:fldChar w:fldCharType="begin"/>
            </w:r>
            <w:r w:rsidR="00CD0464">
              <w:rPr>
                <w:noProof/>
                <w:webHidden/>
              </w:rPr>
              <w:instrText xml:space="preserve"> PAGEREF _Toc514245735 \h </w:instrText>
            </w:r>
            <w:r w:rsidR="00B93E58">
              <w:rPr>
                <w:noProof/>
                <w:webHidden/>
              </w:rPr>
            </w:r>
            <w:r w:rsidR="00B93E58">
              <w:rPr>
                <w:noProof/>
                <w:webHidden/>
              </w:rPr>
              <w:fldChar w:fldCharType="separate"/>
            </w:r>
            <w:r w:rsidR="00CD0464">
              <w:rPr>
                <w:noProof/>
                <w:webHidden/>
              </w:rPr>
              <w:t>16</w:t>
            </w:r>
            <w:r w:rsidR="00B93E58">
              <w:rPr>
                <w:noProof/>
                <w:webHidden/>
              </w:rPr>
              <w:fldChar w:fldCharType="end"/>
            </w:r>
          </w:hyperlink>
        </w:p>
        <w:p w:rsidR="00D44175" w:rsidRPr="008D5DBE" w:rsidRDefault="00B93E58" w:rsidP="008D5DBE">
          <w:pPr>
            <w:sectPr w:rsidR="00D44175" w:rsidRPr="008D5DBE" w:rsidSect="002C1EA0">
              <w:headerReference w:type="default" r:id="rId10"/>
              <w:footerReference w:type="default" r:id="rId11"/>
              <w:pgSz w:w="11906" w:h="16838"/>
              <w:pgMar w:top="720" w:right="720" w:bottom="720" w:left="720" w:header="851" w:footer="992" w:gutter="0"/>
              <w:pgNumType w:fmt="upperRoman" w:start="1"/>
              <w:cols w:space="720"/>
              <w:docGrid w:type="lines" w:linePitch="312"/>
            </w:sectPr>
          </w:pPr>
          <w:r>
            <w:rPr>
              <w:b/>
              <w:bCs/>
              <w:lang w:val="zh-CN"/>
            </w:rPr>
            <w:fldChar w:fldCharType="end"/>
          </w:r>
        </w:p>
      </w:sdtContent>
    </w:sdt>
    <w:p w:rsidR="00D44175" w:rsidRDefault="00CD0464" w:rsidP="00CD0464">
      <w:pPr>
        <w:pStyle w:val="1"/>
      </w:pPr>
      <w:bookmarkStart w:id="0" w:name="_Toc514245704"/>
      <w:r>
        <w:rPr>
          <w:rFonts w:hint="eastAsia"/>
        </w:rPr>
        <w:lastRenderedPageBreak/>
        <w:t>nginx</w:t>
      </w:r>
      <w:bookmarkEnd w:id="0"/>
    </w:p>
    <w:p w:rsidR="00B51608" w:rsidRDefault="00B51608" w:rsidP="00CD0464">
      <w:pPr>
        <w:pStyle w:val="20"/>
        <w:spacing w:before="163" w:after="163"/>
        <w:rPr>
          <w:rFonts w:ascii="Helvetica" w:hAnsi="Helvetica"/>
          <w:szCs w:val="24"/>
        </w:rPr>
      </w:pPr>
      <w:bookmarkStart w:id="1" w:name="_Toc514245705"/>
      <w:r>
        <w:rPr>
          <w:rStyle w:val="a7"/>
          <w:rFonts w:ascii="微软雅黑" w:eastAsia="微软雅黑" w:hAnsi="微软雅黑" w:cs="Helvetica" w:hint="eastAsia"/>
          <w:b/>
          <w:bCs/>
          <w:color w:val="333333"/>
        </w:rPr>
        <w:t>web</w:t>
      </w:r>
      <w:r>
        <w:rPr>
          <w:rStyle w:val="a7"/>
          <w:rFonts w:ascii="微软雅黑" w:eastAsia="微软雅黑" w:hAnsi="微软雅黑" w:cs="Helvetica" w:hint="eastAsia"/>
          <w:b/>
          <w:bCs/>
          <w:color w:val="333333"/>
          <w:szCs w:val="24"/>
        </w:rPr>
        <w:t>网站服务介绍</w:t>
      </w:r>
      <w:bookmarkEnd w:id="1"/>
    </w:p>
    <w:p w:rsidR="00B51608" w:rsidRDefault="00B51608" w:rsidP="00CD0464">
      <w:pPr>
        <w:pStyle w:val="3"/>
        <w:spacing w:before="163" w:after="163"/>
        <w:rPr>
          <w:rStyle w:val="a7"/>
          <w:rFonts w:ascii="微软雅黑" w:eastAsia="微软雅黑" w:hAnsi="微软雅黑" w:cs="Helvetica"/>
          <w:b/>
          <w:bCs/>
          <w:color w:val="333333"/>
          <w:szCs w:val="24"/>
        </w:rPr>
      </w:pPr>
      <w:bookmarkStart w:id="2" w:name="_Toc514245706"/>
      <w:r>
        <w:rPr>
          <w:rStyle w:val="a7"/>
          <w:rFonts w:ascii="微软雅黑" w:eastAsia="微软雅黑" w:hAnsi="微软雅黑" w:cs="Helvetica" w:hint="eastAsia"/>
          <w:b/>
          <w:bCs/>
          <w:color w:val="333333"/>
          <w:szCs w:val="24"/>
        </w:rPr>
        <w:t>常用来提供静态</w:t>
      </w:r>
      <w:r w:rsidR="001347C6">
        <w:rPr>
          <w:rStyle w:val="a7"/>
          <w:rFonts w:ascii="微软雅黑" w:eastAsia="微软雅黑" w:hAnsi="微软雅黑" w:cs="Helvetica" w:hint="eastAsia"/>
          <w:b/>
          <w:bCs/>
          <w:color w:val="333333"/>
          <w:sz w:val="30"/>
          <w:szCs w:val="30"/>
        </w:rPr>
        <w:t>web</w:t>
      </w:r>
      <w:r>
        <w:rPr>
          <w:rStyle w:val="a7"/>
          <w:rFonts w:ascii="微软雅黑" w:eastAsia="微软雅黑" w:hAnsi="微软雅黑" w:cs="Helvetica" w:hint="eastAsia"/>
          <w:b/>
          <w:bCs/>
          <w:color w:val="333333"/>
          <w:szCs w:val="24"/>
        </w:rPr>
        <w:t>服务的软件</w:t>
      </w:r>
      <w:bookmarkEnd w:id="2"/>
    </w:p>
    <w:p w:rsidR="003F6281" w:rsidRPr="003F6281" w:rsidRDefault="003F6281" w:rsidP="003F6281">
      <w:pPr>
        <w:pStyle w:val="ad"/>
      </w:pPr>
      <w:r w:rsidRPr="003F6281">
        <w:rPr>
          <w:rFonts w:hint="eastAsia"/>
          <w:highlight w:val="yellow"/>
        </w:rPr>
        <w:t>静态web就是直接访问的web服务器上面的内容，通过访问web服务器里面的文件实现的，静态web服务里面的内容是固定不变的，不会连接数据库的。</w:t>
      </w:r>
    </w:p>
    <w:p w:rsidR="00B51608" w:rsidRPr="00F64929" w:rsidRDefault="00B51608" w:rsidP="00CD0464">
      <w:pPr>
        <w:pStyle w:val="ad"/>
      </w:pPr>
      <w:r w:rsidRPr="00F64929">
        <w:rPr>
          <w:rFonts w:hint="eastAsia"/>
          <w:bCs/>
          <w:highlight w:val="yellow"/>
        </w:rPr>
        <w:t>A</w:t>
      </w:r>
      <w:r w:rsidRPr="00F64929">
        <w:rPr>
          <w:rFonts w:hint="eastAsia"/>
          <w:highlight w:val="yellow"/>
        </w:rPr>
        <w:t>pa</w:t>
      </w:r>
      <w:r w:rsidRPr="00F64929">
        <w:rPr>
          <w:rFonts w:hint="eastAsia"/>
          <w:bCs/>
          <w:highlight w:val="yellow"/>
        </w:rPr>
        <w:t>che</w:t>
      </w:r>
      <w:r w:rsidRPr="00F64929">
        <w:rPr>
          <w:rFonts w:hint="eastAsia"/>
        </w:rPr>
        <w:t>：这是中小型Web服务的主流，</w:t>
      </w:r>
      <w:r w:rsidRPr="00F64929">
        <w:t>Web</w:t>
      </w:r>
      <w:r w:rsidRPr="00F64929">
        <w:rPr>
          <w:rFonts w:hint="eastAsia"/>
        </w:rPr>
        <w:t>服务器中的老大哥。</w:t>
      </w:r>
    </w:p>
    <w:p w:rsidR="00B51608" w:rsidRPr="00F64929" w:rsidRDefault="00B51608" w:rsidP="00CD0464">
      <w:pPr>
        <w:pStyle w:val="ad"/>
      </w:pPr>
      <w:r w:rsidRPr="00F64929">
        <w:rPr>
          <w:rFonts w:hint="eastAsia"/>
          <w:bCs/>
          <w:highlight w:val="yellow"/>
        </w:rPr>
        <w:t>Nginx</w:t>
      </w:r>
      <w:r w:rsidRPr="00F64929">
        <w:rPr>
          <w:rFonts w:hint="eastAsia"/>
        </w:rPr>
        <w:t>：大型网站Web服务的主流，曾经</w:t>
      </w:r>
      <w:r w:rsidRPr="00F64929">
        <w:t>Web</w:t>
      </w:r>
      <w:r w:rsidRPr="00F64929">
        <w:rPr>
          <w:rFonts w:hint="eastAsia"/>
        </w:rPr>
        <w:t>服务器中的初生牛犊，现已长大。Nginx的分支</w:t>
      </w:r>
      <w:r w:rsidRPr="00F64929">
        <w:t>Tengine</w:t>
      </w:r>
      <w:r w:rsidRPr="00F64929">
        <w:rPr>
          <w:rFonts w:hint="eastAsia"/>
        </w:rPr>
        <w:t>（</w:t>
      </w:r>
      <w:r w:rsidRPr="00F64929">
        <w:t>http://tengine.taobao.org/</w:t>
      </w:r>
      <w:r w:rsidRPr="00F64929">
        <w:rPr>
          <w:rFonts w:hint="eastAsia"/>
        </w:rPr>
        <w:t>）目前也在飞速发展。</w:t>
      </w:r>
    </w:p>
    <w:p w:rsidR="00B51608" w:rsidRPr="00F64929" w:rsidRDefault="00B51608" w:rsidP="00CD0464">
      <w:pPr>
        <w:pStyle w:val="ad"/>
      </w:pPr>
      <w:r w:rsidRPr="00F64929">
        <w:rPr>
          <w:rFonts w:hint="eastAsia"/>
          <w:bCs/>
          <w:highlight w:val="yellow"/>
        </w:rPr>
        <w:t>Lighttpd</w:t>
      </w:r>
      <w:r w:rsidRPr="00F64929">
        <w:rPr>
          <w:rFonts w:hint="eastAsia"/>
        </w:rPr>
        <w:t>：这是一个不温不火的优秀Web软件，社区不活跃，静态解析效率很高。在</w:t>
      </w:r>
      <w:r w:rsidRPr="00F64929">
        <w:t>Nginx</w:t>
      </w:r>
      <w:r w:rsidRPr="00F64929">
        <w:rPr>
          <w:rFonts w:hint="eastAsia"/>
        </w:rPr>
        <w:t>流行前，它是大并发静态业务的首选，国内百度贴吧、豆瓣等众多网站都有Lighttpd奋斗的身影。</w:t>
      </w:r>
    </w:p>
    <w:p w:rsidR="00B51608" w:rsidRPr="001347C6" w:rsidRDefault="00B51608" w:rsidP="00CD0464">
      <w:pPr>
        <w:pStyle w:val="3"/>
        <w:spacing w:before="163" w:after="163"/>
        <w:rPr>
          <w:rFonts w:asciiTheme="majorEastAsia" w:eastAsiaTheme="majorEastAsia" w:hAnsiTheme="majorEastAsia"/>
        </w:rPr>
      </w:pPr>
      <w:bookmarkStart w:id="3" w:name="_Toc514245707"/>
      <w:r w:rsidRPr="001347C6">
        <w:rPr>
          <w:rStyle w:val="a7"/>
          <w:rFonts w:asciiTheme="majorEastAsia" w:eastAsiaTheme="majorEastAsia" w:hAnsiTheme="majorEastAsia" w:cs="Helvetica" w:hint="eastAsia"/>
          <w:b/>
          <w:bCs/>
          <w:color w:val="333333"/>
          <w:szCs w:val="24"/>
        </w:rPr>
        <w:t>常用来提供动态</w:t>
      </w:r>
      <w:r w:rsidR="001347C6">
        <w:rPr>
          <w:rStyle w:val="a7"/>
          <w:rFonts w:asciiTheme="majorEastAsia" w:eastAsiaTheme="majorEastAsia" w:hAnsiTheme="majorEastAsia" w:cs="Helvetica" w:hint="eastAsia"/>
          <w:b/>
          <w:bCs/>
          <w:color w:val="333333"/>
          <w:szCs w:val="24"/>
        </w:rPr>
        <w:t>web</w:t>
      </w:r>
      <w:r w:rsidRPr="001347C6">
        <w:rPr>
          <w:rStyle w:val="a7"/>
          <w:rFonts w:asciiTheme="majorEastAsia" w:eastAsiaTheme="majorEastAsia" w:hAnsiTheme="majorEastAsia" w:cs="Helvetica" w:hint="eastAsia"/>
          <w:b/>
          <w:bCs/>
          <w:color w:val="333333"/>
          <w:szCs w:val="24"/>
        </w:rPr>
        <w:t>服务的软件</w:t>
      </w:r>
      <w:bookmarkEnd w:id="3"/>
    </w:p>
    <w:p w:rsidR="003F6281" w:rsidRDefault="003F6281" w:rsidP="00151529">
      <w:pPr>
        <w:pStyle w:val="ad"/>
        <w:rPr>
          <w:bCs/>
          <w:highlight w:val="yellow"/>
        </w:rPr>
      </w:pPr>
      <w:r>
        <w:rPr>
          <w:rFonts w:hint="eastAsia"/>
          <w:bCs/>
          <w:highlight w:val="yellow"/>
        </w:rPr>
        <w:t>动态web就是</w:t>
      </w:r>
      <w:r w:rsidR="001347C6">
        <w:rPr>
          <w:rFonts w:hint="eastAsia"/>
          <w:bCs/>
          <w:highlight w:val="yellow"/>
        </w:rPr>
        <w:t>通过访问服务器上面的内容然后来调取数据库里面的内容。不同的人，可能访问的内容也不一样。</w:t>
      </w:r>
    </w:p>
    <w:p w:rsidR="00B51608" w:rsidRPr="00F64929" w:rsidRDefault="00B51608" w:rsidP="00151529">
      <w:pPr>
        <w:pStyle w:val="ad"/>
      </w:pPr>
      <w:r w:rsidRPr="00F64929">
        <w:rPr>
          <w:rFonts w:hint="eastAsia"/>
          <w:bCs/>
          <w:highlight w:val="yellow"/>
        </w:rPr>
        <w:t>PHP（</w:t>
      </w:r>
      <w:r w:rsidRPr="00F64929">
        <w:rPr>
          <w:bCs/>
          <w:highlight w:val="yellow"/>
        </w:rPr>
        <w:t>FastCGI</w:t>
      </w:r>
      <w:r w:rsidRPr="00F64929">
        <w:rPr>
          <w:rFonts w:hint="eastAsia"/>
          <w:bCs/>
          <w:highlight w:val="yellow"/>
        </w:rPr>
        <w:t>）</w:t>
      </w:r>
      <w:r w:rsidRPr="00F64929">
        <w:rPr>
          <w:rFonts w:hint="eastAsia"/>
        </w:rPr>
        <w:t>：大中小型网站都会使用，动态网页语言PHP程序的解析容器。它可配合</w:t>
      </w:r>
      <w:r w:rsidRPr="00F64929">
        <w:t>Apache</w:t>
      </w:r>
      <w:r w:rsidRPr="00F64929">
        <w:rPr>
          <w:rFonts w:hint="eastAsia"/>
        </w:rPr>
        <w:t>解析动态程序，不过，这里的</w:t>
      </w:r>
      <w:r w:rsidRPr="00F64929">
        <w:t>PHP</w:t>
      </w:r>
      <w:r w:rsidRPr="00F64929">
        <w:rPr>
          <w:rFonts w:hint="eastAsia"/>
        </w:rPr>
        <w:t>不是</w:t>
      </w:r>
      <w:r w:rsidRPr="00F64929">
        <w:t>FastCGI</w:t>
      </w:r>
      <w:r w:rsidRPr="00F64929">
        <w:rPr>
          <w:rFonts w:hint="eastAsia"/>
        </w:rPr>
        <w:t>守护进程模式，而是</w:t>
      </w:r>
      <w:r w:rsidRPr="00F64929">
        <w:t>mod_php5.so</w:t>
      </w:r>
      <w:r w:rsidRPr="00F64929">
        <w:rPr>
          <w:rFonts w:hint="eastAsia"/>
        </w:rPr>
        <w:t>（</w:t>
      </w:r>
      <w:r w:rsidRPr="00F64929">
        <w:t>module</w:t>
      </w:r>
      <w:r w:rsidRPr="00F64929">
        <w:rPr>
          <w:rFonts w:hint="eastAsia"/>
        </w:rPr>
        <w:t>）。也可配合</w:t>
      </w:r>
      <w:r w:rsidRPr="00F64929">
        <w:t>Nginx</w:t>
      </w:r>
      <w:r w:rsidRPr="00F64929">
        <w:rPr>
          <w:rFonts w:hint="eastAsia"/>
        </w:rPr>
        <w:t>解析动态程序，此时的</w:t>
      </w:r>
      <w:r w:rsidRPr="00F64929">
        <w:t>PHP</w:t>
      </w:r>
      <w:r w:rsidRPr="00F64929">
        <w:rPr>
          <w:rFonts w:hint="eastAsia"/>
        </w:rPr>
        <w:t>常用</w:t>
      </w:r>
      <w:r w:rsidRPr="00F64929">
        <w:t>FastCGI</w:t>
      </w:r>
      <w:r w:rsidRPr="00F64929">
        <w:rPr>
          <w:rFonts w:hint="eastAsia"/>
        </w:rPr>
        <w:t>守护进程模式提供服务。</w:t>
      </w:r>
      <w:r w:rsidRPr="00F64929">
        <w:t>(.php)</w:t>
      </w:r>
    </w:p>
    <w:p w:rsidR="00B51608" w:rsidRPr="00F64929" w:rsidRDefault="00B51608" w:rsidP="00151529">
      <w:pPr>
        <w:pStyle w:val="ad"/>
      </w:pPr>
      <w:r w:rsidRPr="00F64929">
        <w:rPr>
          <w:rFonts w:hint="eastAsia"/>
          <w:bCs/>
          <w:highlight w:val="yellow"/>
        </w:rPr>
        <w:t>Tomcat</w:t>
      </w:r>
      <w:r w:rsidRPr="00F64929">
        <w:rPr>
          <w:rFonts w:hint="eastAsia"/>
          <w:highlight w:val="yellow"/>
        </w:rPr>
        <w:t>：</w:t>
      </w:r>
      <w:r w:rsidRPr="00F64929">
        <w:rPr>
          <w:rFonts w:hint="eastAsia"/>
        </w:rPr>
        <w:t>中小企业动态Web服务主流，互联网</w:t>
      </w:r>
      <w:r w:rsidRPr="00F64929">
        <w:t>Java</w:t>
      </w:r>
      <w:r w:rsidRPr="00F64929">
        <w:rPr>
          <w:rFonts w:hint="eastAsia"/>
        </w:rPr>
        <w:t>容器主流（如</w:t>
      </w:r>
      <w:r w:rsidRPr="00F64929">
        <w:t>jsp</w:t>
      </w:r>
      <w:r w:rsidRPr="00F64929">
        <w:rPr>
          <w:rFonts w:hint="eastAsia"/>
        </w:rPr>
        <w:t>、</w:t>
      </w:r>
      <w:r w:rsidRPr="00F64929">
        <w:t>do</w:t>
      </w:r>
      <w:r w:rsidRPr="00F64929">
        <w:rPr>
          <w:rFonts w:hint="eastAsia"/>
        </w:rPr>
        <w:t>）。</w:t>
      </w:r>
      <w:r w:rsidR="00991E98" w:rsidRPr="00F64929">
        <w:rPr>
          <w:rFonts w:hint="eastAsia"/>
        </w:rPr>
        <w:t>（</w:t>
      </w:r>
      <w:r w:rsidR="00991E98" w:rsidRPr="00F64929">
        <w:rPr>
          <w:rFonts w:hint="eastAsia"/>
          <w:highlight w:val="yellow"/>
        </w:rPr>
        <w:t>中小型规模</w:t>
      </w:r>
      <w:r w:rsidR="00991E98" w:rsidRPr="00F64929">
        <w:rPr>
          <w:rFonts w:hint="eastAsia"/>
        </w:rPr>
        <w:t>）</w:t>
      </w:r>
    </w:p>
    <w:p w:rsidR="00B51608" w:rsidRPr="00F64929" w:rsidRDefault="00B51608" w:rsidP="00151529">
      <w:pPr>
        <w:pStyle w:val="ad"/>
      </w:pPr>
      <w:r w:rsidRPr="00F64929">
        <w:rPr>
          <w:rFonts w:hint="eastAsia"/>
          <w:bCs/>
          <w:highlight w:val="yellow"/>
        </w:rPr>
        <w:t>Resin</w:t>
      </w:r>
      <w:r w:rsidRPr="00F64929">
        <w:rPr>
          <w:rFonts w:hint="eastAsia"/>
          <w:highlight w:val="yellow"/>
        </w:rPr>
        <w:t>：</w:t>
      </w:r>
      <w:r w:rsidRPr="00F64929">
        <w:rPr>
          <w:rFonts w:hint="eastAsia"/>
        </w:rPr>
        <w:t>大型动态Web服务主流，互联网</w:t>
      </w:r>
      <w:r w:rsidRPr="00F64929">
        <w:t>Java</w:t>
      </w:r>
      <w:r w:rsidRPr="00F64929">
        <w:rPr>
          <w:rFonts w:hint="eastAsia"/>
        </w:rPr>
        <w:t>容器主流（如</w:t>
      </w:r>
      <w:r w:rsidRPr="00F64929">
        <w:t>jsp</w:t>
      </w:r>
      <w:r w:rsidRPr="00F64929">
        <w:rPr>
          <w:rFonts w:hint="eastAsia"/>
        </w:rPr>
        <w:t>、</w:t>
      </w:r>
      <w:r w:rsidRPr="00F64929">
        <w:t>do</w:t>
      </w:r>
      <w:r w:rsidRPr="00F64929">
        <w:rPr>
          <w:rFonts w:hint="eastAsia"/>
        </w:rPr>
        <w:t>）。</w:t>
      </w:r>
      <w:r w:rsidR="00991E98" w:rsidRPr="00F64929">
        <w:rPr>
          <w:rFonts w:hint="eastAsia"/>
        </w:rPr>
        <w:t>（</w:t>
      </w:r>
      <w:r w:rsidR="00991E98" w:rsidRPr="00F64929">
        <w:rPr>
          <w:rFonts w:hint="eastAsia"/>
          <w:highlight w:val="yellow"/>
        </w:rPr>
        <w:t>大型公司）</w:t>
      </w:r>
    </w:p>
    <w:p w:rsidR="00B51608" w:rsidRPr="00F64929" w:rsidRDefault="00B51608" w:rsidP="00151529">
      <w:pPr>
        <w:pStyle w:val="ad"/>
      </w:pPr>
      <w:r w:rsidRPr="00F64929">
        <w:rPr>
          <w:rFonts w:hint="eastAsia"/>
          <w:bCs/>
        </w:rPr>
        <w:t>IIS（</w:t>
      </w:r>
      <w:r w:rsidRPr="00F64929">
        <w:rPr>
          <w:bCs/>
        </w:rPr>
        <w:t>Internet information services</w:t>
      </w:r>
      <w:r w:rsidRPr="00F64929">
        <w:rPr>
          <w:rFonts w:hint="eastAsia"/>
          <w:bCs/>
        </w:rPr>
        <w:t>）</w:t>
      </w:r>
      <w:r w:rsidRPr="00F64929">
        <w:rPr>
          <w:rFonts w:hint="eastAsia"/>
        </w:rPr>
        <w:t>：微软windows下的</w:t>
      </w:r>
      <w:r w:rsidRPr="00F64929">
        <w:t>Web</w:t>
      </w:r>
      <w:r w:rsidRPr="00F64929">
        <w:rPr>
          <w:rFonts w:hint="eastAsia"/>
        </w:rPr>
        <w:t>服务软件（如</w:t>
      </w:r>
      <w:r w:rsidRPr="00F64929">
        <w:t>asp</w:t>
      </w:r>
      <w:r w:rsidRPr="00F64929">
        <w:rPr>
          <w:rFonts w:hint="eastAsia"/>
        </w:rPr>
        <w:t>、</w:t>
      </w:r>
      <w:r w:rsidRPr="00F64929">
        <w:t>aspx</w:t>
      </w:r>
      <w:r w:rsidRPr="00F64929">
        <w:rPr>
          <w:rFonts w:hint="eastAsia"/>
        </w:rPr>
        <w:t>）</w:t>
      </w:r>
    </w:p>
    <w:p w:rsidR="00B51608" w:rsidRPr="00652BD0" w:rsidRDefault="00B51608" w:rsidP="00652BD0">
      <w:pPr>
        <w:pStyle w:val="20"/>
        <w:spacing w:before="163" w:after="163"/>
        <w:rPr>
          <w:szCs w:val="24"/>
        </w:rPr>
      </w:pPr>
      <w:bookmarkStart w:id="4" w:name="_Toc514245708"/>
      <w:r w:rsidRPr="00652BD0">
        <w:rPr>
          <w:rStyle w:val="a7"/>
          <w:rFonts w:hint="eastAsia"/>
          <w:b/>
          <w:bCs/>
        </w:rPr>
        <w:t>nginx</w:t>
      </w:r>
      <w:r w:rsidRPr="00652BD0">
        <w:rPr>
          <w:rStyle w:val="a7"/>
          <w:rFonts w:hint="eastAsia"/>
          <w:b/>
          <w:bCs/>
          <w:szCs w:val="24"/>
        </w:rPr>
        <w:t>网站服务软件</w:t>
      </w:r>
      <w:bookmarkEnd w:id="4"/>
    </w:p>
    <w:p w:rsidR="00B51608" w:rsidRPr="00652BD0" w:rsidRDefault="00B51608" w:rsidP="00652BD0">
      <w:pPr>
        <w:pStyle w:val="3"/>
        <w:spacing w:before="163" w:after="163"/>
        <w:rPr>
          <w:szCs w:val="24"/>
        </w:rPr>
      </w:pPr>
      <w:bookmarkStart w:id="5" w:name="_Toc514245709"/>
      <w:r w:rsidRPr="00652BD0">
        <w:rPr>
          <w:rStyle w:val="a7"/>
          <w:rFonts w:hint="eastAsia"/>
          <w:b/>
          <w:bCs/>
          <w:szCs w:val="30"/>
        </w:rPr>
        <w:t>Nginx</w:t>
      </w:r>
      <w:r w:rsidRPr="00652BD0">
        <w:rPr>
          <w:rStyle w:val="a7"/>
          <w:rFonts w:hint="eastAsia"/>
          <w:b/>
          <w:bCs/>
          <w:szCs w:val="24"/>
        </w:rPr>
        <w:t>是什么</w:t>
      </w:r>
      <w:bookmarkEnd w:id="5"/>
    </w:p>
    <w:p w:rsidR="00B51608" w:rsidRDefault="00592F46" w:rsidP="009E3743">
      <w:pPr>
        <w:pStyle w:val="ad"/>
        <w:rPr>
          <w:rFonts w:ascii="Helvetica" w:hAnsi="Helvetica"/>
          <w:color w:val="333333"/>
        </w:rPr>
      </w:pPr>
      <w:r>
        <w:rPr>
          <w:rFonts w:hint="eastAsia"/>
          <w:color w:val="333333"/>
        </w:rPr>
        <w:t>Nginx是一款类似于</w:t>
      </w:r>
      <w:r w:rsidR="00B51608">
        <w:rPr>
          <w:rFonts w:ascii="Times New Roman" w:hAnsi="Times New Roman"/>
          <w:color w:val="333333"/>
        </w:rPr>
        <w:t>Apache</w:t>
      </w:r>
      <w:r>
        <w:rPr>
          <w:rFonts w:hint="eastAsia"/>
          <w:color w:val="333333"/>
        </w:rPr>
        <w:t>的web服务软件</w:t>
      </w:r>
      <w:r w:rsidR="00B51608">
        <w:rPr>
          <w:rFonts w:hint="eastAsia"/>
          <w:color w:val="333333"/>
        </w:rPr>
        <w:t>，</w:t>
      </w:r>
      <w:r w:rsidR="00B51608">
        <w:rPr>
          <w:rStyle w:val="apple-converted-space"/>
          <w:rFonts w:ascii="微软雅黑" w:eastAsia="微软雅黑" w:hAnsi="微软雅黑" w:cs="Helvetica" w:hint="eastAsia"/>
          <w:color w:val="333333"/>
        </w:rPr>
        <w:t> </w:t>
      </w:r>
      <w:r w:rsidR="00B51608" w:rsidRPr="00592F46">
        <w:rPr>
          <w:rFonts w:ascii="Times New Roman" w:hAnsi="Times New Roman"/>
        </w:rPr>
        <w:t>Nginx</w:t>
      </w:r>
      <w:r w:rsidR="00B51608" w:rsidRPr="00592F46">
        <w:rPr>
          <w:rFonts w:hint="eastAsia"/>
        </w:rPr>
        <w:t>（</w:t>
      </w:r>
      <w:r w:rsidR="00B51608" w:rsidRPr="00592F46">
        <w:rPr>
          <w:rFonts w:ascii="Times New Roman" w:hAnsi="Times New Roman"/>
        </w:rPr>
        <w:t>“</w:t>
      </w:r>
      <w:r w:rsidR="00B51608" w:rsidRPr="00592F46">
        <w:rPr>
          <w:rFonts w:hint="eastAsia"/>
        </w:rPr>
        <w:t>engine x</w:t>
      </w:r>
      <w:r w:rsidR="00B51608" w:rsidRPr="00592F46">
        <w:rPr>
          <w:rFonts w:ascii="Times New Roman" w:hAnsi="Times New Roman"/>
        </w:rPr>
        <w:t>”</w:t>
      </w:r>
      <w:r w:rsidR="00B51608" w:rsidRPr="00592F46">
        <w:rPr>
          <w:rFonts w:hint="eastAsia"/>
        </w:rPr>
        <w:t>）是</w:t>
      </w:r>
      <w:r w:rsidR="00B51608">
        <w:rPr>
          <w:rFonts w:hint="eastAsia"/>
        </w:rPr>
        <w:t>一个开源的</w:t>
      </w:r>
      <w:r w:rsidR="0096406B">
        <w:rPr>
          <w:rFonts w:hint="eastAsia"/>
        </w:rPr>
        <w:t>(c语言)</w:t>
      </w:r>
      <w:r w:rsidR="00B51608">
        <w:rPr>
          <w:rFonts w:hint="eastAsia"/>
        </w:rPr>
        <w:t>，支持高性能、高并发的WWW服务器和代理服务软件</w:t>
      </w:r>
      <w:r w:rsidR="00B51608">
        <w:rPr>
          <w:rFonts w:hint="eastAsia"/>
          <w:color w:val="333333"/>
        </w:rPr>
        <w:t>。</w:t>
      </w:r>
    </w:p>
    <w:p w:rsidR="00B51608" w:rsidRDefault="00B51608" w:rsidP="009E3743">
      <w:pPr>
        <w:pStyle w:val="ad"/>
        <w:rPr>
          <w:rFonts w:ascii="Helvetica" w:hAnsi="Helvetica"/>
          <w:color w:val="333333"/>
        </w:rPr>
      </w:pPr>
      <w:r>
        <w:rPr>
          <w:rFonts w:hint="eastAsia"/>
          <w:color w:val="333333"/>
        </w:rPr>
        <w:t>Nginx因具</w:t>
      </w:r>
      <w:r>
        <w:rPr>
          <w:rFonts w:hint="eastAsia"/>
        </w:rPr>
        <w:t>有高并发（特别是静态资源）、占用系统资源少等特性</w:t>
      </w:r>
      <w:r>
        <w:rPr>
          <w:rFonts w:hint="eastAsia"/>
          <w:color w:val="333333"/>
        </w:rPr>
        <w:t>，且功能丰富逐渐流行起来。</w:t>
      </w:r>
    </w:p>
    <w:p w:rsidR="00B51608" w:rsidRPr="00A3385C" w:rsidRDefault="00B51608" w:rsidP="00A3385C">
      <w:pPr>
        <w:pStyle w:val="3"/>
        <w:spacing w:before="163" w:after="163"/>
      </w:pPr>
      <w:bookmarkStart w:id="6" w:name="_Toc514245710"/>
      <w:r w:rsidRPr="00A3385C">
        <w:rPr>
          <w:rStyle w:val="a7"/>
          <w:rFonts w:hint="eastAsia"/>
          <w:b/>
          <w:bCs/>
          <w:szCs w:val="30"/>
        </w:rPr>
        <w:t>Nginx</w:t>
      </w:r>
      <w:r w:rsidRPr="00A3385C">
        <w:rPr>
          <w:rStyle w:val="a7"/>
          <w:rFonts w:hint="eastAsia"/>
          <w:b/>
          <w:bCs/>
          <w:szCs w:val="24"/>
        </w:rPr>
        <w:t>的特色及优点</w:t>
      </w:r>
      <w:bookmarkEnd w:id="6"/>
    </w:p>
    <w:p w:rsidR="00B51608" w:rsidRPr="00360DAC" w:rsidRDefault="00B51608" w:rsidP="00360DAC">
      <w:pPr>
        <w:pStyle w:val="4"/>
        <w:rPr>
          <w:szCs w:val="24"/>
        </w:rPr>
      </w:pPr>
      <w:bookmarkStart w:id="7" w:name="_Toc514245711"/>
      <w:r w:rsidRPr="00360DAC">
        <w:rPr>
          <w:rStyle w:val="a7"/>
          <w:rFonts w:hint="eastAsia"/>
          <w:b/>
          <w:bCs/>
          <w:szCs w:val="29"/>
        </w:rPr>
        <w:t>Nginx</w:t>
      </w:r>
      <w:r w:rsidRPr="00360DAC">
        <w:rPr>
          <w:rStyle w:val="a7"/>
          <w:rFonts w:hint="eastAsia"/>
          <w:b/>
          <w:bCs/>
          <w:szCs w:val="24"/>
        </w:rPr>
        <w:t>的重要特性</w:t>
      </w:r>
      <w:bookmarkEnd w:id="7"/>
    </w:p>
    <w:p w:rsidR="00B51608" w:rsidRDefault="00B51608" w:rsidP="0094724B">
      <w:pPr>
        <w:pStyle w:val="ad"/>
        <w:rPr>
          <w:rFonts w:ascii="Helvetica" w:hAnsi="Helvetica"/>
        </w:rPr>
      </w:pPr>
      <w:r>
        <w:rPr>
          <w:rFonts w:hint="eastAsia"/>
        </w:rPr>
        <w:t>可针对静态资源高速高并发访问及缓存</w:t>
      </w:r>
    </w:p>
    <w:p w:rsidR="00B51608" w:rsidRDefault="00B51608" w:rsidP="0094724B">
      <w:pPr>
        <w:pStyle w:val="ad"/>
        <w:rPr>
          <w:rFonts w:ascii="Helvetica" w:hAnsi="Helvetica"/>
        </w:rPr>
      </w:pPr>
      <w:r>
        <w:rPr>
          <w:rFonts w:hint="eastAsia"/>
        </w:rPr>
        <w:lastRenderedPageBreak/>
        <w:t>可使用反向代理加速，并且可进行数据缓存</w:t>
      </w:r>
    </w:p>
    <w:p w:rsidR="00B51608" w:rsidRDefault="00B51608" w:rsidP="0094724B">
      <w:pPr>
        <w:pStyle w:val="ad"/>
        <w:rPr>
          <w:rFonts w:ascii="Helvetica" w:hAnsi="Helvetica"/>
        </w:rPr>
      </w:pPr>
      <w:r>
        <w:rPr>
          <w:rFonts w:hint="eastAsia"/>
        </w:rPr>
        <w:t>具有简单负载均衡、节点健康检查和容错功能</w:t>
      </w:r>
    </w:p>
    <w:p w:rsidR="00B51608" w:rsidRDefault="00B51608" w:rsidP="0094724B">
      <w:pPr>
        <w:pStyle w:val="ad"/>
        <w:rPr>
          <w:rFonts w:ascii="Helvetica" w:hAnsi="Helvetica"/>
        </w:rPr>
      </w:pPr>
      <w:r>
        <w:rPr>
          <w:rFonts w:hint="eastAsia"/>
        </w:rPr>
        <w:t>支持远程FastCGI服务的缓存加速</w:t>
      </w:r>
    </w:p>
    <w:p w:rsidR="00B51608" w:rsidRDefault="00B51608" w:rsidP="0094724B">
      <w:pPr>
        <w:pStyle w:val="ad"/>
        <w:rPr>
          <w:rFonts w:ascii="Helvetica" w:hAnsi="Helvetica"/>
        </w:rPr>
      </w:pPr>
      <w:r>
        <w:rPr>
          <w:rFonts w:hint="eastAsia"/>
        </w:rPr>
        <w:t>支持FastCGI、</w:t>
      </w:r>
      <w:r>
        <w:rPr>
          <w:rFonts w:ascii="Times New Roman" w:hAnsi="Times New Roman"/>
        </w:rPr>
        <w:t>Uwsgi</w:t>
      </w:r>
      <w:r>
        <w:rPr>
          <w:rFonts w:hint="eastAsia"/>
        </w:rPr>
        <w:t>、</w:t>
      </w:r>
      <w:r>
        <w:rPr>
          <w:rFonts w:ascii="Times New Roman" w:hAnsi="Times New Roman"/>
        </w:rPr>
        <w:t>SCGI</w:t>
      </w:r>
      <w:r>
        <w:rPr>
          <w:rFonts w:hint="eastAsia"/>
        </w:rPr>
        <w:t>、</w:t>
      </w:r>
      <w:r>
        <w:rPr>
          <w:rFonts w:ascii="Times New Roman" w:hAnsi="Times New Roman"/>
        </w:rPr>
        <w:t>Memcached Servers</w:t>
      </w:r>
      <w:r>
        <w:rPr>
          <w:rFonts w:hint="eastAsia"/>
        </w:rPr>
        <w:t>的加速和缓存</w:t>
      </w:r>
    </w:p>
    <w:p w:rsidR="00B51608" w:rsidRDefault="00B51608" w:rsidP="0094724B">
      <w:pPr>
        <w:pStyle w:val="ad"/>
        <w:rPr>
          <w:rFonts w:ascii="Helvetica" w:hAnsi="Helvetica"/>
        </w:rPr>
      </w:pPr>
      <w:r>
        <w:rPr>
          <w:rFonts w:hint="eastAsia"/>
        </w:rPr>
        <w:t>支持SSL、</w:t>
      </w:r>
      <w:r>
        <w:rPr>
          <w:rFonts w:ascii="Times New Roman" w:hAnsi="Times New Roman"/>
        </w:rPr>
        <w:t>TLS</w:t>
      </w:r>
      <w:r>
        <w:rPr>
          <w:rFonts w:hint="eastAsia"/>
        </w:rPr>
        <w:t>、</w:t>
      </w:r>
      <w:r>
        <w:rPr>
          <w:rFonts w:ascii="Times New Roman" w:hAnsi="Times New Roman"/>
        </w:rPr>
        <w:t>SNI</w:t>
      </w:r>
      <w:r>
        <w:rPr>
          <w:rFonts w:hint="eastAsia"/>
        </w:rPr>
        <w:t>。</w:t>
      </w:r>
    </w:p>
    <w:p w:rsidR="00B51608" w:rsidRDefault="00B51608" w:rsidP="0094724B">
      <w:pPr>
        <w:pStyle w:val="ad"/>
        <w:rPr>
          <w:rFonts w:ascii="Helvetica" w:hAnsi="Helvetica"/>
        </w:rPr>
      </w:pPr>
      <w:r>
        <w:rPr>
          <w:rFonts w:hint="eastAsia"/>
        </w:rPr>
        <w:t>具有模块化的架构：过滤器包括gzip压缩、</w:t>
      </w:r>
      <w:r>
        <w:rPr>
          <w:rFonts w:ascii="Times New Roman" w:hAnsi="Times New Roman"/>
        </w:rPr>
        <w:t>ranges</w:t>
      </w:r>
      <w:r>
        <w:rPr>
          <w:rFonts w:hint="eastAsia"/>
        </w:rPr>
        <w:t>支持、</w:t>
      </w:r>
      <w:r>
        <w:rPr>
          <w:rFonts w:ascii="Times New Roman" w:hAnsi="Times New Roman"/>
        </w:rPr>
        <w:t>chunked</w:t>
      </w:r>
      <w:r>
        <w:rPr>
          <w:rFonts w:hint="eastAsia"/>
        </w:rPr>
        <w:t>响应、</w:t>
      </w:r>
      <w:r>
        <w:rPr>
          <w:rFonts w:ascii="Times New Roman" w:hAnsi="Times New Roman"/>
        </w:rPr>
        <w:t>XSLT</w:t>
      </w:r>
      <w:r>
        <w:rPr>
          <w:rFonts w:hint="eastAsia"/>
        </w:rPr>
        <w:t>、</w:t>
      </w:r>
      <w:r>
        <w:rPr>
          <w:rFonts w:ascii="Times New Roman" w:hAnsi="Times New Roman"/>
        </w:rPr>
        <w:t>SSI</w:t>
      </w:r>
      <w:r>
        <w:rPr>
          <w:rFonts w:hint="eastAsia"/>
        </w:rPr>
        <w:t>及图像缩放等功能。在</w:t>
      </w:r>
      <w:r>
        <w:rPr>
          <w:rFonts w:ascii="Times New Roman" w:hAnsi="Times New Roman"/>
        </w:rPr>
        <w:t>SSI</w:t>
      </w:r>
      <w:r>
        <w:rPr>
          <w:rFonts w:hint="eastAsia"/>
        </w:rPr>
        <w:t>过滤器中，一个包含多个</w:t>
      </w:r>
      <w:r>
        <w:rPr>
          <w:rFonts w:ascii="Times New Roman" w:hAnsi="Times New Roman"/>
        </w:rPr>
        <w:t>SSI</w:t>
      </w:r>
      <w:r>
        <w:rPr>
          <w:rFonts w:hint="eastAsia"/>
        </w:rPr>
        <w:t>的页面，如果经由</w:t>
      </w:r>
      <w:r>
        <w:rPr>
          <w:rFonts w:ascii="Times New Roman" w:hAnsi="Times New Roman"/>
        </w:rPr>
        <w:t>FastCGI</w:t>
      </w:r>
      <w:r>
        <w:rPr>
          <w:rFonts w:hint="eastAsia"/>
        </w:rPr>
        <w:t>或反向代理处理，可被并行处理。</w:t>
      </w:r>
    </w:p>
    <w:p w:rsidR="00B51608" w:rsidRPr="00360DAC" w:rsidRDefault="00B51608" w:rsidP="00360DAC">
      <w:pPr>
        <w:pStyle w:val="4"/>
        <w:rPr>
          <w:szCs w:val="24"/>
        </w:rPr>
      </w:pPr>
      <w:bookmarkStart w:id="8" w:name="_Toc514245712"/>
      <w:r w:rsidRPr="00360DAC">
        <w:rPr>
          <w:rStyle w:val="a7"/>
          <w:rFonts w:hint="eastAsia"/>
          <w:b/>
          <w:bCs/>
          <w:szCs w:val="29"/>
        </w:rPr>
        <w:t>Nginx HTTP</w:t>
      </w:r>
      <w:r w:rsidRPr="00360DAC">
        <w:rPr>
          <w:rStyle w:val="a7"/>
          <w:rFonts w:hint="eastAsia"/>
          <w:b/>
          <w:bCs/>
          <w:szCs w:val="24"/>
        </w:rPr>
        <w:t>服务器的特色及优点</w:t>
      </w:r>
      <w:r w:rsidRPr="00360DAC">
        <w:rPr>
          <w:rStyle w:val="a7"/>
          <w:rFonts w:hint="eastAsia"/>
          <w:b/>
          <w:bCs/>
          <w:szCs w:val="29"/>
        </w:rPr>
        <w:t>（重要</w:t>
      </w:r>
      <w:r w:rsidR="00360DAC">
        <w:rPr>
          <w:rStyle w:val="a7"/>
          <w:rFonts w:hint="eastAsia"/>
          <w:b/>
          <w:bCs/>
          <w:szCs w:val="29"/>
        </w:rPr>
        <w:t>-</w:t>
      </w:r>
      <w:r w:rsidR="00360DAC">
        <w:rPr>
          <w:rStyle w:val="a7"/>
          <w:rFonts w:hint="eastAsia"/>
          <w:b/>
          <w:bCs/>
          <w:szCs w:val="29"/>
        </w:rPr>
        <w:t>面试需要</w:t>
      </w:r>
      <w:r w:rsidRPr="00360DAC">
        <w:rPr>
          <w:rStyle w:val="a7"/>
          <w:rFonts w:hint="eastAsia"/>
          <w:b/>
          <w:bCs/>
          <w:szCs w:val="29"/>
        </w:rPr>
        <w:t>）</w:t>
      </w:r>
      <w:bookmarkEnd w:id="8"/>
    </w:p>
    <w:p w:rsidR="00B51608" w:rsidRDefault="00B51608" w:rsidP="00A3385C">
      <w:pPr>
        <w:pStyle w:val="ad"/>
        <w:rPr>
          <w:rFonts w:ascii="Helvetica" w:hAnsi="Helvetica"/>
        </w:rPr>
      </w:pPr>
      <w:r>
        <w:rPr>
          <w:rFonts w:hint="eastAsia"/>
        </w:rPr>
        <w:t>支持高并发：能支持几万并发连接（特别是静态小文件业务环境）</w:t>
      </w:r>
    </w:p>
    <w:p w:rsidR="00B51608" w:rsidRDefault="00B51608" w:rsidP="00A3385C">
      <w:pPr>
        <w:pStyle w:val="ad"/>
        <w:rPr>
          <w:rFonts w:ascii="Helvetica" w:hAnsi="Helvetica"/>
        </w:rPr>
      </w:pPr>
      <w:r>
        <w:rPr>
          <w:rFonts w:hint="eastAsia"/>
        </w:rPr>
        <w:t>资源消耗少：在3万并发连接下，开启</w:t>
      </w:r>
      <w:r>
        <w:rPr>
          <w:rFonts w:ascii="Times New Roman" w:hAnsi="Times New Roman"/>
        </w:rPr>
        <w:t>10</w:t>
      </w:r>
      <w:r>
        <w:rPr>
          <w:rFonts w:hint="eastAsia"/>
        </w:rPr>
        <w:t>个</w:t>
      </w:r>
      <w:r>
        <w:rPr>
          <w:rFonts w:ascii="Times New Roman" w:hAnsi="Times New Roman"/>
        </w:rPr>
        <w:t>Nginx</w:t>
      </w:r>
      <w:r>
        <w:rPr>
          <w:rFonts w:hint="eastAsia"/>
        </w:rPr>
        <w:t>线程消耗的内存不到</w:t>
      </w:r>
      <w:r>
        <w:rPr>
          <w:rFonts w:ascii="Times New Roman" w:hAnsi="Times New Roman"/>
        </w:rPr>
        <w:t>200MB</w:t>
      </w:r>
      <w:r>
        <w:rPr>
          <w:rFonts w:hint="eastAsia"/>
        </w:rPr>
        <w:t>（</w:t>
      </w:r>
      <w:r>
        <w:rPr>
          <w:rFonts w:ascii="Times New Roman" w:hAnsi="Times New Roman"/>
        </w:rPr>
        <w:t>ab webbenh</w:t>
      </w:r>
      <w:r>
        <w:rPr>
          <w:rFonts w:hint="eastAsia"/>
        </w:rPr>
        <w:t>）</w:t>
      </w:r>
    </w:p>
    <w:p w:rsidR="00B51608" w:rsidRDefault="00B51608" w:rsidP="00A3385C">
      <w:pPr>
        <w:pStyle w:val="ad"/>
        <w:rPr>
          <w:rFonts w:ascii="Helvetica" w:hAnsi="Helvetica"/>
        </w:rPr>
      </w:pPr>
      <w:r>
        <w:rPr>
          <w:rFonts w:hint="eastAsia"/>
        </w:rPr>
        <w:t>可以做HTTP反向代理及加速缓存、即负载均衡功能，内置对</w:t>
      </w:r>
      <w:r>
        <w:rPr>
          <w:rFonts w:ascii="Times New Roman" w:hAnsi="Times New Roman"/>
        </w:rPr>
        <w:t>RS</w:t>
      </w:r>
      <w:r>
        <w:rPr>
          <w:rFonts w:hint="eastAsia"/>
        </w:rPr>
        <w:t>节点服务器健康检查功能，这相当于专业的</w:t>
      </w:r>
      <w:r>
        <w:rPr>
          <w:rFonts w:ascii="Times New Roman" w:hAnsi="Times New Roman"/>
        </w:rPr>
        <w:t>Haproxy</w:t>
      </w:r>
      <w:r>
        <w:rPr>
          <w:rFonts w:hint="eastAsia"/>
        </w:rPr>
        <w:t>软件或</w:t>
      </w:r>
      <w:r>
        <w:rPr>
          <w:rFonts w:ascii="Times New Roman" w:hAnsi="Times New Roman"/>
        </w:rPr>
        <w:t>LVS</w:t>
      </w:r>
      <w:r>
        <w:rPr>
          <w:rFonts w:hint="eastAsia"/>
        </w:rPr>
        <w:t>的功能。</w:t>
      </w:r>
    </w:p>
    <w:p w:rsidR="00B51608" w:rsidRDefault="00B51608" w:rsidP="00A3385C">
      <w:pPr>
        <w:pStyle w:val="ad"/>
        <w:rPr>
          <w:rFonts w:ascii="Helvetica" w:hAnsi="Helvetica"/>
        </w:rPr>
      </w:pPr>
      <w:r>
        <w:rPr>
          <w:rFonts w:hint="eastAsia"/>
        </w:rPr>
        <w:t>具备Squid等专业缓存软件等的缓存功能。</w:t>
      </w:r>
    </w:p>
    <w:p w:rsidR="00B51608" w:rsidRDefault="00B51608" w:rsidP="00A3385C">
      <w:pPr>
        <w:pStyle w:val="ad"/>
        <w:rPr>
          <w:rFonts w:ascii="Helvetica" w:hAnsi="Helvetica"/>
        </w:rPr>
      </w:pPr>
      <w:r>
        <w:rPr>
          <w:rFonts w:hint="eastAsia"/>
        </w:rPr>
        <w:t>支持异步网络I/O事件模型</w:t>
      </w:r>
      <w:r>
        <w:rPr>
          <w:rFonts w:ascii="Times New Roman" w:hAnsi="Times New Roman"/>
        </w:rPr>
        <w:t>epoll</w:t>
      </w:r>
      <w:r>
        <w:rPr>
          <w:rFonts w:hint="eastAsia"/>
        </w:rPr>
        <w:t>（</w:t>
      </w:r>
      <w:r>
        <w:rPr>
          <w:rFonts w:ascii="Times New Roman" w:hAnsi="Times New Roman"/>
        </w:rPr>
        <w:t>Linux 2.6+</w:t>
      </w:r>
      <w:r>
        <w:rPr>
          <w:rFonts w:hint="eastAsia"/>
        </w:rPr>
        <w:t>）（</w:t>
      </w:r>
      <w:r>
        <w:rPr>
          <w:rFonts w:ascii="Times New Roman" w:hAnsi="Times New Roman"/>
        </w:rPr>
        <w:t>apache select</w:t>
      </w:r>
      <w:r>
        <w:rPr>
          <w:rFonts w:hint="eastAsia"/>
        </w:rPr>
        <w:t>）</w:t>
      </w:r>
    </w:p>
    <w:p w:rsidR="00B51608" w:rsidRDefault="00B51608" w:rsidP="00DD66BE">
      <w:pPr>
        <w:pStyle w:val="3"/>
        <w:spacing w:before="163" w:after="163"/>
        <w:rPr>
          <w:rFonts w:ascii="Helvetica" w:hAnsi="Helvetica"/>
        </w:rPr>
      </w:pPr>
      <w:bookmarkStart w:id="9" w:name="_Toc514245713"/>
      <w:r>
        <w:rPr>
          <w:rStyle w:val="a7"/>
          <w:rFonts w:ascii="微软雅黑" w:eastAsia="微软雅黑" w:hAnsi="微软雅黑" w:cs="Helvetica" w:hint="eastAsia"/>
          <w:b/>
          <w:bCs/>
          <w:color w:val="333333"/>
          <w:sz w:val="30"/>
          <w:szCs w:val="30"/>
        </w:rPr>
        <w:t>Nginx</w:t>
      </w:r>
      <w:r>
        <w:rPr>
          <w:rStyle w:val="a7"/>
          <w:rFonts w:ascii="微软雅黑" w:eastAsia="微软雅黑" w:hAnsi="微软雅黑" w:cs="Helvetica" w:hint="eastAsia"/>
          <w:b/>
          <w:bCs/>
          <w:color w:val="333333"/>
          <w:szCs w:val="24"/>
        </w:rPr>
        <w:t>软件的主要企业功能应用</w:t>
      </w:r>
      <w:bookmarkEnd w:id="9"/>
    </w:p>
    <w:p w:rsidR="00B51608" w:rsidRPr="00DD66BE" w:rsidRDefault="00B51608" w:rsidP="00DD66BE">
      <w:pPr>
        <w:pStyle w:val="4"/>
      </w:pPr>
      <w:bookmarkStart w:id="10" w:name="_Toc514245714"/>
      <w:r w:rsidRPr="00DD66BE">
        <w:t> </w:t>
      </w:r>
      <w:r w:rsidRPr="00DD66BE">
        <w:rPr>
          <w:rStyle w:val="a7"/>
          <w:rFonts w:hint="eastAsia"/>
          <w:b/>
          <w:bCs/>
          <w:szCs w:val="24"/>
        </w:rPr>
        <w:t>作为</w:t>
      </w:r>
      <w:r w:rsidRPr="00DD66BE">
        <w:rPr>
          <w:rStyle w:val="a7"/>
          <w:rFonts w:hint="eastAsia"/>
          <w:b/>
          <w:bCs/>
          <w:szCs w:val="29"/>
        </w:rPr>
        <w:t>Web</w:t>
      </w:r>
      <w:r w:rsidRPr="00DD66BE">
        <w:rPr>
          <w:rStyle w:val="a7"/>
          <w:rFonts w:hint="eastAsia"/>
          <w:b/>
          <w:bCs/>
          <w:szCs w:val="24"/>
        </w:rPr>
        <w:t>服务软件</w:t>
      </w:r>
      <w:bookmarkEnd w:id="10"/>
    </w:p>
    <w:p w:rsidR="00B51608" w:rsidRDefault="00B51608" w:rsidP="00DD66BE">
      <w:pPr>
        <w:pStyle w:val="ad"/>
        <w:rPr>
          <w:rFonts w:ascii="Helvetica" w:hAnsi="Helvetica"/>
        </w:rPr>
      </w:pPr>
      <w:r>
        <w:rPr>
          <w:rFonts w:hint="eastAsia"/>
        </w:rPr>
        <w:t>Nginx是一个支持高性能、高并发的</w:t>
      </w:r>
      <w:r>
        <w:rPr>
          <w:rFonts w:ascii="Times New Roman" w:hAnsi="Times New Roman"/>
        </w:rPr>
        <w:t>Web</w:t>
      </w:r>
      <w:r>
        <w:rPr>
          <w:rFonts w:hint="eastAsia"/>
        </w:rPr>
        <w:t>服务软件，它具有很多优秀的特性，作为</w:t>
      </w:r>
      <w:r>
        <w:rPr>
          <w:rFonts w:ascii="Times New Roman" w:hAnsi="Times New Roman"/>
        </w:rPr>
        <w:t>Web</w:t>
      </w:r>
      <w:r>
        <w:rPr>
          <w:rFonts w:hint="eastAsia"/>
        </w:rPr>
        <w:t>服务器，与</w:t>
      </w:r>
      <w:r>
        <w:rPr>
          <w:rFonts w:ascii="Times New Roman" w:hAnsi="Times New Roman"/>
        </w:rPr>
        <w:t>Apache</w:t>
      </w:r>
      <w:r>
        <w:rPr>
          <w:rFonts w:hint="eastAsia"/>
        </w:rPr>
        <w:t>相比，</w:t>
      </w:r>
      <w:r>
        <w:rPr>
          <w:rFonts w:ascii="Times New Roman" w:hAnsi="Times New Roman"/>
        </w:rPr>
        <w:t>Nginx</w:t>
      </w:r>
      <w:r>
        <w:rPr>
          <w:rFonts w:hint="eastAsia"/>
        </w:rPr>
        <w:t>能够支持更多的并发连接访问，但占用的资源却更少，效率更高，在功能上也强大了很多，几乎不逊于</w:t>
      </w:r>
      <w:r>
        <w:rPr>
          <w:rFonts w:ascii="Times New Roman" w:hAnsi="Times New Roman"/>
        </w:rPr>
        <w:t>Apache</w:t>
      </w:r>
      <w:r>
        <w:rPr>
          <w:rFonts w:hint="eastAsia"/>
        </w:rPr>
        <w:t>。</w:t>
      </w:r>
    </w:p>
    <w:p w:rsidR="00B51608" w:rsidRDefault="00B51608" w:rsidP="00DD66BE">
      <w:pPr>
        <w:pStyle w:val="4"/>
        <w:rPr>
          <w:rFonts w:ascii="Helvetica" w:hAnsi="Helvetica"/>
          <w:szCs w:val="24"/>
        </w:rPr>
      </w:pPr>
      <w:bookmarkStart w:id="11" w:name="_Toc514245715"/>
      <w:r>
        <w:rPr>
          <w:rStyle w:val="a7"/>
          <w:rFonts w:ascii="微软雅黑" w:eastAsia="微软雅黑" w:hAnsi="微软雅黑" w:cs="Helvetica" w:hint="eastAsia"/>
          <w:b/>
          <w:bCs/>
          <w:color w:val="333333"/>
          <w:sz w:val="29"/>
          <w:szCs w:val="29"/>
        </w:rPr>
        <w:t>反向代理或负载均衡服务</w:t>
      </w:r>
      <w:bookmarkEnd w:id="11"/>
    </w:p>
    <w:p w:rsidR="00B51608" w:rsidRDefault="00B51608" w:rsidP="00DD66BE">
      <w:pPr>
        <w:pStyle w:val="ad"/>
        <w:rPr>
          <w:rFonts w:ascii="Helvetica" w:hAnsi="Helvetica"/>
        </w:rPr>
      </w:pPr>
      <w:r>
        <w:rPr>
          <w:rFonts w:hint="eastAsia"/>
        </w:rPr>
        <w:t>在反向代理或负载均衡服务方面，Nginx可以作为</w:t>
      </w:r>
      <w:r>
        <w:rPr>
          <w:rFonts w:ascii="Times New Roman" w:hAnsi="Times New Roman"/>
        </w:rPr>
        <w:t>Web</w:t>
      </w:r>
      <w:r>
        <w:rPr>
          <w:rFonts w:hint="eastAsia"/>
        </w:rPr>
        <w:t>服务，</w:t>
      </w:r>
      <w:r>
        <w:rPr>
          <w:rFonts w:ascii="Times New Roman" w:hAnsi="Times New Roman"/>
        </w:rPr>
        <w:t>PHP</w:t>
      </w:r>
      <w:r>
        <w:rPr>
          <w:rFonts w:hint="eastAsia"/>
        </w:rPr>
        <w:t>等动态服务及</w:t>
      </w:r>
      <w:r>
        <w:rPr>
          <w:rFonts w:ascii="Times New Roman" w:hAnsi="Times New Roman"/>
        </w:rPr>
        <w:t>Memcached</w:t>
      </w:r>
      <w:r>
        <w:rPr>
          <w:rFonts w:hint="eastAsia"/>
        </w:rPr>
        <w:t>缓存的代理服务器，它具有类似专业代理软件（如</w:t>
      </w:r>
      <w:r>
        <w:rPr>
          <w:rFonts w:ascii="Times New Roman" w:hAnsi="Times New Roman"/>
        </w:rPr>
        <w:t>Haproxy</w:t>
      </w:r>
      <w:r>
        <w:rPr>
          <w:rFonts w:hint="eastAsia"/>
        </w:rPr>
        <w:t>）的功能，同时也是一个优秀的邮件代理服务软件（最早开发这个产品的目的之一就是作为邮件代理服务）。</w:t>
      </w:r>
      <w:r>
        <w:rPr>
          <w:rFonts w:ascii="Times New Roman" w:hAnsi="Times New Roman"/>
        </w:rPr>
        <w:t>Nginx</w:t>
      </w:r>
      <w:r>
        <w:rPr>
          <w:rFonts w:hint="eastAsia"/>
        </w:rPr>
        <w:t>的代理功能在逐渐增强。</w:t>
      </w:r>
    </w:p>
    <w:p w:rsidR="00B51608" w:rsidRDefault="00B51608" w:rsidP="00DD66BE">
      <w:pPr>
        <w:pStyle w:val="4"/>
        <w:rPr>
          <w:rFonts w:ascii="Helvetica" w:hAnsi="Helvetica"/>
          <w:szCs w:val="24"/>
        </w:rPr>
      </w:pPr>
      <w:bookmarkStart w:id="12" w:name="_Toc514245716"/>
      <w:r>
        <w:t> </w:t>
      </w:r>
      <w:r>
        <w:rPr>
          <w:rStyle w:val="a7"/>
          <w:rFonts w:ascii="微软雅黑" w:eastAsia="微软雅黑" w:hAnsi="微软雅黑" w:cs="Helvetica" w:hint="eastAsia"/>
          <w:b/>
          <w:bCs/>
          <w:color w:val="333333"/>
          <w:sz w:val="29"/>
          <w:szCs w:val="29"/>
        </w:rPr>
        <w:t>前端业务数据缓存服务</w:t>
      </w:r>
      <w:bookmarkEnd w:id="12"/>
    </w:p>
    <w:p w:rsidR="00B51608" w:rsidRDefault="00B51608" w:rsidP="00DD66BE">
      <w:pPr>
        <w:pStyle w:val="ad"/>
        <w:rPr>
          <w:rFonts w:ascii="Helvetica" w:hAnsi="Helvetica"/>
        </w:rPr>
      </w:pPr>
      <w:r>
        <w:rPr>
          <w:rFonts w:hint="eastAsia"/>
        </w:rPr>
        <w:t>在web缓存服务方面，</w:t>
      </w:r>
      <w:r>
        <w:rPr>
          <w:rFonts w:ascii="Times New Roman" w:hAnsi="Times New Roman"/>
        </w:rPr>
        <w:t>Nginx</w:t>
      </w:r>
      <w:r>
        <w:rPr>
          <w:rFonts w:hint="eastAsia"/>
        </w:rPr>
        <w:t>可通过自身的</w:t>
      </w:r>
      <w:r>
        <w:rPr>
          <w:rFonts w:ascii="Times New Roman" w:hAnsi="Times New Roman"/>
        </w:rPr>
        <w:t>proxy_cache</w:t>
      </w:r>
      <w:r>
        <w:rPr>
          <w:rFonts w:hint="eastAsia"/>
        </w:rPr>
        <w:t>模块实现类</w:t>
      </w:r>
      <w:r>
        <w:rPr>
          <w:rFonts w:ascii="Times New Roman" w:hAnsi="Times New Roman"/>
        </w:rPr>
        <w:t>Squid</w:t>
      </w:r>
      <w:r>
        <w:rPr>
          <w:rFonts w:hint="eastAsia"/>
        </w:rPr>
        <w:t>等专业缓存软件的功能。</w:t>
      </w:r>
    </w:p>
    <w:p w:rsidR="00B51608" w:rsidRDefault="00B51608" w:rsidP="00DD66BE">
      <w:pPr>
        <w:pStyle w:val="ad"/>
        <w:rPr>
          <w:rFonts w:ascii="Helvetica" w:hAnsi="Helvetica"/>
        </w:rPr>
      </w:pPr>
      <w:r>
        <w:rPr>
          <w:rFonts w:hint="eastAsia"/>
        </w:rPr>
        <w:t>Nginx的这三大功能（</w:t>
      </w:r>
      <w:r>
        <w:rPr>
          <w:rFonts w:ascii="Times New Roman" w:hAnsi="Times New Roman"/>
        </w:rPr>
        <w:t>web</w:t>
      </w:r>
      <w:r>
        <w:rPr>
          <w:rFonts w:hint="eastAsia"/>
        </w:rPr>
        <w:t>服务、反向代理或负载均衡服务、前端业务数据缓存服务）是国内使用</w:t>
      </w:r>
      <w:r>
        <w:rPr>
          <w:rFonts w:ascii="Times New Roman" w:hAnsi="Times New Roman"/>
        </w:rPr>
        <w:t>Nginx</w:t>
      </w:r>
      <w:r>
        <w:rPr>
          <w:rFonts w:hint="eastAsia"/>
        </w:rPr>
        <w:t>的主要场景，特别是前两个。</w:t>
      </w:r>
    </w:p>
    <w:p w:rsidR="00B51608" w:rsidRDefault="00B51608" w:rsidP="00B51608">
      <w:pPr>
        <w:pStyle w:val="20"/>
        <w:shd w:val="clear" w:color="auto" w:fill="FFFFFF"/>
        <w:spacing w:before="163" w:after="163" w:line="420" w:lineRule="atLeast"/>
        <w:rPr>
          <w:rFonts w:ascii="Helvetica" w:hAnsi="Helvetica" w:cs="Helvetica"/>
          <w:color w:val="333333"/>
          <w:szCs w:val="24"/>
        </w:rPr>
      </w:pPr>
      <w:bookmarkStart w:id="13" w:name="_Toc514245717"/>
      <w:r>
        <w:rPr>
          <w:color w:val="333333"/>
          <w:sz w:val="30"/>
          <w:szCs w:val="30"/>
        </w:rPr>
        <w:t>2.4 </w:t>
      </w:r>
      <w:r>
        <w:rPr>
          <w:rStyle w:val="a7"/>
          <w:rFonts w:ascii="微软雅黑" w:eastAsia="微软雅黑" w:hAnsi="微软雅黑" w:cs="Helvetica" w:hint="eastAsia"/>
          <w:b/>
          <w:bCs/>
          <w:color w:val="333333"/>
          <w:szCs w:val="24"/>
        </w:rPr>
        <w:t>为什么</w:t>
      </w:r>
      <w:r>
        <w:rPr>
          <w:rStyle w:val="a7"/>
          <w:rFonts w:ascii="微软雅黑" w:eastAsia="微软雅黑" w:hAnsi="微软雅黑" w:cs="Helvetica" w:hint="eastAsia"/>
          <w:b/>
          <w:bCs/>
          <w:color w:val="333333"/>
          <w:sz w:val="30"/>
          <w:szCs w:val="30"/>
        </w:rPr>
        <w:t>Nginx</w:t>
      </w:r>
      <w:r>
        <w:rPr>
          <w:rStyle w:val="a7"/>
          <w:rFonts w:ascii="微软雅黑" w:eastAsia="微软雅黑" w:hAnsi="微软雅黑" w:cs="Helvetica" w:hint="eastAsia"/>
          <w:b/>
          <w:bCs/>
          <w:color w:val="333333"/>
          <w:szCs w:val="24"/>
        </w:rPr>
        <w:t>总体性能比</w:t>
      </w:r>
      <w:r>
        <w:rPr>
          <w:rStyle w:val="a7"/>
          <w:rFonts w:eastAsia="微软雅黑"/>
          <w:b/>
          <w:bCs/>
          <w:color w:val="333333"/>
          <w:szCs w:val="24"/>
        </w:rPr>
        <w:t>Apache</w:t>
      </w:r>
      <w:r>
        <w:rPr>
          <w:rStyle w:val="a7"/>
          <w:rFonts w:ascii="微软雅黑" w:eastAsia="微软雅黑" w:hAnsi="微软雅黑" w:cs="Helvetica" w:hint="eastAsia"/>
          <w:b/>
          <w:bCs/>
          <w:color w:val="333333"/>
          <w:szCs w:val="24"/>
        </w:rPr>
        <w:t>高</w:t>
      </w:r>
      <w:bookmarkEnd w:id="13"/>
    </w:p>
    <w:p w:rsidR="00B51608" w:rsidRDefault="00B51608" w:rsidP="00F1133C">
      <w:pPr>
        <w:pStyle w:val="ad"/>
        <w:rPr>
          <w:rFonts w:ascii="Helvetica" w:hAnsi="Helvetica" w:cs="Helvetica"/>
        </w:rPr>
      </w:pPr>
      <w:r>
        <w:rPr>
          <w:rFonts w:ascii="微软雅黑" w:hAnsi="微软雅黑" w:cs="Helvetica" w:hint="eastAsia"/>
        </w:rPr>
        <w:t>Nginx</w:t>
      </w:r>
      <w:r>
        <w:rPr>
          <w:rFonts w:ascii="微软雅黑" w:hAnsi="微软雅黑" w:cs="Helvetica" w:hint="eastAsia"/>
        </w:rPr>
        <w:t>使用最新的</w:t>
      </w:r>
      <w:r>
        <w:t>epoll</w:t>
      </w:r>
      <w:r>
        <w:rPr>
          <w:rFonts w:ascii="微软雅黑" w:hAnsi="微软雅黑" w:cs="Helvetica" w:hint="eastAsia"/>
        </w:rPr>
        <w:t>（</w:t>
      </w:r>
      <w:r>
        <w:t>Linux 2.6</w:t>
      </w:r>
      <w:r>
        <w:rPr>
          <w:rFonts w:ascii="微软雅黑" w:hAnsi="微软雅黑" w:cs="Helvetica" w:hint="eastAsia"/>
        </w:rPr>
        <w:t>内核）和</w:t>
      </w:r>
      <w:r>
        <w:t>Kqueue</w:t>
      </w:r>
      <w:r>
        <w:rPr>
          <w:rFonts w:ascii="微软雅黑" w:hAnsi="微软雅黑" w:cs="Helvetica" w:hint="eastAsia"/>
        </w:rPr>
        <w:t>（</w:t>
      </w:r>
      <w:r>
        <w:t>freebsd</w:t>
      </w:r>
      <w:r>
        <w:rPr>
          <w:rFonts w:ascii="微软雅黑" w:hAnsi="微软雅黑" w:cs="Helvetica" w:hint="eastAsia"/>
        </w:rPr>
        <w:t>）</w:t>
      </w:r>
      <w:r w:rsidRPr="006B4BE0">
        <w:rPr>
          <w:rFonts w:ascii="微软雅黑" w:hAnsi="微软雅黑" w:cs="Helvetica" w:hint="eastAsia"/>
          <w:highlight w:val="yellow"/>
        </w:rPr>
        <w:t>异步网络</w:t>
      </w:r>
      <w:r w:rsidRPr="006B4BE0">
        <w:rPr>
          <w:highlight w:val="yellow"/>
        </w:rPr>
        <w:t>I/O</w:t>
      </w:r>
      <w:r w:rsidRPr="006B4BE0">
        <w:rPr>
          <w:rFonts w:ascii="微软雅黑" w:hAnsi="微软雅黑" w:cs="Helvetica" w:hint="eastAsia"/>
          <w:highlight w:val="yellow"/>
        </w:rPr>
        <w:t>模型，</w:t>
      </w:r>
    </w:p>
    <w:p w:rsidR="00B51608" w:rsidRDefault="00B51608" w:rsidP="00F1133C">
      <w:pPr>
        <w:pStyle w:val="ad"/>
        <w:rPr>
          <w:rFonts w:ascii="Helvetica" w:hAnsi="Helvetica" w:cs="Helvetica"/>
        </w:rPr>
      </w:pPr>
      <w:r>
        <w:rPr>
          <w:rFonts w:ascii="微软雅黑" w:hAnsi="微软雅黑" w:cs="Helvetica" w:hint="eastAsia"/>
        </w:rPr>
        <w:lastRenderedPageBreak/>
        <w:t>而</w:t>
      </w:r>
      <w:r>
        <w:rPr>
          <w:rFonts w:ascii="微软雅黑" w:hAnsi="微软雅黑" w:cs="Helvetica" w:hint="eastAsia"/>
        </w:rPr>
        <w:t>Apache</w:t>
      </w:r>
      <w:r>
        <w:rPr>
          <w:rFonts w:ascii="微软雅黑" w:hAnsi="微软雅黑" w:cs="Helvetica" w:hint="eastAsia"/>
        </w:rPr>
        <w:t>使用的是传统的</w:t>
      </w:r>
      <w:r>
        <w:t>select</w:t>
      </w:r>
      <w:r>
        <w:rPr>
          <w:rFonts w:ascii="微软雅黑" w:hAnsi="微软雅黑" w:cs="Helvetica" w:hint="eastAsia"/>
        </w:rPr>
        <w:t>模型，处理大量连接的读写时，</w:t>
      </w:r>
      <w:r>
        <w:t>Apache</w:t>
      </w:r>
      <w:r>
        <w:rPr>
          <w:rFonts w:ascii="微软雅黑" w:hAnsi="微软雅黑" w:cs="Helvetica" w:hint="eastAsia"/>
        </w:rPr>
        <w:t>所采用的</w:t>
      </w:r>
      <w:r>
        <w:t>select</w:t>
      </w:r>
      <w:r>
        <w:rPr>
          <w:rFonts w:ascii="微软雅黑" w:hAnsi="微软雅黑" w:cs="Helvetica" w:hint="eastAsia"/>
        </w:rPr>
        <w:t>网络</w:t>
      </w:r>
      <w:r>
        <w:t>I/O</w:t>
      </w:r>
      <w:r>
        <w:rPr>
          <w:rFonts w:ascii="微软雅黑" w:hAnsi="微软雅黑" w:cs="Helvetica" w:hint="eastAsia"/>
        </w:rPr>
        <w:t>模型比较低效。</w:t>
      </w:r>
      <w:r w:rsidR="006F30A6">
        <w:rPr>
          <w:rFonts w:ascii="微软雅黑" w:hAnsi="微软雅黑" w:cs="Helvetica" w:hint="eastAsia"/>
        </w:rPr>
        <w:t>（</w:t>
      </w:r>
      <w:r w:rsidR="006F30A6">
        <w:rPr>
          <w:rFonts w:ascii="微软雅黑" w:hAnsi="微软雅黑" w:cs="Helvetica" w:hint="eastAsia"/>
        </w:rPr>
        <w:t xml:space="preserve">select </w:t>
      </w:r>
      <w:r w:rsidR="006F30A6">
        <w:rPr>
          <w:rFonts w:ascii="微软雅黑" w:hAnsi="微软雅黑" w:cs="Helvetica" w:hint="eastAsia"/>
        </w:rPr>
        <w:t>遍历查找信息，</w:t>
      </w:r>
      <w:r w:rsidR="006F30A6">
        <w:rPr>
          <w:rFonts w:ascii="微软雅黑" w:hAnsi="微软雅黑" w:cs="Helvetica" w:hint="eastAsia"/>
        </w:rPr>
        <w:t xml:space="preserve">epoll </w:t>
      </w:r>
      <w:r w:rsidR="006F30A6">
        <w:rPr>
          <w:rFonts w:ascii="微软雅黑" w:hAnsi="微软雅黑" w:cs="Helvetica" w:hint="eastAsia"/>
        </w:rPr>
        <w:t>利用提供的信息去注册表里面去查找）</w:t>
      </w:r>
    </w:p>
    <w:p w:rsidR="00B51608" w:rsidRDefault="00B51608" w:rsidP="00F1133C">
      <w:pPr>
        <w:pStyle w:val="ad"/>
        <w:rPr>
          <w:rFonts w:ascii="Helvetica" w:hAnsi="Helvetica" w:cs="Helvetica"/>
        </w:rPr>
      </w:pPr>
      <w:r>
        <w:rPr>
          <w:rFonts w:ascii="微软雅黑" w:hAnsi="微软雅黑" w:cs="Helvetica" w:hint="eastAsia"/>
        </w:rPr>
        <w:t>目前</w:t>
      </w:r>
      <w:r>
        <w:rPr>
          <w:rFonts w:ascii="微软雅黑" w:hAnsi="微软雅黑" w:cs="Helvetica" w:hint="eastAsia"/>
        </w:rPr>
        <w:t>Linux</w:t>
      </w:r>
      <w:r>
        <w:rPr>
          <w:rFonts w:ascii="微软雅黑" w:hAnsi="微软雅黑" w:cs="Helvetica" w:hint="eastAsia"/>
        </w:rPr>
        <w:t>先能够承受高并发访问的</w:t>
      </w:r>
      <w:r>
        <w:t>Squid</w:t>
      </w:r>
      <w:r>
        <w:rPr>
          <w:rFonts w:ascii="微软雅黑" w:hAnsi="微软雅黑" w:cs="Helvetica" w:hint="eastAsia"/>
        </w:rPr>
        <w:t>、</w:t>
      </w:r>
      <w:r>
        <w:t>Memcached</w:t>
      </w:r>
      <w:r>
        <w:rPr>
          <w:rFonts w:ascii="微软雅黑" w:hAnsi="微软雅黑" w:cs="Helvetica" w:hint="eastAsia"/>
        </w:rPr>
        <w:t>软件采用的都是</w:t>
      </w:r>
      <w:r>
        <w:t>epoll</w:t>
      </w:r>
      <w:r>
        <w:rPr>
          <w:rFonts w:ascii="微软雅黑" w:hAnsi="微软雅黑" w:cs="Helvetica" w:hint="eastAsia"/>
        </w:rPr>
        <w:t>模型。</w:t>
      </w:r>
    </w:p>
    <w:p w:rsidR="00421EF5" w:rsidRDefault="00421EF5" w:rsidP="00F1133C">
      <w:pPr>
        <w:pStyle w:val="ad"/>
        <w:rPr>
          <w:rStyle w:val="a7"/>
          <w:rFonts w:ascii="微软雅黑" w:eastAsia="微软雅黑" w:hAnsi="微软雅黑" w:cs="Helvetica"/>
          <w:color w:val="333333"/>
          <w:sz w:val="29"/>
          <w:szCs w:val="29"/>
        </w:rPr>
      </w:pPr>
    </w:p>
    <w:p w:rsidR="00F1133C" w:rsidRPr="00421EF5" w:rsidRDefault="00B51608" w:rsidP="00F1133C">
      <w:pPr>
        <w:pStyle w:val="4"/>
        <w:rPr>
          <w:rStyle w:val="a7"/>
          <w:rFonts w:ascii="微软雅黑" w:eastAsia="微软雅黑" w:hAnsi="微软雅黑" w:cs="Helvetica"/>
          <w:color w:val="333333"/>
          <w:sz w:val="29"/>
          <w:szCs w:val="29"/>
        </w:rPr>
      </w:pPr>
      <w:r>
        <w:rPr>
          <w:rStyle w:val="a7"/>
          <w:rFonts w:ascii="微软雅黑" w:eastAsia="微软雅黑" w:hAnsi="微软雅黑" w:cs="Helvetica" w:hint="eastAsia"/>
          <w:color w:val="333333"/>
          <w:sz w:val="29"/>
          <w:szCs w:val="29"/>
        </w:rPr>
        <w:t>Apache select 和</w:t>
      </w:r>
      <w:r>
        <w:rPr>
          <w:rStyle w:val="a7"/>
          <w:rFonts w:eastAsia="微软雅黑" w:cs="Times New Roman"/>
          <w:color w:val="333333"/>
        </w:rPr>
        <w:t>Nginx epoll</w:t>
      </w:r>
      <w:r>
        <w:rPr>
          <w:rStyle w:val="a7"/>
          <w:rFonts w:ascii="微软雅黑" w:eastAsia="微软雅黑" w:hAnsi="微软雅黑" w:cs="Helvetica" w:hint="eastAsia"/>
          <w:color w:val="333333"/>
          <w:sz w:val="29"/>
          <w:szCs w:val="29"/>
        </w:rPr>
        <w:t>的技术对比</w:t>
      </w:r>
    </w:p>
    <w:tbl>
      <w:tblPr>
        <w:tblStyle w:val="af1"/>
        <w:tblW w:w="0" w:type="auto"/>
        <w:tblLook w:val="04A0" w:firstRow="1" w:lastRow="0" w:firstColumn="1" w:lastColumn="0" w:noHBand="0" w:noVBand="1"/>
      </w:tblPr>
      <w:tblGrid>
        <w:gridCol w:w="3560"/>
        <w:gridCol w:w="3561"/>
        <w:gridCol w:w="3561"/>
      </w:tblGrid>
      <w:tr w:rsidR="00421EF5" w:rsidTr="00421EF5">
        <w:tc>
          <w:tcPr>
            <w:tcW w:w="3560" w:type="dxa"/>
          </w:tcPr>
          <w:p w:rsidR="00421EF5" w:rsidRDefault="00421EF5" w:rsidP="00F1133C">
            <w:pPr>
              <w:pStyle w:val="ad"/>
              <w:pBdr>
                <w:top w:val="none" w:sz="0" w:space="0" w:color="auto"/>
                <w:left w:val="none" w:sz="0" w:space="0" w:color="auto"/>
                <w:bottom w:val="none" w:sz="0" w:space="0" w:color="auto"/>
                <w:right w:val="none" w:sz="0" w:space="0" w:color="auto"/>
              </w:pBdr>
              <w:shd w:val="clear" w:color="auto" w:fill="auto"/>
              <w:rPr>
                <w:rStyle w:val="a7"/>
                <w:rFonts w:ascii="微软雅黑" w:eastAsia="微软雅黑" w:hAnsi="微软雅黑" w:cs="Helvetica"/>
                <w:color w:val="333333"/>
                <w:sz w:val="29"/>
                <w:szCs w:val="29"/>
              </w:rPr>
            </w:pPr>
            <w:r>
              <w:rPr>
                <w:rStyle w:val="a7"/>
                <w:rFonts w:ascii="微软雅黑" w:eastAsia="微软雅黑" w:hAnsi="微软雅黑" w:cs="Helvetica" w:hint="eastAsia"/>
                <w:color w:val="333333"/>
                <w:sz w:val="29"/>
                <w:szCs w:val="29"/>
              </w:rPr>
              <w:t>指标</w:t>
            </w:r>
          </w:p>
        </w:tc>
        <w:tc>
          <w:tcPr>
            <w:tcW w:w="3561" w:type="dxa"/>
          </w:tcPr>
          <w:p w:rsidR="00421EF5" w:rsidRDefault="00421EF5" w:rsidP="00F1133C">
            <w:pPr>
              <w:pStyle w:val="ad"/>
              <w:pBdr>
                <w:top w:val="none" w:sz="0" w:space="0" w:color="auto"/>
                <w:left w:val="none" w:sz="0" w:space="0" w:color="auto"/>
                <w:bottom w:val="none" w:sz="0" w:space="0" w:color="auto"/>
                <w:right w:val="none" w:sz="0" w:space="0" w:color="auto"/>
              </w:pBdr>
              <w:shd w:val="clear" w:color="auto" w:fill="auto"/>
              <w:rPr>
                <w:rStyle w:val="a7"/>
                <w:rFonts w:ascii="微软雅黑" w:eastAsia="微软雅黑" w:hAnsi="微软雅黑" w:cs="Helvetica"/>
                <w:color w:val="333333"/>
                <w:sz w:val="29"/>
                <w:szCs w:val="29"/>
              </w:rPr>
            </w:pPr>
            <w:r>
              <w:rPr>
                <w:rStyle w:val="a7"/>
                <w:rFonts w:ascii="微软雅黑" w:eastAsia="微软雅黑" w:hAnsi="微软雅黑" w:cs="Helvetica" w:hint="eastAsia"/>
                <w:color w:val="333333"/>
                <w:sz w:val="29"/>
                <w:szCs w:val="29"/>
              </w:rPr>
              <w:t>select</w:t>
            </w:r>
          </w:p>
        </w:tc>
        <w:tc>
          <w:tcPr>
            <w:tcW w:w="3561" w:type="dxa"/>
          </w:tcPr>
          <w:p w:rsidR="00421EF5" w:rsidRDefault="00421EF5" w:rsidP="00F1133C">
            <w:pPr>
              <w:pStyle w:val="ad"/>
              <w:pBdr>
                <w:top w:val="none" w:sz="0" w:space="0" w:color="auto"/>
                <w:left w:val="none" w:sz="0" w:space="0" w:color="auto"/>
                <w:bottom w:val="none" w:sz="0" w:space="0" w:color="auto"/>
                <w:right w:val="none" w:sz="0" w:space="0" w:color="auto"/>
              </w:pBdr>
              <w:shd w:val="clear" w:color="auto" w:fill="auto"/>
              <w:rPr>
                <w:rStyle w:val="a7"/>
                <w:rFonts w:ascii="微软雅黑" w:eastAsia="微软雅黑" w:hAnsi="微软雅黑" w:cs="Helvetica"/>
                <w:color w:val="333333"/>
                <w:sz w:val="29"/>
                <w:szCs w:val="29"/>
              </w:rPr>
            </w:pPr>
            <w:r>
              <w:rPr>
                <w:rStyle w:val="a7"/>
                <w:rFonts w:ascii="微软雅黑" w:eastAsia="微软雅黑" w:hAnsi="微软雅黑" w:cs="Helvetica" w:hint="eastAsia"/>
                <w:color w:val="333333"/>
                <w:sz w:val="29"/>
                <w:szCs w:val="29"/>
              </w:rPr>
              <w:t>epoll</w:t>
            </w:r>
          </w:p>
        </w:tc>
      </w:tr>
      <w:tr w:rsidR="00421EF5" w:rsidTr="00421EF5">
        <w:tc>
          <w:tcPr>
            <w:tcW w:w="3560" w:type="dxa"/>
          </w:tcPr>
          <w:p w:rsidR="00421EF5" w:rsidRDefault="00421EF5" w:rsidP="00F1133C">
            <w:pPr>
              <w:pStyle w:val="ad"/>
              <w:pBdr>
                <w:top w:val="none" w:sz="0" w:space="0" w:color="auto"/>
                <w:left w:val="none" w:sz="0" w:space="0" w:color="auto"/>
                <w:bottom w:val="none" w:sz="0" w:space="0" w:color="auto"/>
                <w:right w:val="none" w:sz="0" w:space="0" w:color="auto"/>
              </w:pBdr>
              <w:shd w:val="clear" w:color="auto" w:fill="auto"/>
              <w:rPr>
                <w:rStyle w:val="a7"/>
                <w:rFonts w:ascii="微软雅黑" w:eastAsia="微软雅黑" w:hAnsi="微软雅黑" w:cs="Helvetica"/>
                <w:color w:val="333333"/>
                <w:sz w:val="29"/>
                <w:szCs w:val="29"/>
              </w:rPr>
            </w:pPr>
            <w:r w:rsidRPr="00F1133C">
              <w:rPr>
                <w:rFonts w:hint="eastAsia"/>
              </w:rPr>
              <w:t>性能</w:t>
            </w:r>
          </w:p>
        </w:tc>
        <w:tc>
          <w:tcPr>
            <w:tcW w:w="3561" w:type="dxa"/>
          </w:tcPr>
          <w:p w:rsidR="00421EF5" w:rsidRDefault="00421EF5" w:rsidP="00F1133C">
            <w:pPr>
              <w:pStyle w:val="ad"/>
              <w:pBdr>
                <w:top w:val="none" w:sz="0" w:space="0" w:color="auto"/>
                <w:left w:val="none" w:sz="0" w:space="0" w:color="auto"/>
                <w:bottom w:val="none" w:sz="0" w:space="0" w:color="auto"/>
                <w:right w:val="none" w:sz="0" w:space="0" w:color="auto"/>
              </w:pBdr>
              <w:shd w:val="clear" w:color="auto" w:fill="auto"/>
              <w:rPr>
                <w:rStyle w:val="a7"/>
                <w:rFonts w:ascii="微软雅黑" w:eastAsia="微软雅黑" w:hAnsi="微软雅黑" w:cs="Helvetica"/>
                <w:color w:val="333333"/>
                <w:sz w:val="29"/>
                <w:szCs w:val="29"/>
              </w:rPr>
            </w:pPr>
            <w:r w:rsidRPr="00F1133C">
              <w:rPr>
                <w:rFonts w:hint="eastAsia"/>
              </w:rPr>
              <w:t>随着连接数的增加性能急剧下降。处理成千上万并发连接数，性能很差</w:t>
            </w:r>
          </w:p>
        </w:tc>
        <w:tc>
          <w:tcPr>
            <w:tcW w:w="3561" w:type="dxa"/>
          </w:tcPr>
          <w:p w:rsidR="00421EF5" w:rsidRDefault="00421EF5" w:rsidP="00F1133C">
            <w:pPr>
              <w:pStyle w:val="ad"/>
              <w:pBdr>
                <w:top w:val="none" w:sz="0" w:space="0" w:color="auto"/>
                <w:left w:val="none" w:sz="0" w:space="0" w:color="auto"/>
                <w:bottom w:val="none" w:sz="0" w:space="0" w:color="auto"/>
                <w:right w:val="none" w:sz="0" w:space="0" w:color="auto"/>
              </w:pBdr>
              <w:shd w:val="clear" w:color="auto" w:fill="auto"/>
              <w:rPr>
                <w:rStyle w:val="a7"/>
                <w:rFonts w:ascii="微软雅黑" w:eastAsia="微软雅黑" w:hAnsi="微软雅黑" w:cs="Helvetica"/>
                <w:color w:val="333333"/>
                <w:sz w:val="29"/>
                <w:szCs w:val="29"/>
              </w:rPr>
            </w:pPr>
            <w:r w:rsidRPr="00F1133C">
              <w:rPr>
                <w:rFonts w:hint="eastAsia"/>
              </w:rPr>
              <w:t>随着连接数的增加，性能基本上没有下降。处理成千上万并发连接时，性能很好</w:t>
            </w:r>
          </w:p>
        </w:tc>
      </w:tr>
      <w:tr w:rsidR="00421EF5" w:rsidTr="00421EF5">
        <w:tc>
          <w:tcPr>
            <w:tcW w:w="3560" w:type="dxa"/>
          </w:tcPr>
          <w:p w:rsidR="00421EF5" w:rsidRDefault="00421EF5" w:rsidP="00F1133C">
            <w:pPr>
              <w:pStyle w:val="ad"/>
              <w:pBdr>
                <w:top w:val="none" w:sz="0" w:space="0" w:color="auto"/>
                <w:left w:val="none" w:sz="0" w:space="0" w:color="auto"/>
                <w:bottom w:val="none" w:sz="0" w:space="0" w:color="auto"/>
                <w:right w:val="none" w:sz="0" w:space="0" w:color="auto"/>
              </w:pBdr>
              <w:shd w:val="clear" w:color="auto" w:fill="auto"/>
              <w:rPr>
                <w:rStyle w:val="a7"/>
                <w:rFonts w:ascii="微软雅黑" w:eastAsia="微软雅黑" w:hAnsi="微软雅黑" w:cs="Helvetica"/>
                <w:color w:val="333333"/>
                <w:sz w:val="29"/>
                <w:szCs w:val="29"/>
              </w:rPr>
            </w:pPr>
            <w:r w:rsidRPr="00F1133C">
              <w:rPr>
                <w:rFonts w:hint="eastAsia"/>
              </w:rPr>
              <w:t>连接数</w:t>
            </w:r>
          </w:p>
        </w:tc>
        <w:tc>
          <w:tcPr>
            <w:tcW w:w="3561" w:type="dxa"/>
          </w:tcPr>
          <w:p w:rsidR="00421EF5" w:rsidRDefault="00421EF5" w:rsidP="00F1133C">
            <w:pPr>
              <w:pStyle w:val="ad"/>
              <w:pBdr>
                <w:top w:val="none" w:sz="0" w:space="0" w:color="auto"/>
                <w:left w:val="none" w:sz="0" w:space="0" w:color="auto"/>
                <w:bottom w:val="none" w:sz="0" w:space="0" w:color="auto"/>
                <w:right w:val="none" w:sz="0" w:space="0" w:color="auto"/>
              </w:pBdr>
              <w:shd w:val="clear" w:color="auto" w:fill="auto"/>
              <w:rPr>
                <w:rStyle w:val="a7"/>
                <w:rFonts w:ascii="微软雅黑" w:eastAsia="微软雅黑" w:hAnsi="微软雅黑" w:cs="Helvetica"/>
                <w:color w:val="333333"/>
                <w:sz w:val="29"/>
                <w:szCs w:val="29"/>
              </w:rPr>
            </w:pPr>
            <w:r w:rsidRPr="00F1133C">
              <w:rPr>
                <w:rFonts w:hint="eastAsia"/>
              </w:rPr>
              <w:t>连接数有限制，处理的最大连接数不超过</w:t>
            </w:r>
            <w:r w:rsidRPr="00F1133C">
              <w:t>1024</w:t>
            </w:r>
            <w:r w:rsidRPr="00F1133C">
              <w:rPr>
                <w:rFonts w:hint="eastAsia"/>
              </w:rPr>
              <w:t>，如果要处理的连接数超过</w:t>
            </w:r>
            <w:r w:rsidRPr="00F1133C">
              <w:t>1024</w:t>
            </w:r>
            <w:r w:rsidRPr="00F1133C">
              <w:rPr>
                <w:rFonts w:hint="eastAsia"/>
              </w:rPr>
              <w:t>个，则需要修改</w:t>
            </w:r>
            <w:r w:rsidRPr="00F1133C">
              <w:t>FD_SETSIZE</w:t>
            </w:r>
            <w:r w:rsidRPr="00F1133C">
              <w:rPr>
                <w:rFonts w:hint="eastAsia"/>
              </w:rPr>
              <w:t>宏，并重新编译</w:t>
            </w:r>
          </w:p>
        </w:tc>
        <w:tc>
          <w:tcPr>
            <w:tcW w:w="3561" w:type="dxa"/>
          </w:tcPr>
          <w:p w:rsidR="00421EF5" w:rsidRDefault="00421EF5" w:rsidP="00F1133C">
            <w:pPr>
              <w:pStyle w:val="ad"/>
              <w:pBdr>
                <w:top w:val="none" w:sz="0" w:space="0" w:color="auto"/>
                <w:left w:val="none" w:sz="0" w:space="0" w:color="auto"/>
                <w:bottom w:val="none" w:sz="0" w:space="0" w:color="auto"/>
                <w:right w:val="none" w:sz="0" w:space="0" w:color="auto"/>
              </w:pBdr>
              <w:shd w:val="clear" w:color="auto" w:fill="auto"/>
              <w:rPr>
                <w:rStyle w:val="a7"/>
                <w:rFonts w:ascii="微软雅黑" w:eastAsia="微软雅黑" w:hAnsi="微软雅黑" w:cs="Helvetica"/>
                <w:color w:val="333333"/>
                <w:sz w:val="29"/>
                <w:szCs w:val="29"/>
              </w:rPr>
            </w:pPr>
            <w:r w:rsidRPr="00F1133C">
              <w:rPr>
                <w:rFonts w:hint="eastAsia"/>
              </w:rPr>
              <w:t>连接数无限制</w:t>
            </w:r>
          </w:p>
        </w:tc>
      </w:tr>
      <w:tr w:rsidR="00421EF5" w:rsidTr="00421EF5">
        <w:tc>
          <w:tcPr>
            <w:tcW w:w="3560" w:type="dxa"/>
          </w:tcPr>
          <w:p w:rsidR="00421EF5" w:rsidRDefault="00421EF5" w:rsidP="00F1133C">
            <w:pPr>
              <w:pStyle w:val="ad"/>
              <w:pBdr>
                <w:top w:val="none" w:sz="0" w:space="0" w:color="auto"/>
                <w:left w:val="none" w:sz="0" w:space="0" w:color="auto"/>
                <w:bottom w:val="none" w:sz="0" w:space="0" w:color="auto"/>
                <w:right w:val="none" w:sz="0" w:space="0" w:color="auto"/>
              </w:pBdr>
              <w:shd w:val="clear" w:color="auto" w:fill="auto"/>
              <w:rPr>
                <w:rStyle w:val="a7"/>
                <w:rFonts w:ascii="微软雅黑" w:eastAsia="微软雅黑" w:hAnsi="微软雅黑" w:cs="Helvetica"/>
                <w:color w:val="333333"/>
                <w:sz w:val="29"/>
                <w:szCs w:val="29"/>
              </w:rPr>
            </w:pPr>
            <w:r w:rsidRPr="00F1133C">
              <w:rPr>
                <w:rFonts w:hint="eastAsia"/>
              </w:rPr>
              <w:t>内在处理机制</w:t>
            </w:r>
          </w:p>
        </w:tc>
        <w:tc>
          <w:tcPr>
            <w:tcW w:w="3561" w:type="dxa"/>
          </w:tcPr>
          <w:p w:rsidR="00421EF5" w:rsidRDefault="00421EF5" w:rsidP="00F1133C">
            <w:pPr>
              <w:pStyle w:val="ad"/>
              <w:pBdr>
                <w:top w:val="none" w:sz="0" w:space="0" w:color="auto"/>
                <w:left w:val="none" w:sz="0" w:space="0" w:color="auto"/>
                <w:bottom w:val="none" w:sz="0" w:space="0" w:color="auto"/>
                <w:right w:val="none" w:sz="0" w:space="0" w:color="auto"/>
              </w:pBdr>
              <w:shd w:val="clear" w:color="auto" w:fill="auto"/>
              <w:rPr>
                <w:rStyle w:val="a7"/>
                <w:rFonts w:ascii="微软雅黑" w:eastAsia="微软雅黑" w:hAnsi="微软雅黑" w:cs="Helvetica"/>
                <w:color w:val="333333"/>
                <w:sz w:val="29"/>
                <w:szCs w:val="29"/>
              </w:rPr>
            </w:pPr>
            <w:r w:rsidRPr="00F1133C">
              <w:rPr>
                <w:rFonts w:hint="eastAsia"/>
              </w:rPr>
              <w:t>线性轮询</w:t>
            </w:r>
          </w:p>
        </w:tc>
        <w:tc>
          <w:tcPr>
            <w:tcW w:w="3561" w:type="dxa"/>
          </w:tcPr>
          <w:p w:rsidR="00421EF5" w:rsidRDefault="00421EF5" w:rsidP="00F1133C">
            <w:pPr>
              <w:pStyle w:val="ad"/>
              <w:pBdr>
                <w:top w:val="none" w:sz="0" w:space="0" w:color="auto"/>
                <w:left w:val="none" w:sz="0" w:space="0" w:color="auto"/>
                <w:bottom w:val="none" w:sz="0" w:space="0" w:color="auto"/>
                <w:right w:val="none" w:sz="0" w:space="0" w:color="auto"/>
              </w:pBdr>
              <w:shd w:val="clear" w:color="auto" w:fill="auto"/>
              <w:rPr>
                <w:rStyle w:val="a7"/>
                <w:rFonts w:ascii="微软雅黑" w:eastAsia="微软雅黑" w:hAnsi="微软雅黑" w:cs="Helvetica"/>
                <w:color w:val="333333"/>
                <w:sz w:val="29"/>
                <w:szCs w:val="29"/>
              </w:rPr>
            </w:pPr>
            <w:r w:rsidRPr="00F1133C">
              <w:rPr>
                <w:rFonts w:hint="eastAsia"/>
              </w:rPr>
              <w:t>回调</w:t>
            </w:r>
            <w:r w:rsidRPr="00F1133C">
              <w:t>callback</w:t>
            </w:r>
          </w:p>
        </w:tc>
      </w:tr>
      <w:tr w:rsidR="00421EF5" w:rsidTr="00421EF5">
        <w:tc>
          <w:tcPr>
            <w:tcW w:w="3560" w:type="dxa"/>
          </w:tcPr>
          <w:p w:rsidR="00421EF5" w:rsidRPr="00F1133C" w:rsidRDefault="00421EF5" w:rsidP="00F1133C">
            <w:pPr>
              <w:pStyle w:val="ad"/>
              <w:pBdr>
                <w:top w:val="none" w:sz="0" w:space="0" w:color="auto"/>
                <w:left w:val="none" w:sz="0" w:space="0" w:color="auto"/>
                <w:bottom w:val="none" w:sz="0" w:space="0" w:color="auto"/>
                <w:right w:val="none" w:sz="0" w:space="0" w:color="auto"/>
              </w:pBdr>
              <w:shd w:val="clear" w:color="auto" w:fill="auto"/>
            </w:pPr>
            <w:r w:rsidRPr="00F1133C">
              <w:rPr>
                <w:rFonts w:hint="eastAsia"/>
              </w:rPr>
              <w:t>开发复杂性</w:t>
            </w:r>
          </w:p>
        </w:tc>
        <w:tc>
          <w:tcPr>
            <w:tcW w:w="3561" w:type="dxa"/>
          </w:tcPr>
          <w:p w:rsidR="00421EF5" w:rsidRPr="00F1133C" w:rsidRDefault="00421EF5" w:rsidP="00F1133C">
            <w:pPr>
              <w:pStyle w:val="ad"/>
              <w:pBdr>
                <w:top w:val="none" w:sz="0" w:space="0" w:color="auto"/>
                <w:left w:val="none" w:sz="0" w:space="0" w:color="auto"/>
                <w:bottom w:val="none" w:sz="0" w:space="0" w:color="auto"/>
                <w:right w:val="none" w:sz="0" w:space="0" w:color="auto"/>
              </w:pBdr>
              <w:shd w:val="clear" w:color="auto" w:fill="auto"/>
            </w:pPr>
            <w:r>
              <w:rPr>
                <w:rFonts w:hint="eastAsia"/>
              </w:rPr>
              <w:t>低</w:t>
            </w:r>
          </w:p>
        </w:tc>
        <w:tc>
          <w:tcPr>
            <w:tcW w:w="3561" w:type="dxa"/>
          </w:tcPr>
          <w:p w:rsidR="00421EF5" w:rsidRPr="00F1133C" w:rsidRDefault="00421EF5" w:rsidP="00F1133C">
            <w:pPr>
              <w:pStyle w:val="ad"/>
              <w:pBdr>
                <w:top w:val="none" w:sz="0" w:space="0" w:color="auto"/>
                <w:left w:val="none" w:sz="0" w:space="0" w:color="auto"/>
                <w:bottom w:val="none" w:sz="0" w:space="0" w:color="auto"/>
                <w:right w:val="none" w:sz="0" w:space="0" w:color="auto"/>
              </w:pBdr>
              <w:shd w:val="clear" w:color="auto" w:fill="auto"/>
            </w:pPr>
            <w:r>
              <w:rPr>
                <w:rFonts w:hint="eastAsia"/>
              </w:rPr>
              <w:t>中</w:t>
            </w:r>
          </w:p>
        </w:tc>
      </w:tr>
    </w:tbl>
    <w:p w:rsidR="00F1133C" w:rsidRPr="00CF75D8" w:rsidRDefault="00CF75D8" w:rsidP="00B4105A">
      <w:pPr>
        <w:pStyle w:val="20"/>
        <w:spacing w:before="163" w:after="163"/>
        <w:rPr>
          <w:rStyle w:val="a7"/>
          <w:b/>
          <w:bCs/>
          <w:szCs w:val="29"/>
        </w:rPr>
      </w:pPr>
      <w:r w:rsidRPr="00CF75D8">
        <w:rPr>
          <w:rStyle w:val="a7"/>
          <w:rFonts w:hint="eastAsia"/>
          <w:b/>
          <w:bCs/>
          <w:szCs w:val="29"/>
        </w:rPr>
        <w:t>如何正确选择</w:t>
      </w:r>
      <w:r w:rsidRPr="00CF75D8">
        <w:rPr>
          <w:rStyle w:val="a7"/>
          <w:rFonts w:hint="eastAsia"/>
          <w:b/>
          <w:bCs/>
          <w:szCs w:val="29"/>
        </w:rPr>
        <w:t>web</w:t>
      </w:r>
      <w:r w:rsidRPr="00CF75D8">
        <w:rPr>
          <w:rStyle w:val="a7"/>
          <w:rFonts w:hint="eastAsia"/>
          <w:b/>
          <w:bCs/>
          <w:szCs w:val="29"/>
        </w:rPr>
        <w:t>服务器</w:t>
      </w:r>
    </w:p>
    <w:p w:rsidR="00F1133C" w:rsidRDefault="00B4105A" w:rsidP="00F1133C">
      <w:pPr>
        <w:pStyle w:val="ad"/>
        <w:rPr>
          <w:rFonts w:ascii="Helvetica" w:hAnsi="Helvetica"/>
        </w:rPr>
      </w:pPr>
      <w:r>
        <w:rPr>
          <w:rFonts w:ascii="Helvetica" w:hAnsi="Helvetica" w:hint="eastAsia"/>
        </w:rPr>
        <w:t>建议如下：</w:t>
      </w:r>
    </w:p>
    <w:p w:rsidR="00B4105A" w:rsidRDefault="00B4105A" w:rsidP="00B4105A">
      <w:pPr>
        <w:pStyle w:val="ad"/>
        <w:numPr>
          <w:ilvl w:val="0"/>
          <w:numId w:val="10"/>
        </w:numPr>
        <w:rPr>
          <w:rFonts w:ascii="Helvetica" w:hAnsi="Helvetica"/>
        </w:rPr>
      </w:pPr>
      <w:r>
        <w:rPr>
          <w:rFonts w:ascii="Helvetica" w:hAnsi="Helvetica" w:hint="eastAsia"/>
        </w:rPr>
        <w:t>静态业务：若是高并发场景，尽量采用</w:t>
      </w:r>
      <w:r>
        <w:rPr>
          <w:rFonts w:ascii="Helvetica" w:hAnsi="Helvetica" w:hint="eastAsia"/>
        </w:rPr>
        <w:t>nginx</w:t>
      </w:r>
      <w:r>
        <w:rPr>
          <w:rFonts w:ascii="Helvetica" w:hAnsi="Helvetica" w:hint="eastAsia"/>
        </w:rPr>
        <w:t>或</w:t>
      </w:r>
      <w:r>
        <w:rPr>
          <w:rFonts w:ascii="Helvetica" w:hAnsi="Helvetica" w:hint="eastAsia"/>
        </w:rPr>
        <w:t>lighttpd,</w:t>
      </w:r>
      <w:r>
        <w:rPr>
          <w:rFonts w:ascii="Helvetica" w:hAnsi="Helvetica" w:hint="eastAsia"/>
        </w:rPr>
        <w:t>二者首选</w:t>
      </w:r>
      <w:r>
        <w:rPr>
          <w:rFonts w:ascii="Helvetica" w:hAnsi="Helvetica" w:hint="eastAsia"/>
        </w:rPr>
        <w:t>nginx</w:t>
      </w:r>
    </w:p>
    <w:p w:rsidR="00B4105A" w:rsidRDefault="00B4105A" w:rsidP="00B4105A">
      <w:pPr>
        <w:pStyle w:val="ad"/>
        <w:numPr>
          <w:ilvl w:val="0"/>
          <w:numId w:val="10"/>
        </w:numPr>
        <w:rPr>
          <w:rFonts w:ascii="Helvetica" w:hAnsi="Helvetica"/>
        </w:rPr>
      </w:pPr>
      <w:r>
        <w:rPr>
          <w:rFonts w:ascii="Helvetica" w:hAnsi="Helvetica" w:hint="eastAsia"/>
        </w:rPr>
        <w:t>动态业务：理论上采用</w:t>
      </w:r>
      <w:r>
        <w:rPr>
          <w:rFonts w:ascii="Helvetica" w:hAnsi="Helvetica" w:hint="eastAsia"/>
        </w:rPr>
        <w:t>nginx</w:t>
      </w:r>
      <w:r>
        <w:rPr>
          <w:rFonts w:ascii="Helvetica" w:hAnsi="Helvetica" w:hint="eastAsia"/>
        </w:rPr>
        <w:t>和</w:t>
      </w:r>
      <w:r>
        <w:rPr>
          <w:rFonts w:ascii="Helvetica" w:hAnsi="Helvetica" w:hint="eastAsia"/>
        </w:rPr>
        <w:t>apaceh</w:t>
      </w:r>
      <w:r>
        <w:rPr>
          <w:rFonts w:ascii="Helvetica" w:hAnsi="Helvetica" w:hint="eastAsia"/>
        </w:rPr>
        <w:t>均可，建议选择</w:t>
      </w:r>
      <w:r>
        <w:rPr>
          <w:rFonts w:ascii="Helvetica" w:hAnsi="Helvetica" w:hint="eastAsia"/>
        </w:rPr>
        <w:t>nginx,</w:t>
      </w:r>
      <w:r>
        <w:rPr>
          <w:rFonts w:ascii="Helvetica" w:hAnsi="Helvetica" w:hint="eastAsia"/>
        </w:rPr>
        <w:t>为了避免相同业务的服务软件多样化，增加额外的维护成本，动态业务可以由</w:t>
      </w:r>
      <w:r>
        <w:rPr>
          <w:rFonts w:ascii="Helvetica" w:hAnsi="Helvetica" w:hint="eastAsia"/>
        </w:rPr>
        <w:t>nginx</w:t>
      </w:r>
      <w:r>
        <w:rPr>
          <w:rFonts w:ascii="Helvetica" w:hAnsi="Helvetica" w:hint="eastAsia"/>
        </w:rPr>
        <w:t>兼做前段代理，再根据页面元素类型或者目录，转发到后端相应的服务器处理进程</w:t>
      </w:r>
      <w:r>
        <w:rPr>
          <w:rFonts w:ascii="Helvetica" w:hAnsi="Helvetica" w:hint="eastAsia"/>
        </w:rPr>
        <w:t>---</w:t>
      </w:r>
      <w:r w:rsidR="00FC5432">
        <w:rPr>
          <w:rFonts w:ascii="Helvetica" w:hAnsi="Helvetica" w:hint="eastAsia"/>
        </w:rPr>
        <w:t>首选</w:t>
      </w:r>
      <w:r w:rsidR="00FC5432">
        <w:rPr>
          <w:rFonts w:ascii="Helvetica" w:hAnsi="Helvetica" w:hint="eastAsia"/>
        </w:rPr>
        <w:t xml:space="preserve"> tomcat</w:t>
      </w:r>
    </w:p>
    <w:p w:rsidR="00FC5432" w:rsidRDefault="00FC5432" w:rsidP="00B4105A">
      <w:pPr>
        <w:pStyle w:val="ad"/>
        <w:numPr>
          <w:ilvl w:val="0"/>
          <w:numId w:val="10"/>
        </w:numPr>
        <w:rPr>
          <w:rFonts w:ascii="Helvetica" w:hAnsi="Helvetica"/>
        </w:rPr>
      </w:pPr>
      <w:r>
        <w:rPr>
          <w:rFonts w:ascii="Helvetica" w:hAnsi="Helvetica" w:hint="eastAsia"/>
        </w:rPr>
        <w:t>既有动态业务，又有静态业务采用</w:t>
      </w:r>
      <w:r>
        <w:rPr>
          <w:rFonts w:ascii="Helvetica" w:hAnsi="Helvetica" w:hint="eastAsia"/>
        </w:rPr>
        <w:t>nginx</w:t>
      </w:r>
    </w:p>
    <w:p w:rsidR="00FC5432" w:rsidRDefault="00FC5432" w:rsidP="00FC5432">
      <w:pPr>
        <w:pStyle w:val="ad"/>
        <w:rPr>
          <w:rFonts w:ascii="Helvetica" w:hAnsi="Helvetica"/>
        </w:rPr>
      </w:pPr>
      <w:r>
        <w:rPr>
          <w:rFonts w:ascii="Helvetica" w:hAnsi="Helvetica" w:hint="eastAsia"/>
        </w:rPr>
        <w:t>备注说明：如果并发不是很大，有对</w:t>
      </w:r>
      <w:r>
        <w:rPr>
          <w:rFonts w:ascii="Helvetica" w:hAnsi="Helvetica" w:hint="eastAsia"/>
        </w:rPr>
        <w:t>apache</w:t>
      </w:r>
      <w:r>
        <w:rPr>
          <w:rFonts w:ascii="Helvetica" w:hAnsi="Helvetica" w:hint="eastAsia"/>
        </w:rPr>
        <w:t>很熟悉，采用</w:t>
      </w:r>
      <w:r>
        <w:rPr>
          <w:rFonts w:ascii="Helvetica" w:hAnsi="Helvetica" w:hint="eastAsia"/>
        </w:rPr>
        <w:t>apache</w:t>
      </w:r>
      <w:r>
        <w:rPr>
          <w:rFonts w:ascii="Helvetica" w:hAnsi="Helvetica" w:hint="eastAsia"/>
        </w:rPr>
        <w:t>也是可以的。</w:t>
      </w:r>
    </w:p>
    <w:p w:rsidR="00B51608" w:rsidRDefault="00B51608" w:rsidP="00CF75D8">
      <w:pPr>
        <w:pStyle w:val="1"/>
        <w:rPr>
          <w:rStyle w:val="a7"/>
          <w:b/>
          <w:bCs/>
          <w:szCs w:val="24"/>
        </w:rPr>
      </w:pPr>
      <w:bookmarkStart w:id="14" w:name="_Toc514245718"/>
      <w:r w:rsidRPr="00CF75D8">
        <w:rPr>
          <w:szCs w:val="32"/>
        </w:rPr>
        <w:t> </w:t>
      </w:r>
      <w:r w:rsidRPr="00CF75D8">
        <w:rPr>
          <w:rStyle w:val="a7"/>
          <w:rFonts w:hint="eastAsia"/>
          <w:b/>
          <w:bCs/>
          <w:szCs w:val="24"/>
        </w:rPr>
        <w:t>部署</w:t>
      </w:r>
      <w:r w:rsidRPr="00CF75D8">
        <w:rPr>
          <w:rStyle w:val="a7"/>
          <w:rFonts w:hint="eastAsia"/>
          <w:b/>
          <w:bCs/>
          <w:szCs w:val="32"/>
        </w:rPr>
        <w:t>nginx</w:t>
      </w:r>
      <w:r w:rsidRPr="00CF75D8">
        <w:rPr>
          <w:rStyle w:val="a7"/>
          <w:rFonts w:hint="eastAsia"/>
          <w:b/>
          <w:bCs/>
          <w:szCs w:val="24"/>
        </w:rPr>
        <w:t>软件（编译安装）</w:t>
      </w:r>
      <w:bookmarkEnd w:id="14"/>
    </w:p>
    <w:p w:rsidR="00B173D9" w:rsidRDefault="00B173D9" w:rsidP="00B173D9">
      <w:pPr>
        <w:pStyle w:val="20"/>
        <w:spacing w:before="163" w:after="163"/>
      </w:pPr>
      <w:r>
        <w:rPr>
          <w:rFonts w:hint="eastAsia"/>
        </w:rPr>
        <w:t>nginx</w:t>
      </w:r>
      <w:r>
        <w:rPr>
          <w:rFonts w:hint="eastAsia"/>
        </w:rPr>
        <w:t>软件部署安装的几种方法</w:t>
      </w:r>
    </w:p>
    <w:p w:rsidR="00B173D9" w:rsidRDefault="00B173D9" w:rsidP="00B173D9">
      <w:pPr>
        <w:pStyle w:val="ad"/>
        <w:numPr>
          <w:ilvl w:val="0"/>
          <w:numId w:val="11"/>
        </w:numPr>
      </w:pPr>
      <w:r>
        <w:rPr>
          <w:rFonts w:hint="eastAsia"/>
        </w:rPr>
        <w:t>yum安装软件 ---rpm install -y nginx</w:t>
      </w:r>
    </w:p>
    <w:p w:rsidR="001B45D0" w:rsidRDefault="00B173D9" w:rsidP="00B173D9">
      <w:pPr>
        <w:pStyle w:val="ad"/>
        <w:numPr>
          <w:ilvl w:val="0"/>
          <w:numId w:val="11"/>
        </w:numPr>
      </w:pPr>
      <w:r>
        <w:rPr>
          <w:rFonts w:hint="eastAsia"/>
        </w:rPr>
        <w:t>rpm安装 --</w:t>
      </w:r>
      <w:r w:rsidR="001B45D0">
        <w:rPr>
          <w:rFonts w:hint="eastAsia"/>
        </w:rPr>
        <w:t xml:space="preserve">  </w:t>
      </w:r>
      <w:r>
        <w:rPr>
          <w:rFonts w:hint="eastAsia"/>
        </w:rPr>
        <w:t>rpm -avh</w:t>
      </w:r>
      <w:r w:rsidR="001B45D0">
        <w:rPr>
          <w:rFonts w:hint="eastAsia"/>
        </w:rPr>
        <w:t xml:space="preserve"> ...</w:t>
      </w:r>
    </w:p>
    <w:p w:rsidR="00B173D9" w:rsidRDefault="001B45D0" w:rsidP="00B173D9">
      <w:pPr>
        <w:pStyle w:val="ad"/>
        <w:numPr>
          <w:ilvl w:val="0"/>
          <w:numId w:val="11"/>
        </w:numPr>
      </w:pPr>
      <w:r>
        <w:rPr>
          <w:rFonts w:hint="eastAsia"/>
        </w:rPr>
        <w:lastRenderedPageBreak/>
        <w:t xml:space="preserve">编译安装 </w:t>
      </w:r>
    </w:p>
    <w:p w:rsidR="00CC2D72" w:rsidRDefault="00CC2D72" w:rsidP="00CC2D72">
      <w:pPr>
        <w:pStyle w:val="20"/>
        <w:spacing w:before="163" w:after="163"/>
      </w:pPr>
      <w:r>
        <w:rPr>
          <w:rFonts w:hint="eastAsia"/>
        </w:rPr>
        <w:t>nginx</w:t>
      </w:r>
      <w:r w:rsidR="00727582">
        <w:rPr>
          <w:rFonts w:hint="eastAsia"/>
        </w:rPr>
        <w:t>安装</w:t>
      </w:r>
      <w:r>
        <w:rPr>
          <w:rFonts w:hint="eastAsia"/>
        </w:rPr>
        <w:t>配置文件</w:t>
      </w:r>
    </w:p>
    <w:p w:rsidR="00CC2D72" w:rsidRDefault="00CC2D72" w:rsidP="00CC2D72">
      <w:pPr>
        <w:pStyle w:val="ad"/>
      </w:pPr>
      <w:r w:rsidRPr="00F11B71">
        <w:rPr>
          <w:rFonts w:hint="eastAsia"/>
          <w:highlight w:val="yellow"/>
        </w:rPr>
        <w:t>查看配置文件的内容</w:t>
      </w:r>
    </w:p>
    <w:p w:rsidR="00CC2D72" w:rsidRDefault="00CC2D72" w:rsidP="00CC2D72">
      <w:pPr>
        <w:pStyle w:val="ad"/>
      </w:pPr>
      <w:r w:rsidRPr="00F11B71">
        <w:t xml:space="preserve">/server/tools/nginx-1.14.0/configure </w:t>
      </w:r>
      <w:r>
        <w:rPr>
          <w:rFonts w:hint="eastAsia"/>
        </w:rPr>
        <w:t xml:space="preserve"> </w:t>
      </w:r>
      <w:r w:rsidRPr="00F11B71">
        <w:t>--help</w:t>
      </w:r>
    </w:p>
    <w:p w:rsidR="00CC2D72" w:rsidRDefault="00CC2D72" w:rsidP="00CC2D72">
      <w:pPr>
        <w:pStyle w:val="ad"/>
      </w:pPr>
    </w:p>
    <w:p w:rsidR="00CC2D72" w:rsidRDefault="00CC2D72" w:rsidP="00CC2D72">
      <w:pPr>
        <w:pStyle w:val="ad"/>
      </w:pPr>
      <w:r w:rsidRPr="0059190E">
        <w:rPr>
          <w:rFonts w:hint="eastAsia"/>
          <w:highlight w:val="yellow"/>
        </w:rPr>
        <w:t>重要配置参数总结</w:t>
      </w:r>
    </w:p>
    <w:p w:rsidR="00CC2D72" w:rsidRDefault="00CC2D72" w:rsidP="00CC2D72">
      <w:pPr>
        <w:pStyle w:val="ad"/>
      </w:pPr>
      <w:r w:rsidRPr="005270AD">
        <w:t>--prefix=PATH                      set installation prefix</w:t>
      </w:r>
    </w:p>
    <w:p w:rsidR="00CC2D72" w:rsidRDefault="00CC2D72" w:rsidP="00CC2D72">
      <w:pPr>
        <w:pStyle w:val="ad"/>
      </w:pPr>
      <w:r>
        <w:rPr>
          <w:rFonts w:hint="eastAsia"/>
        </w:rPr>
        <w:t xml:space="preserve">                                   设置软件安装到的目录,</w:t>
      </w:r>
      <w:r w:rsidRPr="00B754C2">
        <w:rPr>
          <w:rFonts w:hint="eastAsia"/>
          <w:highlight w:val="yellow"/>
        </w:rPr>
        <w:t>并且指定的不</w:t>
      </w:r>
      <w:r>
        <w:rPr>
          <w:rFonts w:hint="eastAsia"/>
          <w:highlight w:val="yellow"/>
        </w:rPr>
        <w:t>需</w:t>
      </w:r>
      <w:r w:rsidRPr="00B754C2">
        <w:rPr>
          <w:rFonts w:hint="eastAsia"/>
          <w:highlight w:val="yellow"/>
        </w:rPr>
        <w:t>要创建出来</w:t>
      </w:r>
    </w:p>
    <w:p w:rsidR="00CC2D72" w:rsidRDefault="00CC2D72" w:rsidP="00CC2D72">
      <w:pPr>
        <w:pStyle w:val="ad"/>
      </w:pPr>
      <w:r>
        <w:rPr>
          <w:rFonts w:hint="eastAsia"/>
        </w:rPr>
        <w:t>具体用法 --prefix=/application/nginx-1.14</w:t>
      </w:r>
    </w:p>
    <w:p w:rsidR="00CC2D72" w:rsidRDefault="00CC2D72" w:rsidP="00CC2D72">
      <w:pPr>
        <w:pStyle w:val="ad"/>
      </w:pPr>
      <w:r>
        <w:t>--user=USER                        set non-privileged user for</w:t>
      </w:r>
      <w:r>
        <w:rPr>
          <w:rFonts w:hint="eastAsia"/>
        </w:rPr>
        <w:t xml:space="preserve"> </w:t>
      </w:r>
      <w:r>
        <w:t xml:space="preserve"> worker processes</w:t>
      </w:r>
    </w:p>
    <w:p w:rsidR="00CC2D72" w:rsidRDefault="00CC2D72" w:rsidP="00CC2D72">
      <w:pPr>
        <w:pStyle w:val="ad"/>
      </w:pPr>
      <w:r>
        <w:rPr>
          <w:rFonts w:hint="eastAsia"/>
        </w:rPr>
        <w:t xml:space="preserve">                                 对worker进程设置一个非特权的用户（no-privileged 非特权）</w:t>
      </w:r>
    </w:p>
    <w:p w:rsidR="00CC2D72" w:rsidRDefault="00CC2D72" w:rsidP="00CC2D72">
      <w:pPr>
        <w:pStyle w:val="ad"/>
      </w:pPr>
    </w:p>
    <w:p w:rsidR="00CC2D72" w:rsidRDefault="00CC2D72" w:rsidP="00CC2D72">
      <w:pPr>
        <w:pStyle w:val="ad"/>
      </w:pPr>
      <w:r>
        <w:t xml:space="preserve">  --group=GROUP                      set non-privileged group for</w:t>
      </w:r>
      <w:r>
        <w:rPr>
          <w:rFonts w:hint="eastAsia"/>
        </w:rPr>
        <w:t xml:space="preserve"> </w:t>
      </w:r>
      <w:r>
        <w:t>worker processes</w:t>
      </w:r>
    </w:p>
    <w:p w:rsidR="00CC2D72" w:rsidRDefault="00CC2D72" w:rsidP="00CC2D72">
      <w:pPr>
        <w:pStyle w:val="ad"/>
      </w:pPr>
      <w:r>
        <w:rPr>
          <w:rFonts w:hint="eastAsia"/>
        </w:rPr>
        <w:t xml:space="preserve">                                    对 worker进程设置一个非特权的的用户组</w:t>
      </w:r>
    </w:p>
    <w:p w:rsidR="00CC2D72" w:rsidRDefault="00CC2D72" w:rsidP="00CC2D72">
      <w:pPr>
        <w:pStyle w:val="ad"/>
      </w:pPr>
    </w:p>
    <w:p w:rsidR="00CC2D72" w:rsidRDefault="00CC2D72" w:rsidP="00CC2D72">
      <w:pPr>
        <w:pStyle w:val="ad"/>
      </w:pPr>
      <w:r w:rsidRPr="0045341F">
        <w:t>--with-http_ssl_module             enable ngx_http_ssl_module</w:t>
      </w:r>
      <w:r>
        <w:rPr>
          <w:rFonts w:hint="eastAsia"/>
        </w:rPr>
        <w:t xml:space="preserve"> (可以实现https功能) enable 能够</w:t>
      </w:r>
    </w:p>
    <w:p w:rsidR="00CC2D72" w:rsidRDefault="00CC2D72" w:rsidP="00CC2D72">
      <w:pPr>
        <w:pStyle w:val="ad"/>
      </w:pPr>
      <w:r>
        <w:rPr>
          <w:rFonts w:hint="eastAsia"/>
        </w:rPr>
        <w:t xml:space="preserve"> </w:t>
      </w:r>
    </w:p>
    <w:p w:rsidR="00CC2D72" w:rsidRDefault="00CC2D72" w:rsidP="00CC2D72">
      <w:pPr>
        <w:pStyle w:val="ad"/>
      </w:pPr>
      <w:r w:rsidRPr="006B51F4">
        <w:t>--with-http_stub_status_module     enable ngx_http_stub_status_module</w:t>
      </w:r>
    </w:p>
    <w:p w:rsidR="00CC2D72" w:rsidRDefault="00CC2D72" w:rsidP="00CC2D72">
      <w:pPr>
        <w:pStyle w:val="ad"/>
      </w:pPr>
      <w:r>
        <w:rPr>
          <w:rFonts w:hint="eastAsia"/>
        </w:rPr>
        <w:t xml:space="preserve">                                    能够监控服务的运行状态</w:t>
      </w:r>
    </w:p>
    <w:p w:rsidR="00CC2D72" w:rsidRPr="00CC2D72" w:rsidRDefault="00CC2D72" w:rsidP="00CC2D72">
      <w:pPr>
        <w:pStyle w:val="ad"/>
      </w:pPr>
    </w:p>
    <w:p w:rsidR="0095176A" w:rsidRDefault="0095176A" w:rsidP="00CF75D8">
      <w:pPr>
        <w:pStyle w:val="20"/>
        <w:spacing w:before="163" w:after="163"/>
        <w:rPr>
          <w:rStyle w:val="a7"/>
          <w:b/>
          <w:bCs/>
        </w:rPr>
      </w:pPr>
      <w:bookmarkStart w:id="15" w:name="_Toc514245719"/>
      <w:r>
        <w:rPr>
          <w:rStyle w:val="a7"/>
          <w:rFonts w:hint="eastAsia"/>
          <w:b/>
          <w:bCs/>
        </w:rPr>
        <w:t>wget</w:t>
      </w:r>
      <w:r>
        <w:rPr>
          <w:rStyle w:val="a7"/>
          <w:rFonts w:hint="eastAsia"/>
          <w:b/>
          <w:bCs/>
        </w:rPr>
        <w:t>命令</w:t>
      </w:r>
    </w:p>
    <w:p w:rsidR="0095176A" w:rsidRPr="0095176A" w:rsidRDefault="0095176A" w:rsidP="0095176A">
      <w:pPr>
        <w:pStyle w:val="ad"/>
        <w:rPr>
          <w:highlight w:val="yellow"/>
        </w:rPr>
      </w:pPr>
      <w:r w:rsidRPr="0095176A">
        <w:rPr>
          <w:rFonts w:hint="eastAsia"/>
          <w:highlight w:val="yellow"/>
        </w:rPr>
        <w:t>w</w:t>
      </w:r>
      <w:r w:rsidRPr="0095176A">
        <w:rPr>
          <w:highlight w:val="yellow"/>
        </w:rPr>
        <w:t>get - The non-interactive network downloader.</w:t>
      </w:r>
    </w:p>
    <w:p w:rsidR="0095176A" w:rsidRDefault="0095176A" w:rsidP="0095176A">
      <w:pPr>
        <w:pStyle w:val="ad"/>
      </w:pPr>
      <w:r w:rsidRPr="0095176A">
        <w:rPr>
          <w:rFonts w:hint="eastAsia"/>
          <w:highlight w:val="yellow"/>
        </w:rPr>
        <w:t xml:space="preserve">       非交互式的网络下载器</w:t>
      </w:r>
    </w:p>
    <w:p w:rsidR="0095176A" w:rsidRPr="0095176A" w:rsidRDefault="0095176A" w:rsidP="0095176A">
      <w:pPr>
        <w:pStyle w:val="ad"/>
      </w:pPr>
      <w:r>
        <w:rPr>
          <w:rFonts w:hint="eastAsia"/>
        </w:rPr>
        <w:t xml:space="preserve">用法  wget  </w:t>
      </w:r>
      <w:r w:rsidR="00F9364B">
        <w:rPr>
          <w:rFonts w:hint="eastAsia"/>
        </w:rPr>
        <w:t>下载地址</w:t>
      </w:r>
    </w:p>
    <w:p w:rsidR="001B45D0" w:rsidRPr="001B45D0" w:rsidRDefault="001B45D0" w:rsidP="00CF75D8">
      <w:pPr>
        <w:pStyle w:val="20"/>
        <w:spacing w:before="163" w:after="163"/>
        <w:rPr>
          <w:rStyle w:val="a7"/>
          <w:b/>
          <w:bCs/>
        </w:rPr>
      </w:pPr>
      <w:r>
        <w:rPr>
          <w:rStyle w:val="a7"/>
          <w:rFonts w:hint="eastAsia"/>
          <w:b/>
          <w:bCs/>
        </w:rPr>
        <w:t>nginx</w:t>
      </w:r>
      <w:r>
        <w:rPr>
          <w:rStyle w:val="a7"/>
          <w:rFonts w:hint="eastAsia"/>
          <w:b/>
          <w:bCs/>
        </w:rPr>
        <w:t>软件部署安装</w:t>
      </w:r>
    </w:p>
    <w:p w:rsidR="00B51608" w:rsidRPr="001E23FC" w:rsidRDefault="00B51608" w:rsidP="001E23FC">
      <w:pPr>
        <w:pStyle w:val="3"/>
        <w:spacing w:before="163" w:after="163"/>
        <w:rPr>
          <w:rStyle w:val="a7"/>
          <w:b/>
          <w:bCs/>
          <w:szCs w:val="24"/>
        </w:rPr>
      </w:pPr>
      <w:r w:rsidRPr="001E23FC">
        <w:rPr>
          <w:rStyle w:val="a7"/>
          <w:rFonts w:hint="eastAsia"/>
          <w:b/>
          <w:bCs/>
          <w:szCs w:val="24"/>
        </w:rPr>
        <w:t>第一个里程碑：进行</w:t>
      </w:r>
      <w:r w:rsidRPr="001E23FC">
        <w:rPr>
          <w:rStyle w:val="a7"/>
          <w:rFonts w:hint="eastAsia"/>
          <w:b/>
          <w:bCs/>
          <w:szCs w:val="30"/>
        </w:rPr>
        <w:t>nginx</w:t>
      </w:r>
      <w:r w:rsidRPr="001E23FC">
        <w:rPr>
          <w:rStyle w:val="a7"/>
          <w:rFonts w:hint="eastAsia"/>
          <w:b/>
          <w:bCs/>
          <w:szCs w:val="24"/>
        </w:rPr>
        <w:t>软件</w:t>
      </w:r>
      <w:bookmarkEnd w:id="15"/>
      <w:r w:rsidR="004C3256" w:rsidRPr="001E23FC">
        <w:rPr>
          <w:rStyle w:val="a7"/>
          <w:rFonts w:hint="eastAsia"/>
          <w:b/>
          <w:bCs/>
          <w:szCs w:val="24"/>
        </w:rPr>
        <w:t>程序包</w:t>
      </w:r>
      <w:r w:rsidR="00AB06AF">
        <w:rPr>
          <w:rStyle w:val="a7"/>
          <w:rFonts w:hint="eastAsia"/>
          <w:b/>
          <w:bCs/>
          <w:szCs w:val="24"/>
        </w:rPr>
        <w:t>下载</w:t>
      </w:r>
    </w:p>
    <w:p w:rsidR="004C3256" w:rsidRDefault="001E23FC" w:rsidP="001E23FC">
      <w:pPr>
        <w:pStyle w:val="4"/>
      </w:pPr>
      <w:r>
        <w:rPr>
          <w:rFonts w:hint="eastAsia"/>
        </w:rPr>
        <w:t>创建存放软件包的目录</w:t>
      </w:r>
    </w:p>
    <w:p w:rsidR="00783842" w:rsidRDefault="00783842" w:rsidP="001E23FC">
      <w:pPr>
        <w:pStyle w:val="ad"/>
      </w:pPr>
      <w:r>
        <w:rPr>
          <w:rFonts w:hint="eastAsia"/>
        </w:rPr>
        <w:t>mkdir -p /server/tools</w:t>
      </w:r>
    </w:p>
    <w:p w:rsidR="00783842" w:rsidRDefault="00783842" w:rsidP="00783842">
      <w:pPr>
        <w:pStyle w:val="4"/>
      </w:pPr>
      <w:r>
        <w:rPr>
          <w:rFonts w:hint="eastAsia"/>
        </w:rPr>
        <w:t>在</w:t>
      </w:r>
      <w:r>
        <w:rPr>
          <w:rFonts w:hint="eastAsia"/>
        </w:rPr>
        <w:t>nginx</w:t>
      </w:r>
      <w:r>
        <w:rPr>
          <w:rFonts w:hint="eastAsia"/>
        </w:rPr>
        <w:t>官方网站去下载</w:t>
      </w:r>
    </w:p>
    <w:p w:rsidR="00A67D75" w:rsidRDefault="00A67D75" w:rsidP="00A67D75">
      <w:pPr>
        <w:pStyle w:val="ad"/>
      </w:pPr>
      <w:r>
        <w:t>cd /server/tools</w:t>
      </w:r>
    </w:p>
    <w:p w:rsidR="00783842" w:rsidRDefault="00A67D75" w:rsidP="00A67D75">
      <w:pPr>
        <w:pStyle w:val="ad"/>
      </w:pPr>
      <w:r>
        <w:t xml:space="preserve">wget </w:t>
      </w:r>
      <w:hyperlink r:id="rId12" w:history="1">
        <w:r w:rsidR="00802A7E" w:rsidRPr="00B45608">
          <w:rPr>
            <w:rStyle w:val="a6"/>
          </w:rPr>
          <w:t>http://nginx.org/download/nginx-1.14.0.tar.gz</w:t>
        </w:r>
      </w:hyperlink>
    </w:p>
    <w:p w:rsidR="00802A7E" w:rsidRDefault="00802A7E" w:rsidP="00A67D75">
      <w:pPr>
        <w:pStyle w:val="ad"/>
      </w:pPr>
    </w:p>
    <w:p w:rsidR="00802A7E" w:rsidRDefault="00802A7E" w:rsidP="00A67D75">
      <w:pPr>
        <w:pStyle w:val="ad"/>
      </w:pPr>
      <w:r>
        <w:rPr>
          <w:rFonts w:hint="eastAsia"/>
        </w:rPr>
        <w:t>具体操作如下：输入网址</w:t>
      </w:r>
      <w:hyperlink r:id="rId13" w:history="1">
        <w:r w:rsidRPr="00B45608">
          <w:rPr>
            <w:rStyle w:val="a6"/>
          </w:rPr>
          <w:t>http://nginx.org/</w:t>
        </w:r>
      </w:hyperlink>
    </w:p>
    <w:p w:rsidR="00802A7E" w:rsidRDefault="00802A7E" w:rsidP="00A67D75">
      <w:pPr>
        <w:pStyle w:val="ad"/>
      </w:pPr>
      <w:r>
        <w:rPr>
          <w:noProof/>
        </w:rPr>
        <w:drawing>
          <wp:inline distT="0" distB="0" distL="0" distR="0">
            <wp:extent cx="6645910" cy="2608306"/>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645910" cy="2608306"/>
                    </a:xfrm>
                    <a:prstGeom prst="rect">
                      <a:avLst/>
                    </a:prstGeom>
                    <a:noFill/>
                    <a:ln w="9525">
                      <a:noFill/>
                      <a:miter lim="800000"/>
                      <a:headEnd/>
                      <a:tailEnd/>
                    </a:ln>
                  </pic:spPr>
                </pic:pic>
              </a:graphicData>
            </a:graphic>
          </wp:inline>
        </w:drawing>
      </w:r>
    </w:p>
    <w:p w:rsidR="00802A7E" w:rsidRDefault="00802A7E" w:rsidP="00A67D75">
      <w:pPr>
        <w:pStyle w:val="ad"/>
      </w:pPr>
      <w:r>
        <w:rPr>
          <w:rFonts w:hint="eastAsia"/>
        </w:rPr>
        <w:t>只选择稳定的版本进行安装。 另外工作中安装nignx的时候要选当前时间，半年前的</w:t>
      </w:r>
      <w:r w:rsidR="005E79B5">
        <w:rPr>
          <w:rFonts w:hint="eastAsia"/>
        </w:rPr>
        <w:t>的稳定版本的。这样如果报错的话，会有人沟通解决。</w:t>
      </w:r>
    </w:p>
    <w:p w:rsidR="005E79B5" w:rsidRDefault="00EA5C10" w:rsidP="00EA5C10">
      <w:pPr>
        <w:pStyle w:val="4"/>
      </w:pPr>
      <w:r>
        <w:rPr>
          <w:rFonts w:hint="eastAsia"/>
        </w:rPr>
        <w:t>解压缩下载的压缩包</w:t>
      </w:r>
    </w:p>
    <w:p w:rsidR="00EA5C10" w:rsidRPr="00EA5C10" w:rsidRDefault="00EA5C10" w:rsidP="00EA5C10">
      <w:pPr>
        <w:pStyle w:val="ad"/>
      </w:pPr>
      <w:r>
        <w:rPr>
          <w:rFonts w:hint="eastAsia"/>
        </w:rPr>
        <w:t xml:space="preserve">tar xf  </w:t>
      </w:r>
      <w:r w:rsidRPr="00EA5C10">
        <w:t>nginx-1.14.0.tar.gz</w:t>
      </w:r>
    </w:p>
    <w:p w:rsidR="00EA5C10" w:rsidRDefault="00EA5C10" w:rsidP="00EA5C10">
      <w:pPr>
        <w:pStyle w:val="3"/>
        <w:spacing w:before="163" w:after="163"/>
      </w:pPr>
      <w:r>
        <w:rPr>
          <w:rFonts w:hint="eastAsia"/>
        </w:rPr>
        <w:t>第二个里程碑：安装依赖软件</w:t>
      </w:r>
      <w:r w:rsidR="00844E2C">
        <w:rPr>
          <w:rFonts w:hint="eastAsia"/>
        </w:rPr>
        <w:t>（解决软件依赖问题）</w:t>
      </w:r>
    </w:p>
    <w:p w:rsidR="00EA5C10" w:rsidRDefault="00967982" w:rsidP="00EA5C10">
      <w:pPr>
        <w:pStyle w:val="ad"/>
      </w:pPr>
      <w:r w:rsidRPr="00967982">
        <w:t xml:space="preserve">yum install openssl-devel </w:t>
      </w:r>
      <w:r>
        <w:rPr>
          <w:rFonts w:hint="eastAsia"/>
        </w:rPr>
        <w:t xml:space="preserve"> </w:t>
      </w:r>
      <w:r w:rsidRPr="00967982">
        <w:t>pcre-devel -y</w:t>
      </w:r>
    </w:p>
    <w:p w:rsidR="00285BD9" w:rsidRDefault="00285BD9" w:rsidP="00EA5C10">
      <w:pPr>
        <w:pStyle w:val="ad"/>
      </w:pPr>
    </w:p>
    <w:p w:rsidR="00285BD9" w:rsidRDefault="00285BD9" w:rsidP="00EA5C10">
      <w:pPr>
        <w:pStyle w:val="ad"/>
        <w:rPr>
          <w:highlight w:val="yellow"/>
        </w:rPr>
      </w:pPr>
      <w:r w:rsidRPr="00285BD9">
        <w:rPr>
          <w:rFonts w:hint="eastAsia"/>
          <w:highlight w:val="yellow"/>
        </w:rPr>
        <w:t xml:space="preserve">说明，如果安装系统没有安装兼容程序库、开发工具的，请安装一下基础依赖包 </w:t>
      </w:r>
    </w:p>
    <w:p w:rsidR="00910F33" w:rsidRDefault="00285BD9" w:rsidP="00EA5C10">
      <w:pPr>
        <w:pStyle w:val="ad"/>
      </w:pPr>
      <w:r w:rsidRPr="00285BD9">
        <w:rPr>
          <w:rFonts w:hint="eastAsia"/>
          <w:highlight w:val="yellow"/>
        </w:rPr>
        <w:t>yum install gcc gcc-c++ automake autoconf -y</w:t>
      </w:r>
    </w:p>
    <w:p w:rsidR="00285BD9" w:rsidRDefault="00285BD9" w:rsidP="00EA5C10">
      <w:pPr>
        <w:pStyle w:val="ad"/>
      </w:pPr>
      <w:r>
        <w:rPr>
          <w:rFonts w:hint="eastAsia"/>
        </w:rPr>
        <w:t>-------------------------------------------------------------------------------------</w:t>
      </w:r>
    </w:p>
    <w:p w:rsidR="00967982" w:rsidRDefault="00967982" w:rsidP="00EA5C10">
      <w:pPr>
        <w:pStyle w:val="ad"/>
      </w:pPr>
      <w:r>
        <w:rPr>
          <w:rFonts w:hint="eastAsia"/>
        </w:rPr>
        <w:t>解释</w:t>
      </w:r>
      <w:r w:rsidR="00CC5DC4">
        <w:rPr>
          <w:rFonts w:hint="eastAsia"/>
        </w:rPr>
        <w:t>1</w:t>
      </w:r>
      <w:r>
        <w:rPr>
          <w:rFonts w:hint="eastAsia"/>
        </w:rPr>
        <w:t>：</w:t>
      </w:r>
      <w:r w:rsidR="00B5275E">
        <w:rPr>
          <w:rFonts w:hint="eastAsia"/>
        </w:rPr>
        <w:t xml:space="preserve">实际上这个软件缺少的依赖包有 openssi openssi-devel 和 pcre pcre-devel 这四个包，但是安装了 openssi-devel就相当于安装了 openssi 和openssi-devel  安装了pcre-devel 相当于安装了 pcre 和pcre-devel </w:t>
      </w:r>
      <w:r w:rsidR="00CC5DC4">
        <w:rPr>
          <w:rFonts w:hint="eastAsia"/>
        </w:rPr>
        <w:t xml:space="preserve"> </w:t>
      </w:r>
    </w:p>
    <w:p w:rsidR="00CC5DC4" w:rsidRDefault="00CC5DC4" w:rsidP="00EA5C10">
      <w:pPr>
        <w:pStyle w:val="ad"/>
      </w:pPr>
      <w:r w:rsidRPr="00CC5DC4">
        <w:rPr>
          <w:rFonts w:hint="eastAsia"/>
          <w:highlight w:val="yellow"/>
        </w:rPr>
        <w:t>只要解决依赖的问题，就要安装 devel软件包</w:t>
      </w:r>
    </w:p>
    <w:p w:rsidR="00CC5DC4" w:rsidRDefault="00CC5DC4" w:rsidP="00EA5C10">
      <w:pPr>
        <w:pStyle w:val="ad"/>
      </w:pPr>
      <w:r>
        <w:rPr>
          <w:rFonts w:hint="eastAsia"/>
        </w:rPr>
        <w:t>解释2：</w:t>
      </w:r>
    </w:p>
    <w:p w:rsidR="00967982" w:rsidRDefault="00F32BAB" w:rsidP="00EA5C10">
      <w:pPr>
        <w:pStyle w:val="ad"/>
      </w:pPr>
      <w:r>
        <w:rPr>
          <w:rFonts w:hint="eastAsia"/>
        </w:rPr>
        <w:t>openssl</w:t>
      </w:r>
      <w:r w:rsidR="00967982">
        <w:rPr>
          <w:rFonts w:hint="eastAsia"/>
        </w:rPr>
        <w:t>-devel  为了让nginx服务实现https访问的功能</w:t>
      </w:r>
      <w:r w:rsidR="00E44AF0">
        <w:rPr>
          <w:rFonts w:hint="eastAsia"/>
        </w:rPr>
        <w:t xml:space="preserve"> </w:t>
      </w:r>
    </w:p>
    <w:p w:rsidR="00E44AF0" w:rsidRDefault="00E44AF0" w:rsidP="00EA5C10">
      <w:pPr>
        <w:pStyle w:val="ad"/>
      </w:pPr>
      <w:r>
        <w:rPr>
          <w:rFonts w:hint="eastAsia"/>
        </w:rPr>
        <w:t>pcre-devel   ----兼容per语言的正则表达式</w:t>
      </w:r>
    </w:p>
    <w:p w:rsidR="00910F33" w:rsidRDefault="00910F33" w:rsidP="00EA5C10">
      <w:pPr>
        <w:pStyle w:val="ad"/>
      </w:pPr>
      <w:r>
        <w:rPr>
          <w:rFonts w:hint="eastAsia"/>
        </w:rPr>
        <w:t>怎么知道需要解决那些依赖的软件呢？就是在编译安装的环节</w:t>
      </w:r>
      <w:r w:rsidR="00967982">
        <w:rPr>
          <w:rFonts w:hint="eastAsia"/>
        </w:rPr>
        <w:t>，会报错，然后根据报错再次安装即可。</w:t>
      </w:r>
    </w:p>
    <w:p w:rsidR="00910F33" w:rsidRPr="00EA5C10" w:rsidRDefault="00910F33" w:rsidP="00EA5C10">
      <w:pPr>
        <w:pStyle w:val="ad"/>
      </w:pPr>
      <w:r>
        <w:rPr>
          <w:rFonts w:hint="eastAsia"/>
          <w:noProof/>
        </w:rPr>
        <w:lastRenderedPageBreak/>
        <w:drawing>
          <wp:inline distT="0" distB="0" distL="0" distR="0">
            <wp:extent cx="6645910" cy="2319065"/>
            <wp:effectExtent l="19050" t="0" r="254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6645910" cy="2319065"/>
                    </a:xfrm>
                    <a:prstGeom prst="rect">
                      <a:avLst/>
                    </a:prstGeom>
                    <a:noFill/>
                    <a:ln w="9525">
                      <a:noFill/>
                      <a:miter lim="800000"/>
                      <a:headEnd/>
                      <a:tailEnd/>
                    </a:ln>
                  </pic:spPr>
                </pic:pic>
              </a:graphicData>
            </a:graphic>
          </wp:inline>
        </w:drawing>
      </w:r>
    </w:p>
    <w:p w:rsidR="00F65FFE" w:rsidRDefault="00F65FFE" w:rsidP="00F65FFE">
      <w:pPr>
        <w:pStyle w:val="3"/>
        <w:spacing w:before="163" w:after="163"/>
      </w:pPr>
      <w:r>
        <w:rPr>
          <w:rFonts w:hint="eastAsia"/>
        </w:rPr>
        <w:t>第三个里程碑：创建</w:t>
      </w:r>
      <w:r>
        <w:rPr>
          <w:rFonts w:hint="eastAsia"/>
        </w:rPr>
        <w:t>worker</w:t>
      </w:r>
      <w:r>
        <w:rPr>
          <w:rFonts w:hint="eastAsia"/>
        </w:rPr>
        <w:t>进程的管理用户</w:t>
      </w:r>
      <w:r>
        <w:rPr>
          <w:rFonts w:hint="eastAsia"/>
        </w:rPr>
        <w:t xml:space="preserve"> www</w:t>
      </w:r>
    </w:p>
    <w:p w:rsidR="00F65FFE" w:rsidRDefault="006716D4" w:rsidP="00F65FFE">
      <w:pPr>
        <w:pStyle w:val="ad"/>
      </w:pPr>
      <w:r w:rsidRPr="006716D4">
        <w:t>useradd -s /sbin/nologin -M www</w:t>
      </w:r>
    </w:p>
    <w:p w:rsidR="006716D4" w:rsidRDefault="006716D4" w:rsidP="00F65FFE">
      <w:pPr>
        <w:pStyle w:val="ad"/>
      </w:pPr>
    </w:p>
    <w:p w:rsidR="006716D4" w:rsidRDefault="006716D4" w:rsidP="00F65FFE">
      <w:pPr>
        <w:pStyle w:val="ad"/>
      </w:pPr>
      <w:r>
        <w:rPr>
          <w:rFonts w:hint="eastAsia"/>
        </w:rPr>
        <w:t>----------------下面代表创建成功----------------</w:t>
      </w:r>
    </w:p>
    <w:p w:rsidR="006716D4" w:rsidRDefault="006716D4" w:rsidP="006716D4">
      <w:pPr>
        <w:pStyle w:val="ad"/>
      </w:pPr>
      <w:r>
        <w:t>[root@web01 tools]# grep www /etc/passwd</w:t>
      </w:r>
    </w:p>
    <w:p w:rsidR="006716D4" w:rsidRDefault="006716D4" w:rsidP="006716D4">
      <w:pPr>
        <w:pStyle w:val="ad"/>
      </w:pPr>
      <w:r>
        <w:t>www:x:501:501::/home/www:/sbin/nologin</w:t>
      </w:r>
    </w:p>
    <w:p w:rsidR="006716D4" w:rsidRDefault="006716D4" w:rsidP="006716D4">
      <w:pPr>
        <w:pStyle w:val="ad"/>
      </w:pPr>
      <w:r>
        <w:t>[root@web01 tools]#</w:t>
      </w:r>
    </w:p>
    <w:p w:rsidR="00E60E61" w:rsidRDefault="00E60E61" w:rsidP="006716D4">
      <w:pPr>
        <w:pStyle w:val="ad"/>
      </w:pPr>
    </w:p>
    <w:p w:rsidR="00E60E61" w:rsidRDefault="00E60E61" w:rsidP="006716D4">
      <w:pPr>
        <w:pStyle w:val="ad"/>
      </w:pPr>
      <w:r w:rsidRPr="00E60E61">
        <w:rPr>
          <w:rFonts w:hint="eastAsia"/>
          <w:highlight w:val="yellow"/>
        </w:rPr>
        <w:t>可以 用  echo $? 检查是否执行成功</w:t>
      </w:r>
    </w:p>
    <w:p w:rsidR="00F65FFE" w:rsidRDefault="006716D4" w:rsidP="00ED3CE3">
      <w:pPr>
        <w:pStyle w:val="3"/>
        <w:spacing w:before="163" w:after="163"/>
      </w:pPr>
      <w:r>
        <w:rPr>
          <w:rFonts w:hint="eastAsia"/>
        </w:rPr>
        <w:t>第四个里程碑：进行软件的编译安装</w:t>
      </w:r>
    </w:p>
    <w:p w:rsidR="00220FA0" w:rsidRDefault="00220FA0" w:rsidP="003B216A">
      <w:pPr>
        <w:pStyle w:val="4"/>
      </w:pPr>
      <w:r>
        <w:rPr>
          <w:rFonts w:hint="eastAsia"/>
        </w:rPr>
        <w:t>进行软件的配置</w:t>
      </w:r>
    </w:p>
    <w:p w:rsidR="00220FA0" w:rsidRDefault="00220FA0" w:rsidP="00220FA0">
      <w:pPr>
        <w:pStyle w:val="ad"/>
      </w:pPr>
      <w:r>
        <w:rPr>
          <w:rFonts w:hint="eastAsia"/>
        </w:rPr>
        <w:t xml:space="preserve"> cd  </w:t>
      </w:r>
      <w:r w:rsidRPr="00220FA0">
        <w:t>/server/tools/nginx-1.14.0</w:t>
      </w:r>
    </w:p>
    <w:p w:rsidR="00220FA0" w:rsidRDefault="003B216A" w:rsidP="00220FA0">
      <w:pPr>
        <w:pStyle w:val="ad"/>
      </w:pPr>
      <w:r>
        <w:rPr>
          <w:rFonts w:hint="eastAsia"/>
        </w:rPr>
        <w:t xml:space="preserve"> </w:t>
      </w:r>
      <w:r w:rsidRPr="003B216A">
        <w:t>./configure --prefix=/application/nginx-1.14 --user=www --group=www --with-http_ssl_module --with-http_stub_status_module</w:t>
      </w:r>
    </w:p>
    <w:p w:rsidR="0059190E" w:rsidRDefault="0059190E" w:rsidP="00220FA0">
      <w:pPr>
        <w:pStyle w:val="ad"/>
      </w:pPr>
    </w:p>
    <w:p w:rsidR="0059190E" w:rsidRDefault="0059190E" w:rsidP="00220FA0">
      <w:pPr>
        <w:pStyle w:val="ad"/>
      </w:pPr>
      <w:r>
        <w:rPr>
          <w:rFonts w:hint="eastAsia"/>
        </w:rPr>
        <w:t>------------------------可以用下面全路径也可以------------------------</w:t>
      </w:r>
    </w:p>
    <w:p w:rsidR="00AE6106" w:rsidRDefault="00B65E39" w:rsidP="00220FA0">
      <w:pPr>
        <w:pStyle w:val="ad"/>
      </w:pPr>
      <w:r w:rsidRPr="00F11B71">
        <w:t>/server/tools/nginx-1.14.0/configure</w:t>
      </w:r>
      <w:r>
        <w:rPr>
          <w:rFonts w:hint="eastAsia"/>
        </w:rPr>
        <w:t xml:space="preserve"> </w:t>
      </w:r>
      <w:r w:rsidR="00AE6106">
        <w:rPr>
          <w:rFonts w:hint="eastAsia"/>
        </w:rPr>
        <w:t xml:space="preserve"> --prefix=/application/nginx-1.14  --user=www  --group=www </w:t>
      </w:r>
      <w:r>
        <w:rPr>
          <w:rFonts w:hint="eastAsia"/>
        </w:rPr>
        <w:t xml:space="preserve"> </w:t>
      </w:r>
      <w:r w:rsidRPr="0045341F">
        <w:t>--with-http_ssl_module</w:t>
      </w:r>
      <w:r>
        <w:rPr>
          <w:rFonts w:hint="eastAsia"/>
        </w:rPr>
        <w:t xml:space="preserve">  --</w:t>
      </w:r>
      <w:r w:rsidRPr="006B51F4">
        <w:t>--with-http_stub_status_module</w:t>
      </w:r>
    </w:p>
    <w:p w:rsidR="00AE6106" w:rsidRDefault="00AC7880" w:rsidP="00220FA0">
      <w:pPr>
        <w:pStyle w:val="ad"/>
      </w:pPr>
      <w:r>
        <w:rPr>
          <w:rFonts w:hint="eastAsia"/>
        </w:rPr>
        <w:t xml:space="preserve">     </w:t>
      </w:r>
      <w:r w:rsidR="00E60E61" w:rsidRPr="00E60E61">
        <w:rPr>
          <w:rFonts w:hint="eastAsia"/>
          <w:highlight w:val="yellow"/>
        </w:rPr>
        <w:t>可以 用  echo $? 检查是否执行成功</w:t>
      </w:r>
      <w:r>
        <w:rPr>
          <w:rFonts w:hint="eastAsia"/>
        </w:rPr>
        <w:t xml:space="preserve">                                                        </w:t>
      </w:r>
    </w:p>
    <w:p w:rsidR="00220FA0" w:rsidRDefault="000A05B7" w:rsidP="000A05B7">
      <w:pPr>
        <w:pStyle w:val="4"/>
      </w:pPr>
      <w:r>
        <w:rPr>
          <w:rFonts w:hint="eastAsia"/>
        </w:rPr>
        <w:t>进行软件的编译（既将各个语言编写的代码翻译成系统可以识别的二进制信息）</w:t>
      </w:r>
    </w:p>
    <w:p w:rsidR="000A05B7" w:rsidRDefault="006D1BC8" w:rsidP="006D1BC8">
      <w:pPr>
        <w:pStyle w:val="ad"/>
      </w:pPr>
      <w:r w:rsidRPr="006D1BC8">
        <w:rPr>
          <w:rFonts w:hint="eastAsia"/>
          <w:highlight w:val="yellow"/>
        </w:rPr>
        <w:t>make</w:t>
      </w:r>
    </w:p>
    <w:p w:rsidR="006D1BC8" w:rsidRDefault="006D1BC8" w:rsidP="006D1BC8">
      <w:pPr>
        <w:pStyle w:val="ad"/>
      </w:pPr>
      <w:r>
        <w:rPr>
          <w:rFonts w:hint="eastAsia"/>
        </w:rPr>
        <w:t>---既在命令行里面输入make命令即可</w:t>
      </w:r>
      <w:r w:rsidR="00E60E61">
        <w:rPr>
          <w:rFonts w:hint="eastAsia"/>
        </w:rPr>
        <w:t xml:space="preserve"> </w:t>
      </w:r>
      <w:r w:rsidR="00E60E61" w:rsidRPr="00E60E61">
        <w:rPr>
          <w:rFonts w:hint="eastAsia"/>
          <w:highlight w:val="yellow"/>
        </w:rPr>
        <w:t>--可以 用  echo $? 检查是否执行成功</w:t>
      </w:r>
    </w:p>
    <w:p w:rsidR="00CC2D72" w:rsidRDefault="006D1BC8" w:rsidP="006D1BC8">
      <w:pPr>
        <w:pStyle w:val="4"/>
      </w:pPr>
      <w:r>
        <w:rPr>
          <w:rFonts w:hint="eastAsia"/>
        </w:rPr>
        <w:lastRenderedPageBreak/>
        <w:t>进行软件的安装（将软件最终安装到系统中）</w:t>
      </w:r>
    </w:p>
    <w:p w:rsidR="00CC2D72" w:rsidRDefault="006D1BC8" w:rsidP="006D1BC8">
      <w:pPr>
        <w:pStyle w:val="ad"/>
      </w:pPr>
      <w:r>
        <w:rPr>
          <w:rFonts w:hint="eastAsia"/>
        </w:rPr>
        <w:t>make instal</w:t>
      </w:r>
      <w:r w:rsidR="00136DE4">
        <w:rPr>
          <w:rFonts w:hint="eastAsia"/>
        </w:rPr>
        <w:t>l</w:t>
      </w:r>
    </w:p>
    <w:p w:rsidR="006D1BC8" w:rsidRDefault="006D1BC8" w:rsidP="006D1BC8">
      <w:pPr>
        <w:pStyle w:val="ad"/>
      </w:pPr>
      <w:r>
        <w:rPr>
          <w:rFonts w:hint="eastAsia"/>
        </w:rPr>
        <w:t>----既在命令行里面输入 make install即可</w:t>
      </w:r>
    </w:p>
    <w:p w:rsidR="006D1BC8" w:rsidRDefault="006D1BC8" w:rsidP="006D1BC8">
      <w:pPr>
        <w:pStyle w:val="ad"/>
      </w:pPr>
    </w:p>
    <w:p w:rsidR="00E60E61" w:rsidRDefault="00E60E61" w:rsidP="006D1BC8">
      <w:pPr>
        <w:pStyle w:val="ad"/>
      </w:pPr>
      <w:r w:rsidRPr="00E60E61">
        <w:rPr>
          <w:rFonts w:hint="eastAsia"/>
          <w:highlight w:val="yellow"/>
        </w:rPr>
        <w:t>可以 用  echo $? 检查是否执行成功</w:t>
      </w:r>
    </w:p>
    <w:p w:rsidR="00666C7C" w:rsidRDefault="00666C7C" w:rsidP="00666C7C">
      <w:pPr>
        <w:pStyle w:val="3"/>
        <w:spacing w:before="163" w:after="163"/>
      </w:pPr>
      <w:r>
        <w:rPr>
          <w:rFonts w:hint="eastAsia"/>
        </w:rPr>
        <w:t>第五个里程碑：创建程序的软连接</w:t>
      </w:r>
    </w:p>
    <w:p w:rsidR="00666C7C" w:rsidRDefault="00666C7C" w:rsidP="00666C7C">
      <w:pPr>
        <w:pStyle w:val="ad"/>
      </w:pPr>
      <w:r>
        <w:rPr>
          <w:rFonts w:hint="eastAsia"/>
        </w:rPr>
        <w:t xml:space="preserve">ln -s </w:t>
      </w:r>
      <w:r w:rsidRPr="003B216A">
        <w:t>/application/nginx-1.14</w:t>
      </w:r>
      <w:r>
        <w:rPr>
          <w:rFonts w:hint="eastAsia"/>
        </w:rPr>
        <w:t xml:space="preserve">/  </w:t>
      </w:r>
      <w:r w:rsidRPr="003B216A">
        <w:t>/appl</w:t>
      </w:r>
      <w:r>
        <w:t>ication/nginx</w:t>
      </w:r>
    </w:p>
    <w:p w:rsidR="0095400E" w:rsidRDefault="0095400E" w:rsidP="00666C7C">
      <w:pPr>
        <w:pStyle w:val="ad"/>
      </w:pPr>
    </w:p>
    <w:p w:rsidR="00666C7C" w:rsidRDefault="00471833" w:rsidP="00666C7C">
      <w:pPr>
        <w:pStyle w:val="ad"/>
      </w:pPr>
      <w:r>
        <w:rPr>
          <w:rFonts w:hint="eastAsia"/>
        </w:rPr>
        <w:t>-----检查----------</w:t>
      </w:r>
    </w:p>
    <w:p w:rsidR="00471833" w:rsidRDefault="00471833" w:rsidP="00471833">
      <w:pPr>
        <w:pStyle w:val="ad"/>
      </w:pPr>
      <w:r>
        <w:t>[root@web01 application]# ls -l</w:t>
      </w:r>
    </w:p>
    <w:p w:rsidR="00471833" w:rsidRDefault="00471833" w:rsidP="00471833">
      <w:pPr>
        <w:pStyle w:val="ad"/>
      </w:pPr>
      <w:r>
        <w:t>total 4</w:t>
      </w:r>
    </w:p>
    <w:p w:rsidR="00471833" w:rsidRDefault="00471833" w:rsidP="00471833">
      <w:pPr>
        <w:pStyle w:val="ad"/>
      </w:pPr>
      <w:r>
        <w:t>lrwxrwxrwx  1 root root   24 May 16 11:05 nginx -&gt; /application/nginx-1.14/</w:t>
      </w:r>
    </w:p>
    <w:p w:rsidR="00471833" w:rsidRDefault="00471833" w:rsidP="00471833">
      <w:pPr>
        <w:pStyle w:val="ad"/>
      </w:pPr>
      <w:r>
        <w:t>drwxr-xr-x 11 root root 4096 May 16 19:15 nginx-1.14</w:t>
      </w:r>
    </w:p>
    <w:p w:rsidR="00471833" w:rsidRDefault="00471833" w:rsidP="00471833">
      <w:pPr>
        <w:pStyle w:val="ad"/>
      </w:pPr>
      <w:r>
        <w:t>[root@web01 application]#</w:t>
      </w:r>
    </w:p>
    <w:p w:rsidR="00E60E61" w:rsidRDefault="00E60E61" w:rsidP="00471833">
      <w:pPr>
        <w:pStyle w:val="ad"/>
      </w:pPr>
      <w:r w:rsidRPr="00E60E61">
        <w:rPr>
          <w:rFonts w:hint="eastAsia"/>
          <w:highlight w:val="yellow"/>
        </w:rPr>
        <w:t>可以 用  echo $? 检查是否执行成功</w:t>
      </w:r>
    </w:p>
    <w:p w:rsidR="0095400E" w:rsidRDefault="0095400E" w:rsidP="00471833">
      <w:pPr>
        <w:pStyle w:val="ad"/>
      </w:pPr>
      <w:r w:rsidRPr="0095400E">
        <w:rPr>
          <w:rFonts w:hint="eastAsia"/>
          <w:highlight w:val="yellow"/>
        </w:rPr>
        <w:t>为什么创建软连接</w:t>
      </w:r>
    </w:p>
    <w:p w:rsidR="000B77D7" w:rsidRDefault="000B77D7" w:rsidP="00471833">
      <w:pPr>
        <w:pStyle w:val="ad"/>
      </w:pPr>
      <w:r>
        <w:rPr>
          <w:rFonts w:hint="eastAsia"/>
        </w:rPr>
        <w:t>在实际生产环境中，一个程序目录部署好之后，会被其他开发程序或者脚本程序所调用，但是我们的软件会经常更新版本，所以如果一旦你把这个目录写了版本号的话，那么这个版本就会在程序里面出现</w:t>
      </w:r>
      <w:r w:rsidR="001C6C75">
        <w:rPr>
          <w:rFonts w:hint="eastAsia"/>
        </w:rPr>
        <w:t>，当软件更新版本之后呢，为了更好的区分，所以软件的目录也会对应的更新，这个时候程序就灭有办法调用这个对应的目录了，如果要调用的话，就需要修改程序代码了，那么就会很麻烦。所以这个时候创建一个软连接文件，那么就让开发一直访问这个</w:t>
      </w:r>
      <w:r w:rsidR="00CC718F">
        <w:rPr>
          <w:rFonts w:hint="eastAsia"/>
        </w:rPr>
        <w:t>软连接就可以了，就算软件更新了，只用更新源文件即可。</w:t>
      </w:r>
    </w:p>
    <w:p w:rsidR="000B77D7" w:rsidRDefault="000B77D7" w:rsidP="000B77D7">
      <w:pPr>
        <w:pStyle w:val="ad"/>
      </w:pPr>
      <w:r>
        <w:rPr>
          <w:rFonts w:hint="eastAsia"/>
        </w:rPr>
        <w:t>代码程序1：nginx_info1="/application/nginx/"</w:t>
      </w:r>
    </w:p>
    <w:p w:rsidR="000B77D7" w:rsidRDefault="000B77D7" w:rsidP="000B77D7">
      <w:pPr>
        <w:pStyle w:val="ad"/>
      </w:pPr>
      <w:r>
        <w:rPr>
          <w:rFonts w:hint="eastAsia"/>
        </w:rPr>
        <w:t>代码程序2：nginx_info2="/application/nginx/"</w:t>
      </w:r>
    </w:p>
    <w:p w:rsidR="0095400E" w:rsidRDefault="000B77D7" w:rsidP="000B77D7">
      <w:pPr>
        <w:pStyle w:val="ad"/>
      </w:pPr>
      <w:r>
        <w:rPr>
          <w:rFonts w:hint="eastAsia"/>
        </w:rPr>
        <w:t>代码程序3: nginx_info3="/application/nginx/"</w:t>
      </w:r>
    </w:p>
    <w:p w:rsidR="000B77D7" w:rsidRDefault="00CC718F" w:rsidP="00CC718F">
      <w:pPr>
        <w:pStyle w:val="3"/>
        <w:spacing w:before="163" w:after="163"/>
      </w:pPr>
      <w:r>
        <w:rPr>
          <w:rFonts w:hint="eastAsia"/>
        </w:rPr>
        <w:t>第六个里程碑：启动</w:t>
      </w:r>
      <w:r>
        <w:rPr>
          <w:rFonts w:hint="eastAsia"/>
        </w:rPr>
        <w:t>nginx</w:t>
      </w:r>
      <w:r>
        <w:rPr>
          <w:rFonts w:hint="eastAsia"/>
        </w:rPr>
        <w:t>服务</w:t>
      </w:r>
    </w:p>
    <w:p w:rsidR="001C3088" w:rsidRDefault="001C3088" w:rsidP="001C3088">
      <w:pPr>
        <w:pStyle w:val="ad"/>
      </w:pPr>
      <w:r>
        <w:t>root@web01 sbin]# /application/nginx/sbin/nginx</w:t>
      </w:r>
      <w:r>
        <w:rPr>
          <w:rFonts w:hint="eastAsia"/>
        </w:rPr>
        <w:t xml:space="preserve">  --启动nginx服务</w:t>
      </w:r>
    </w:p>
    <w:p w:rsidR="001C3088" w:rsidRDefault="001C3088" w:rsidP="001C3088">
      <w:pPr>
        <w:pStyle w:val="ad"/>
      </w:pPr>
      <w:r>
        <w:t>[root@web01 sbin]# ps -ef|grep nginx</w:t>
      </w:r>
      <w:r>
        <w:rPr>
          <w:rFonts w:hint="eastAsia"/>
        </w:rPr>
        <w:t xml:space="preserve">    ----查看是否</w:t>
      </w:r>
      <w:r w:rsidR="00364CE9">
        <w:rPr>
          <w:rFonts w:hint="eastAsia"/>
        </w:rPr>
        <w:t>启动成功</w:t>
      </w:r>
    </w:p>
    <w:p w:rsidR="001C3088" w:rsidRDefault="001C3088" w:rsidP="001C3088">
      <w:pPr>
        <w:pStyle w:val="ad"/>
      </w:pPr>
      <w:r>
        <w:t>root      15596      1  0 19:45 ?        00:00:00 nginx: master process /application/nginx/sbin/nginx</w:t>
      </w:r>
    </w:p>
    <w:p w:rsidR="001C3088" w:rsidRDefault="001C3088" w:rsidP="001C3088">
      <w:pPr>
        <w:pStyle w:val="ad"/>
      </w:pPr>
      <w:r>
        <w:t xml:space="preserve">www       15597  15596  0 19:45 ?        00:00:00 nginx: worker process        </w:t>
      </w:r>
    </w:p>
    <w:p w:rsidR="001C3088" w:rsidRDefault="001C3088" w:rsidP="001C3088">
      <w:pPr>
        <w:pStyle w:val="ad"/>
      </w:pPr>
      <w:r>
        <w:t>root      15599  12942  0 19:45 pts/0    00:00:00 grep --color=auto nginx</w:t>
      </w:r>
    </w:p>
    <w:p w:rsidR="00CC718F" w:rsidRDefault="001C3088" w:rsidP="001C3088">
      <w:pPr>
        <w:pStyle w:val="ad"/>
      </w:pPr>
      <w:r>
        <w:t>[root@web01 sbin]#</w:t>
      </w:r>
    </w:p>
    <w:p w:rsidR="000B77D7" w:rsidRPr="00666C7C" w:rsidRDefault="000B77D7" w:rsidP="00471833">
      <w:pPr>
        <w:pStyle w:val="ad"/>
      </w:pPr>
    </w:p>
    <w:p w:rsidR="006D1BC8" w:rsidRDefault="006D1BC8" w:rsidP="00B51608">
      <w:pPr>
        <w:pStyle w:val="a9"/>
        <w:shd w:val="clear" w:color="auto" w:fill="FFFFFF"/>
        <w:spacing w:before="0" w:beforeAutospacing="0" w:after="0" w:afterAutospacing="0" w:line="420" w:lineRule="atLeast"/>
        <w:rPr>
          <w:rFonts w:cs="Times New Roman"/>
          <w:kern w:val="2"/>
          <w:sz w:val="21"/>
          <w:szCs w:val="22"/>
        </w:rPr>
      </w:pPr>
    </w:p>
    <w:p w:rsidR="006D1BC8" w:rsidRDefault="001A4158" w:rsidP="001A4158">
      <w:pPr>
        <w:pStyle w:val="3"/>
        <w:spacing w:before="163" w:after="163"/>
      </w:pPr>
      <w:r>
        <w:rPr>
          <w:rFonts w:hint="eastAsia"/>
        </w:rPr>
        <w:t>第七个里程碑检查测试</w:t>
      </w:r>
    </w:p>
    <w:p w:rsidR="001A4158" w:rsidRDefault="001A4158" w:rsidP="001A4158">
      <w:pPr>
        <w:pStyle w:val="ad"/>
      </w:pPr>
      <w:r w:rsidRPr="00CF2D80">
        <w:rPr>
          <w:rFonts w:hint="eastAsia"/>
          <w:highlight w:val="yellow"/>
        </w:rPr>
        <w:t>第一种</w:t>
      </w:r>
      <w:r w:rsidR="00CF2D80" w:rsidRPr="00CF2D80">
        <w:rPr>
          <w:rFonts w:hint="eastAsia"/>
          <w:highlight w:val="yellow"/>
        </w:rPr>
        <w:t>方法： curl 10.0.0.7</w:t>
      </w:r>
      <w:r w:rsidR="00117B11">
        <w:rPr>
          <w:rFonts w:hint="eastAsia"/>
        </w:rPr>
        <w:t xml:space="preserve"> （相当于ping 的功能 并且比ping的功能还多。 </w:t>
      </w:r>
      <w:r w:rsidR="00117B11" w:rsidRPr="009C4B43">
        <w:rPr>
          <w:rFonts w:hint="eastAsia"/>
          <w:highlight w:val="yellow"/>
        </w:rPr>
        <w:t>1.检查连接外网的时候是否畅通2，如果畅通就会显示http协议请求和相应的具体信息，既</w:t>
      </w:r>
      <w:r w:rsidR="009C4B43" w:rsidRPr="009C4B43">
        <w:rPr>
          <w:rFonts w:hint="eastAsia"/>
          <w:highlight w:val="yellow"/>
        </w:rPr>
        <w:t>http协议 index首页的具体信息</w:t>
      </w:r>
      <w:r w:rsidR="00117B11">
        <w:rPr>
          <w:rFonts w:hint="eastAsia"/>
        </w:rPr>
        <w:t>）</w:t>
      </w:r>
    </w:p>
    <w:p w:rsidR="00CF2D80" w:rsidRDefault="00CF2D80" w:rsidP="00CF2D80">
      <w:pPr>
        <w:pStyle w:val="ad"/>
      </w:pPr>
      <w:r>
        <w:t>[root@web01 sbin]# curl 10.0.0.7</w:t>
      </w:r>
      <w:r w:rsidR="00117B11">
        <w:rPr>
          <w:rFonts w:hint="eastAsia"/>
        </w:rPr>
        <w:t xml:space="preserve">  </w:t>
      </w:r>
      <w:r w:rsidR="00A932E6">
        <w:rPr>
          <w:rFonts w:hint="eastAsia"/>
        </w:rPr>
        <w:t xml:space="preserve"> -</w:t>
      </w:r>
      <w:r w:rsidR="00A932E6" w:rsidRPr="00A932E6">
        <w:rPr>
          <w:rFonts w:hint="eastAsia"/>
          <w:highlight w:val="yellow"/>
        </w:rPr>
        <w:t>---这里说明一下 web01这个时候相当于nginx服务器，那么测试的时候我们用其他主机进行测试即可</w:t>
      </w:r>
      <w:r w:rsidR="00A932E6">
        <w:rPr>
          <w:rFonts w:hint="eastAsia"/>
        </w:rPr>
        <w:t>。 用 其他主机作为</w:t>
      </w:r>
      <w:r w:rsidR="00F3797A">
        <w:rPr>
          <w:rFonts w:hint="eastAsia"/>
        </w:rPr>
        <w:t>客户端curl 10.0.0.7即可。</w:t>
      </w:r>
    </w:p>
    <w:p w:rsidR="00CF2D80" w:rsidRDefault="00CF2D80" w:rsidP="00CF2D80">
      <w:pPr>
        <w:pStyle w:val="ad"/>
      </w:pPr>
      <w:r>
        <w:t>&lt;!DOCTYPE html&gt;</w:t>
      </w:r>
    </w:p>
    <w:p w:rsidR="00CF2D80" w:rsidRDefault="00CF2D80" w:rsidP="00CF2D80">
      <w:pPr>
        <w:pStyle w:val="ad"/>
      </w:pPr>
      <w:r>
        <w:t>&lt;html&gt;</w:t>
      </w:r>
    </w:p>
    <w:p w:rsidR="00CF2D80" w:rsidRDefault="00CF2D80" w:rsidP="00CF2D80">
      <w:pPr>
        <w:pStyle w:val="ad"/>
      </w:pPr>
      <w:r>
        <w:t>&lt;head&gt;</w:t>
      </w:r>
    </w:p>
    <w:p w:rsidR="00CF2D80" w:rsidRDefault="00CF2D80" w:rsidP="00CF2D80">
      <w:pPr>
        <w:pStyle w:val="ad"/>
      </w:pPr>
      <w:r>
        <w:t>&lt;title&gt;Welcome to nginx!&lt;/title&gt;</w:t>
      </w:r>
    </w:p>
    <w:p w:rsidR="00CF2D80" w:rsidRDefault="00CF2D80" w:rsidP="00CF2D80">
      <w:pPr>
        <w:pStyle w:val="ad"/>
      </w:pPr>
      <w:r>
        <w:t>&lt;style&gt;</w:t>
      </w:r>
    </w:p>
    <w:p w:rsidR="00CF2D80" w:rsidRDefault="00CF2D80" w:rsidP="00CF2D80">
      <w:pPr>
        <w:pStyle w:val="ad"/>
      </w:pPr>
      <w:r>
        <w:t xml:space="preserve">    body {</w:t>
      </w:r>
    </w:p>
    <w:p w:rsidR="00CF2D80" w:rsidRDefault="00CF2D80" w:rsidP="00CF2D80">
      <w:pPr>
        <w:pStyle w:val="ad"/>
      </w:pPr>
      <w:r>
        <w:t xml:space="preserve">        width: 35em;</w:t>
      </w:r>
    </w:p>
    <w:p w:rsidR="00CF2D80" w:rsidRDefault="00CF2D80" w:rsidP="00CF2D80">
      <w:pPr>
        <w:pStyle w:val="ad"/>
      </w:pPr>
      <w:r>
        <w:t xml:space="preserve">        margin: 0 auto;</w:t>
      </w:r>
    </w:p>
    <w:p w:rsidR="00CF2D80" w:rsidRDefault="00CF2D80" w:rsidP="00CF2D80">
      <w:pPr>
        <w:pStyle w:val="ad"/>
      </w:pPr>
      <w:r>
        <w:t xml:space="preserve">        font-family: Tahoma, Verdana, Arial, sans-serif;</w:t>
      </w:r>
    </w:p>
    <w:p w:rsidR="00CF2D80" w:rsidRDefault="00CF2D80" w:rsidP="00CF2D80">
      <w:pPr>
        <w:pStyle w:val="ad"/>
      </w:pPr>
      <w:r>
        <w:t xml:space="preserve">    }</w:t>
      </w:r>
    </w:p>
    <w:p w:rsidR="00CF2D80" w:rsidRDefault="00CF2D80" w:rsidP="00CF2D80">
      <w:pPr>
        <w:pStyle w:val="ad"/>
      </w:pPr>
      <w:r>
        <w:t>&lt;/style&gt;</w:t>
      </w:r>
    </w:p>
    <w:p w:rsidR="00CF2D80" w:rsidRDefault="00CF2D80" w:rsidP="00CF2D80">
      <w:pPr>
        <w:pStyle w:val="ad"/>
      </w:pPr>
      <w:r>
        <w:t>&lt;/head&gt;</w:t>
      </w:r>
    </w:p>
    <w:p w:rsidR="00CF2D80" w:rsidRDefault="00CF2D80" w:rsidP="00CF2D80">
      <w:pPr>
        <w:pStyle w:val="ad"/>
      </w:pPr>
      <w:r>
        <w:t>&lt;body&gt;</w:t>
      </w:r>
    </w:p>
    <w:p w:rsidR="00CF2D80" w:rsidRDefault="00CF2D80" w:rsidP="00CF2D80">
      <w:pPr>
        <w:pStyle w:val="ad"/>
      </w:pPr>
      <w:r>
        <w:t>&lt;h1&gt;Welcome to nginx!&lt;/h1&gt;</w:t>
      </w:r>
    </w:p>
    <w:p w:rsidR="00CF2D80" w:rsidRDefault="00CF2D80" w:rsidP="00CF2D80">
      <w:pPr>
        <w:pStyle w:val="ad"/>
      </w:pPr>
      <w:r>
        <w:t>&lt;p&gt;If you see this page, the nginx web server is successfully installed and</w:t>
      </w:r>
    </w:p>
    <w:p w:rsidR="00CF2D80" w:rsidRDefault="00CF2D80" w:rsidP="00CF2D80">
      <w:pPr>
        <w:pStyle w:val="ad"/>
      </w:pPr>
      <w:r>
        <w:t>working. Further configuration is required.&lt;/p&gt;</w:t>
      </w:r>
    </w:p>
    <w:p w:rsidR="00CF2D80" w:rsidRDefault="00CF2D80" w:rsidP="00CF2D80">
      <w:pPr>
        <w:pStyle w:val="ad"/>
      </w:pPr>
    </w:p>
    <w:p w:rsidR="00CF2D80" w:rsidRDefault="00CF2D80" w:rsidP="00CF2D80">
      <w:pPr>
        <w:pStyle w:val="ad"/>
      </w:pPr>
      <w:r>
        <w:t>&lt;p&gt;For online documentation and support please refer to</w:t>
      </w:r>
    </w:p>
    <w:p w:rsidR="00CF2D80" w:rsidRDefault="00CF2D80" w:rsidP="00CF2D80">
      <w:pPr>
        <w:pStyle w:val="ad"/>
      </w:pPr>
      <w:r>
        <w:t>&lt;a href="http://nginx.org/"&gt;nginx.org&lt;/a&gt;.&lt;br/&gt;</w:t>
      </w:r>
    </w:p>
    <w:p w:rsidR="00CF2D80" w:rsidRDefault="00CF2D80" w:rsidP="00CF2D80">
      <w:pPr>
        <w:pStyle w:val="ad"/>
      </w:pPr>
      <w:r>
        <w:t>Commercial support is available at</w:t>
      </w:r>
    </w:p>
    <w:p w:rsidR="00CF2D80" w:rsidRDefault="00CF2D80" w:rsidP="00CF2D80">
      <w:pPr>
        <w:pStyle w:val="ad"/>
      </w:pPr>
      <w:r>
        <w:t>&lt;a href="http://nginx.com/"&gt;nginx.com&lt;/a&gt;.&lt;/p&gt;</w:t>
      </w:r>
    </w:p>
    <w:p w:rsidR="00CF2D80" w:rsidRDefault="00CF2D80" w:rsidP="00CF2D80">
      <w:pPr>
        <w:pStyle w:val="ad"/>
      </w:pPr>
    </w:p>
    <w:p w:rsidR="00CF2D80" w:rsidRDefault="00CF2D80" w:rsidP="00CF2D80">
      <w:pPr>
        <w:pStyle w:val="ad"/>
      </w:pPr>
      <w:r>
        <w:t>&lt;p&gt;&lt;em&gt;Thank you for using nginx.&lt;/em&gt;&lt;/p&gt;</w:t>
      </w:r>
    </w:p>
    <w:p w:rsidR="00CF2D80" w:rsidRDefault="00CF2D80" w:rsidP="00CF2D80">
      <w:pPr>
        <w:pStyle w:val="ad"/>
      </w:pPr>
      <w:r>
        <w:t>&lt;/body&gt;</w:t>
      </w:r>
    </w:p>
    <w:p w:rsidR="00CF2D80" w:rsidRDefault="00CF2D80" w:rsidP="00CF2D80">
      <w:pPr>
        <w:pStyle w:val="ad"/>
      </w:pPr>
      <w:r>
        <w:t>&lt;/html&gt;</w:t>
      </w:r>
    </w:p>
    <w:p w:rsidR="00CF2D80" w:rsidRDefault="00CF2D80" w:rsidP="00CF2D80">
      <w:pPr>
        <w:pStyle w:val="ad"/>
      </w:pPr>
      <w:r>
        <w:t>[root@web01 sbin]#</w:t>
      </w:r>
    </w:p>
    <w:p w:rsidR="00CF2D80" w:rsidRDefault="00CF2D80" w:rsidP="00CF2D80">
      <w:pPr>
        <w:pStyle w:val="ad"/>
      </w:pPr>
      <w:r w:rsidRPr="00224462">
        <w:rPr>
          <w:rFonts w:hint="eastAsia"/>
          <w:highlight w:val="yellow"/>
        </w:rPr>
        <w:t>第二种方法：在浏览器里面</w:t>
      </w:r>
      <w:r w:rsidR="00224462" w:rsidRPr="00224462">
        <w:rPr>
          <w:rFonts w:hint="eastAsia"/>
          <w:highlight w:val="yellow"/>
        </w:rPr>
        <w:t>输入主机的外网ip地址，会显示登录</w:t>
      </w:r>
      <w:r w:rsidR="00F3797A">
        <w:rPr>
          <w:rFonts w:hint="eastAsia"/>
        </w:rPr>
        <w:t>的界面</w:t>
      </w:r>
    </w:p>
    <w:p w:rsidR="00CF2D80" w:rsidRPr="001A4158" w:rsidRDefault="00CF2D80" w:rsidP="00CF2D80">
      <w:pPr>
        <w:pStyle w:val="ad"/>
      </w:pPr>
      <w:r>
        <w:rPr>
          <w:rFonts w:hint="eastAsia"/>
          <w:noProof/>
        </w:rPr>
        <w:lastRenderedPageBreak/>
        <w:drawing>
          <wp:inline distT="0" distB="0" distL="0" distR="0">
            <wp:extent cx="6645910" cy="2919231"/>
            <wp:effectExtent l="19050" t="0" r="254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645910" cy="2919231"/>
                    </a:xfrm>
                    <a:prstGeom prst="rect">
                      <a:avLst/>
                    </a:prstGeom>
                    <a:noFill/>
                    <a:ln w="9525">
                      <a:noFill/>
                      <a:miter lim="800000"/>
                      <a:headEnd/>
                      <a:tailEnd/>
                    </a:ln>
                  </pic:spPr>
                </pic:pic>
              </a:graphicData>
            </a:graphic>
          </wp:inline>
        </w:drawing>
      </w:r>
    </w:p>
    <w:p w:rsidR="00B51608" w:rsidRPr="00343BB7" w:rsidRDefault="00B51608" w:rsidP="00343BB7">
      <w:pPr>
        <w:pStyle w:val="20"/>
        <w:spacing w:before="163" w:after="163"/>
      </w:pPr>
      <w:bookmarkStart w:id="16" w:name="_Toc514245729"/>
      <w:r w:rsidRPr="00343BB7">
        <w:rPr>
          <w:rStyle w:val="a7"/>
          <w:rFonts w:hint="eastAsia"/>
          <w:b/>
          <w:bCs/>
          <w:szCs w:val="24"/>
        </w:rPr>
        <w:t>部署</w:t>
      </w:r>
      <w:r w:rsidRPr="00343BB7">
        <w:rPr>
          <w:rStyle w:val="a7"/>
          <w:rFonts w:hint="eastAsia"/>
          <w:b/>
          <w:bCs/>
        </w:rPr>
        <w:t>nginx</w:t>
      </w:r>
      <w:r w:rsidRPr="00343BB7">
        <w:rPr>
          <w:rStyle w:val="a7"/>
          <w:rFonts w:hint="eastAsia"/>
          <w:b/>
          <w:bCs/>
          <w:szCs w:val="24"/>
        </w:rPr>
        <w:t>软件可能会遇到的问题</w:t>
      </w:r>
      <w:bookmarkEnd w:id="16"/>
      <w:r w:rsidRPr="00343BB7">
        <w:rPr>
          <w:rStyle w:val="a7"/>
          <w:rFonts w:hint="eastAsia"/>
          <w:b/>
          <w:bCs/>
        </w:rPr>
        <w:t>  </w:t>
      </w:r>
    </w:p>
    <w:p w:rsidR="00B51608" w:rsidRPr="00343BB7" w:rsidRDefault="00B51608" w:rsidP="00343BB7">
      <w:pPr>
        <w:pStyle w:val="3"/>
        <w:spacing w:before="163" w:after="163"/>
      </w:pPr>
      <w:r w:rsidRPr="00343BB7">
        <w:rPr>
          <w:rFonts w:hint="eastAsia"/>
        </w:rPr>
        <w:t>1.</w:t>
      </w:r>
      <w:r w:rsidRPr="00343BB7">
        <w:rPr>
          <w:rStyle w:val="a7"/>
          <w:rFonts w:hint="eastAsia"/>
          <w:b/>
          <w:bCs/>
        </w:rPr>
        <w:t>依赖包软件没有安装</w:t>
      </w:r>
    </w:p>
    <w:p w:rsidR="00B51608" w:rsidRPr="00343BB7" w:rsidRDefault="00B51608" w:rsidP="00343BB7">
      <w:pPr>
        <w:pStyle w:val="3"/>
        <w:spacing w:before="163" w:after="163"/>
      </w:pPr>
      <w:r w:rsidRPr="00343BB7">
        <w:rPr>
          <w:rFonts w:hint="eastAsia"/>
        </w:rPr>
        <w:t>2.</w:t>
      </w:r>
      <w:r w:rsidRPr="00343BB7">
        <w:rPr>
          <w:rStyle w:val="a7"/>
          <w:rFonts w:hint="eastAsia"/>
          <w:b/>
          <w:bCs/>
        </w:rPr>
        <w:t>启动</w:t>
      </w:r>
      <w:r w:rsidRPr="00343BB7">
        <w:rPr>
          <w:rStyle w:val="a7"/>
          <w:rFonts w:hint="eastAsia"/>
          <w:b/>
          <w:bCs/>
        </w:rPr>
        <w:t>Nginx</w:t>
      </w:r>
      <w:r w:rsidRPr="00343BB7">
        <w:rPr>
          <w:rStyle w:val="a7"/>
          <w:rFonts w:hint="eastAsia"/>
          <w:b/>
          <w:bCs/>
        </w:rPr>
        <w:t>时如下报错“</w:t>
      </w:r>
      <w:r w:rsidRPr="00343BB7">
        <w:rPr>
          <w:rStyle w:val="a7"/>
          <w:b/>
          <w:bCs/>
        </w:rPr>
        <w:t>nginx:[emerg]getpwnam(</w:t>
      </w:r>
      <w:r w:rsidRPr="00343BB7">
        <w:rPr>
          <w:rStyle w:val="a7"/>
          <w:rFonts w:hint="eastAsia"/>
          <w:b/>
          <w:bCs/>
        </w:rPr>
        <w:t>“</w:t>
      </w:r>
      <w:r w:rsidRPr="00343BB7">
        <w:rPr>
          <w:rStyle w:val="a7"/>
          <w:b/>
          <w:bCs/>
        </w:rPr>
        <w:t>nginx</w:t>
      </w:r>
      <w:r w:rsidRPr="00343BB7">
        <w:rPr>
          <w:rStyle w:val="a7"/>
          <w:rFonts w:hint="eastAsia"/>
          <w:b/>
          <w:bCs/>
        </w:rPr>
        <w:t>”</w:t>
      </w:r>
      <w:r w:rsidRPr="00343BB7">
        <w:rPr>
          <w:rStyle w:val="a7"/>
          <w:b/>
          <w:bCs/>
        </w:rPr>
        <w:t>)failed</w:t>
      </w:r>
      <w:r w:rsidRPr="00343BB7">
        <w:rPr>
          <w:rStyle w:val="a7"/>
          <w:rFonts w:hint="eastAsia"/>
          <w:b/>
          <w:bCs/>
        </w:rPr>
        <w:t>”</w:t>
      </w:r>
    </w:p>
    <w:p w:rsidR="00B51608" w:rsidRPr="00343BB7" w:rsidRDefault="00B51608" w:rsidP="00343520">
      <w:pPr>
        <w:pStyle w:val="ad"/>
        <w:rPr>
          <w:rFonts w:ascii="Helvetica" w:hAnsi="Helvetica"/>
        </w:rPr>
      </w:pPr>
      <w:r w:rsidRPr="00343BB7">
        <w:rPr>
          <w:rStyle w:val="a7"/>
          <w:rFonts w:ascii="微软雅黑" w:eastAsia="微软雅黑" w:hAnsi="微软雅黑" w:cs="Helvetica" w:hint="eastAsia"/>
          <w:b w:val="0"/>
          <w:color w:val="333333"/>
        </w:rPr>
        <w:t> 解答：这是因为没有对应的Nginx服务用户，执行</w:t>
      </w:r>
      <w:r w:rsidRPr="00343BB7">
        <w:rPr>
          <w:rStyle w:val="a7"/>
          <w:rFonts w:ascii="Times New Roman" w:eastAsia="微软雅黑" w:hAnsi="Times New Roman"/>
          <w:b w:val="0"/>
          <w:color w:val="333333"/>
        </w:rPr>
        <w:t>useradd nginx -s /sbin/nologin -M</w:t>
      </w:r>
      <w:r w:rsidRPr="00343BB7">
        <w:rPr>
          <w:rStyle w:val="a7"/>
          <w:rFonts w:ascii="微软雅黑" w:eastAsia="微软雅黑" w:hAnsi="微软雅黑" w:cs="Helvetica" w:hint="eastAsia"/>
          <w:b w:val="0"/>
          <w:color w:val="333333"/>
        </w:rPr>
        <w:t>创建</w:t>
      </w:r>
      <w:r w:rsidRPr="00343BB7">
        <w:rPr>
          <w:rStyle w:val="a7"/>
          <w:rFonts w:ascii="Times New Roman" w:eastAsia="微软雅黑" w:hAnsi="Times New Roman"/>
          <w:b w:val="0"/>
          <w:color w:val="333333"/>
        </w:rPr>
        <w:t>Nginx</w:t>
      </w:r>
      <w:r w:rsidRPr="00343BB7">
        <w:rPr>
          <w:rStyle w:val="a7"/>
          <w:rFonts w:ascii="微软雅黑" w:eastAsia="微软雅黑" w:hAnsi="微软雅黑" w:cs="Helvetica" w:hint="eastAsia"/>
          <w:b w:val="0"/>
          <w:color w:val="333333"/>
        </w:rPr>
        <w:t>用户即可。</w:t>
      </w:r>
    </w:p>
    <w:p w:rsidR="00B51608" w:rsidRPr="00343BB7" w:rsidRDefault="00B51608" w:rsidP="00343BB7">
      <w:pPr>
        <w:pStyle w:val="3"/>
        <w:spacing w:before="163" w:after="163"/>
      </w:pPr>
      <w:r w:rsidRPr="00343BB7">
        <w:rPr>
          <w:rStyle w:val="a7"/>
          <w:rFonts w:hint="eastAsia"/>
          <w:b/>
          <w:bCs/>
        </w:rPr>
        <w:t>如何查看</w:t>
      </w:r>
      <w:r w:rsidRPr="00343BB7">
        <w:rPr>
          <w:rStyle w:val="a7"/>
          <w:b/>
          <w:bCs/>
        </w:rPr>
        <w:t>Nginx</w:t>
      </w:r>
      <w:r w:rsidRPr="00343BB7">
        <w:rPr>
          <w:rStyle w:val="a7"/>
          <w:rFonts w:hint="eastAsia"/>
          <w:b/>
          <w:bCs/>
        </w:rPr>
        <w:t>编译时的参数？</w:t>
      </w:r>
    </w:p>
    <w:p w:rsidR="00B51608" w:rsidRDefault="00B51608" w:rsidP="00343BB7">
      <w:pPr>
        <w:pStyle w:val="ad"/>
        <w:rPr>
          <w:rStyle w:val="a7"/>
          <w:b w:val="0"/>
          <w:bCs w:val="0"/>
        </w:rPr>
      </w:pPr>
      <w:r w:rsidRPr="00343BB7">
        <w:rPr>
          <w:rStyle w:val="a7"/>
          <w:rFonts w:ascii="微软雅黑" w:eastAsia="微软雅黑" w:hAnsi="微软雅黑" w:cs="Helvetica" w:hint="eastAsia"/>
          <w:b w:val="0"/>
          <w:color w:val="333333"/>
        </w:rPr>
        <w:t> </w:t>
      </w:r>
      <w:r w:rsidRPr="00343BB7">
        <w:rPr>
          <w:rStyle w:val="a7"/>
          <w:rFonts w:hint="eastAsia"/>
          <w:b w:val="0"/>
          <w:bCs w:val="0"/>
        </w:rPr>
        <w:t>解答：可采用如下命令查看：/application/nginx/sbin/nginx -V</w:t>
      </w:r>
    </w:p>
    <w:p w:rsidR="00343BB7" w:rsidRPr="00343BB7" w:rsidRDefault="00343BB7" w:rsidP="00343BB7">
      <w:pPr>
        <w:pStyle w:val="ad"/>
      </w:pPr>
      <w:r w:rsidRPr="00343BB7">
        <w:rPr>
          <w:rFonts w:hint="eastAsia"/>
        </w:rPr>
        <w:t>[root@web02 application]# /application/nginx/sbin/nginx -V</w:t>
      </w:r>
    </w:p>
    <w:p w:rsidR="00343BB7" w:rsidRPr="00343BB7" w:rsidRDefault="00343BB7" w:rsidP="00343BB7">
      <w:pPr>
        <w:pStyle w:val="ad"/>
      </w:pPr>
      <w:r w:rsidRPr="00343BB7">
        <w:rPr>
          <w:rFonts w:hint="eastAsia"/>
        </w:rPr>
        <w:t>nginx version: nginx/1.12.2</w:t>
      </w:r>
    </w:p>
    <w:p w:rsidR="00343BB7" w:rsidRPr="00343BB7" w:rsidRDefault="00343BB7" w:rsidP="00343BB7">
      <w:pPr>
        <w:pStyle w:val="ad"/>
      </w:pPr>
      <w:r w:rsidRPr="00343BB7">
        <w:rPr>
          <w:rFonts w:hint="eastAsia"/>
        </w:rPr>
        <w:t>built by gcc 4.4.7 20120313 (Red Hat 4.4.7-18) (GCC)</w:t>
      </w:r>
    </w:p>
    <w:p w:rsidR="00343BB7" w:rsidRPr="00343BB7" w:rsidRDefault="00343BB7" w:rsidP="00343BB7">
      <w:pPr>
        <w:pStyle w:val="ad"/>
      </w:pPr>
      <w:r w:rsidRPr="00343BB7">
        <w:rPr>
          <w:rFonts w:hint="eastAsia"/>
        </w:rPr>
        <w:t>built with OpenSSL 1.0.1e-fips 11 Feb 2013</w:t>
      </w:r>
    </w:p>
    <w:p w:rsidR="00343BB7" w:rsidRPr="00343BB7" w:rsidRDefault="00343BB7" w:rsidP="00343BB7">
      <w:pPr>
        <w:pStyle w:val="ad"/>
      </w:pPr>
      <w:r w:rsidRPr="00343BB7">
        <w:rPr>
          <w:rFonts w:hint="eastAsia"/>
        </w:rPr>
        <w:t>TLS SNI support enabled</w:t>
      </w:r>
    </w:p>
    <w:p w:rsidR="00343BB7" w:rsidRPr="00343BB7" w:rsidRDefault="00343BB7" w:rsidP="00343BB7">
      <w:pPr>
        <w:pStyle w:val="ad"/>
      </w:pPr>
      <w:r w:rsidRPr="00343BB7">
        <w:rPr>
          <w:rFonts w:hint="eastAsia"/>
        </w:rPr>
        <w:t>configure arguments: --prefix=/application/nginx-1.12.2 --user=www --group=www --with-http_ssl_module --with-http_stub_status_module</w:t>
      </w:r>
    </w:p>
    <w:p w:rsidR="00FB170C" w:rsidRDefault="00FB170C" w:rsidP="00FB170C">
      <w:pPr>
        <w:pStyle w:val="1"/>
      </w:pPr>
      <w:bookmarkStart w:id="17" w:name="_Toc514245730"/>
      <w:r w:rsidRPr="00FB170C">
        <w:rPr>
          <w:rFonts w:hint="eastAsia"/>
        </w:rPr>
        <w:t>nginx</w:t>
      </w:r>
      <w:r w:rsidRPr="00FB170C">
        <w:rPr>
          <w:rFonts w:hint="eastAsia"/>
        </w:rPr>
        <w:t>软件应用</w:t>
      </w:r>
    </w:p>
    <w:p w:rsidR="00684E19" w:rsidRDefault="00684E19" w:rsidP="00684E19">
      <w:pPr>
        <w:pStyle w:val="20"/>
        <w:spacing w:before="163" w:after="163"/>
      </w:pPr>
      <w:r>
        <w:rPr>
          <w:rFonts w:hint="eastAsia"/>
        </w:rPr>
        <w:t>nginx</w:t>
      </w:r>
      <w:r>
        <w:rPr>
          <w:rFonts w:hint="eastAsia"/>
        </w:rPr>
        <w:t>软件程序</w:t>
      </w:r>
      <w:r w:rsidR="00391B04">
        <w:rPr>
          <w:rFonts w:hint="eastAsia"/>
        </w:rPr>
        <w:t>编译之后</w:t>
      </w:r>
      <w:r>
        <w:rPr>
          <w:rFonts w:hint="eastAsia"/>
        </w:rPr>
        <w:t>的重要目录</w:t>
      </w:r>
    </w:p>
    <w:p w:rsidR="007843AF" w:rsidRDefault="007843AF" w:rsidP="007843AF">
      <w:pPr>
        <w:pStyle w:val="ad"/>
      </w:pPr>
      <w:r>
        <w:t>[root@web01 nginx]# pwd</w:t>
      </w:r>
    </w:p>
    <w:p w:rsidR="007843AF" w:rsidRDefault="007843AF" w:rsidP="007843AF">
      <w:pPr>
        <w:pStyle w:val="ad"/>
      </w:pPr>
      <w:r>
        <w:lastRenderedPageBreak/>
        <w:t>/application/nginx</w:t>
      </w:r>
    </w:p>
    <w:p w:rsidR="007843AF" w:rsidRDefault="007843AF" w:rsidP="007843AF">
      <w:pPr>
        <w:pStyle w:val="ad"/>
      </w:pPr>
      <w:r>
        <w:t>[root@web01 nginx]# ll</w:t>
      </w:r>
    </w:p>
    <w:p w:rsidR="007843AF" w:rsidRDefault="007843AF" w:rsidP="00C01887">
      <w:pPr>
        <w:pStyle w:val="ad"/>
      </w:pPr>
      <w:r>
        <w:t>drwxr-xr-x 2 root root 4096 May 16 10:57 conf</w:t>
      </w:r>
    </w:p>
    <w:p w:rsidR="007843AF" w:rsidRDefault="007843AF" w:rsidP="007843AF">
      <w:pPr>
        <w:pStyle w:val="ad"/>
      </w:pPr>
      <w:r>
        <w:t>drwxr-xr-x 2 root root 4096 May 16 10:57 html</w:t>
      </w:r>
    </w:p>
    <w:p w:rsidR="007843AF" w:rsidRDefault="007843AF" w:rsidP="007843AF">
      <w:pPr>
        <w:pStyle w:val="ad"/>
      </w:pPr>
      <w:r>
        <w:t>drwxr-xr-x 2 root root 4096 May 16 19:45 logs</w:t>
      </w:r>
    </w:p>
    <w:p w:rsidR="007843AF" w:rsidRDefault="007843AF" w:rsidP="007843AF">
      <w:pPr>
        <w:pStyle w:val="ad"/>
      </w:pPr>
      <w:r>
        <w:t>drwxr-xr-x 2 root root 4096 May 16 19:12 sbin</w:t>
      </w:r>
    </w:p>
    <w:p w:rsidR="00C01887" w:rsidRDefault="00C01887" w:rsidP="007843AF">
      <w:pPr>
        <w:pStyle w:val="ad"/>
      </w:pPr>
      <w:r>
        <w:rPr>
          <w:rFonts w:hint="eastAsia"/>
        </w:rPr>
        <w:t>--------------解释--------------------</w:t>
      </w:r>
    </w:p>
    <w:p w:rsidR="00510F0A" w:rsidRDefault="00510F0A" w:rsidP="00510F0A">
      <w:pPr>
        <w:pStyle w:val="3"/>
        <w:spacing w:before="163" w:after="163"/>
      </w:pPr>
      <w:r>
        <w:rPr>
          <w:rFonts w:hint="eastAsia"/>
        </w:rPr>
        <w:t>conf</w:t>
      </w:r>
      <w:r>
        <w:rPr>
          <w:rFonts w:hint="eastAsia"/>
        </w:rPr>
        <w:t>目录</w:t>
      </w:r>
    </w:p>
    <w:p w:rsidR="00C01887" w:rsidRDefault="00C01887" w:rsidP="00C01887">
      <w:pPr>
        <w:pStyle w:val="ad"/>
      </w:pPr>
      <w:r>
        <w:t>drwxr-xr-x 2 root root 4096 May 16 10:57 conf</w:t>
      </w:r>
    </w:p>
    <w:p w:rsidR="00C01887" w:rsidRDefault="00C01887" w:rsidP="00C01887">
      <w:pPr>
        <w:pStyle w:val="ad"/>
      </w:pPr>
      <w:r w:rsidRPr="00805E16">
        <w:rPr>
          <w:rFonts w:hint="eastAsia"/>
          <w:highlight w:val="yellow"/>
        </w:rPr>
        <w:t>所有nginx相关的配置文件保存目录</w:t>
      </w:r>
      <w:r>
        <w:rPr>
          <w:rFonts w:hint="eastAsia"/>
        </w:rPr>
        <w:t xml:space="preserve"> </w:t>
      </w:r>
    </w:p>
    <w:p w:rsidR="00F7050D" w:rsidRDefault="00F7050D" w:rsidP="00C01887">
      <w:pPr>
        <w:pStyle w:val="ad"/>
      </w:pPr>
    </w:p>
    <w:p w:rsidR="00F7050D" w:rsidRDefault="00474AC0" w:rsidP="00F7050D">
      <w:pPr>
        <w:pStyle w:val="ad"/>
      </w:pPr>
      <w:r>
        <w:t xml:space="preserve"> </w:t>
      </w:r>
      <w:r w:rsidR="00F7050D">
        <w:t xml:space="preserve">[root@web01 </w:t>
      </w:r>
      <w:r>
        <w:rPr>
          <w:rFonts w:hint="eastAsia"/>
        </w:rPr>
        <w:t>sbin</w:t>
      </w:r>
      <w:r>
        <w:t xml:space="preserve">]# </w:t>
      </w:r>
      <w:r>
        <w:rPr>
          <w:rFonts w:hint="eastAsia"/>
        </w:rPr>
        <w:t>pwd  --查看当前路径</w:t>
      </w:r>
    </w:p>
    <w:p w:rsidR="00474AC0" w:rsidRDefault="00474AC0" w:rsidP="00F7050D">
      <w:pPr>
        <w:pStyle w:val="ad"/>
      </w:pPr>
      <w:r>
        <w:t>/application/nginx</w:t>
      </w:r>
      <w:r>
        <w:rPr>
          <w:rFonts w:hint="eastAsia"/>
        </w:rPr>
        <w:t>/sbin</w:t>
      </w:r>
    </w:p>
    <w:p w:rsidR="00F7050D" w:rsidRDefault="00F7050D" w:rsidP="00F7050D">
      <w:pPr>
        <w:pStyle w:val="ad"/>
      </w:pPr>
      <w:r>
        <w:t>[root@web01 sbin]# cd ../conf</w:t>
      </w:r>
      <w:r w:rsidR="00474AC0">
        <w:rPr>
          <w:rFonts w:hint="eastAsia"/>
        </w:rPr>
        <w:t xml:space="preserve"> ---返回上一级目录，并且进入</w:t>
      </w:r>
      <w:r w:rsidR="00803905">
        <w:rPr>
          <w:rFonts w:hint="eastAsia"/>
        </w:rPr>
        <w:t>conf目录</w:t>
      </w:r>
    </w:p>
    <w:p w:rsidR="00F7050D" w:rsidRDefault="00F7050D" w:rsidP="00F7050D">
      <w:pPr>
        <w:pStyle w:val="ad"/>
      </w:pPr>
      <w:r>
        <w:t>[root@web01 conf]# ll</w:t>
      </w:r>
    </w:p>
    <w:p w:rsidR="00F7050D" w:rsidRDefault="00F7050D" w:rsidP="00F7050D">
      <w:pPr>
        <w:pStyle w:val="ad"/>
      </w:pPr>
      <w:r>
        <w:t>total 68</w:t>
      </w:r>
    </w:p>
    <w:p w:rsidR="00F7050D" w:rsidRDefault="00F7050D" w:rsidP="00F7050D">
      <w:pPr>
        <w:pStyle w:val="ad"/>
      </w:pPr>
      <w:r>
        <w:t>-rw-r--r-- 1 root root 1077 May 16 10:57 fastcgi.conf</w:t>
      </w:r>
    </w:p>
    <w:p w:rsidR="00F7050D" w:rsidRDefault="00F7050D" w:rsidP="00F7050D">
      <w:pPr>
        <w:pStyle w:val="ad"/>
      </w:pPr>
      <w:r>
        <w:t>-rw-r--r-- 1 root root 1077 May 16 19:12 fastcgi.conf.default</w:t>
      </w:r>
    </w:p>
    <w:p w:rsidR="00F7050D" w:rsidRDefault="00F7050D" w:rsidP="00F7050D">
      <w:pPr>
        <w:pStyle w:val="ad"/>
      </w:pPr>
      <w:r>
        <w:t>-rw-r--r-- 1 root root 1007 May 16 10:57 fastcgi_params</w:t>
      </w:r>
    </w:p>
    <w:p w:rsidR="00F7050D" w:rsidRDefault="00F7050D" w:rsidP="00F7050D">
      <w:pPr>
        <w:pStyle w:val="ad"/>
      </w:pPr>
      <w:r>
        <w:t>-rw-r--r-- 1 root root 1007 May 16 19:12 fastcgi_params.default</w:t>
      </w:r>
    </w:p>
    <w:p w:rsidR="00F7050D" w:rsidRDefault="00F7050D" w:rsidP="00F7050D">
      <w:pPr>
        <w:pStyle w:val="ad"/>
      </w:pPr>
      <w:r>
        <w:t>-rw-r--r-- 1 root root 2837 May 16 19:12 koi-utf</w:t>
      </w:r>
    </w:p>
    <w:p w:rsidR="00F7050D" w:rsidRDefault="00F7050D" w:rsidP="00F7050D">
      <w:pPr>
        <w:pStyle w:val="ad"/>
      </w:pPr>
      <w:r>
        <w:t>-rw-r--r-- 1 root root 2223 May 16 19:12 koi-win</w:t>
      </w:r>
    </w:p>
    <w:p w:rsidR="00F7050D" w:rsidRDefault="00F7050D" w:rsidP="00F7050D">
      <w:pPr>
        <w:pStyle w:val="ad"/>
      </w:pPr>
      <w:r>
        <w:t>-rw-r--r-- 1 root root 5170 May 16 10:57 mime.types</w:t>
      </w:r>
    </w:p>
    <w:p w:rsidR="00F7050D" w:rsidRDefault="00F7050D" w:rsidP="00F7050D">
      <w:pPr>
        <w:pStyle w:val="ad"/>
      </w:pPr>
      <w:r>
        <w:t>-rw-r--r-- 1 root root 5170 May 16 19:12 mime.types.default</w:t>
      </w:r>
    </w:p>
    <w:p w:rsidR="00F7050D" w:rsidRPr="006277D9" w:rsidRDefault="00F7050D" w:rsidP="00F7050D">
      <w:pPr>
        <w:pStyle w:val="ad"/>
        <w:rPr>
          <w:b/>
          <w:color w:val="7030A0"/>
        </w:rPr>
      </w:pPr>
      <w:r>
        <w:t xml:space="preserve">-rw-r--r-- </w:t>
      </w:r>
      <w:r w:rsidRPr="006277D9">
        <w:rPr>
          <w:highlight w:val="yellow"/>
        </w:rPr>
        <w:t>1 root root 2656 May 16 10:57 nginx.conf</w:t>
      </w:r>
      <w:r w:rsidR="006277D9">
        <w:rPr>
          <w:rFonts w:hint="eastAsia"/>
        </w:rPr>
        <w:t xml:space="preserve">  -</w:t>
      </w:r>
      <w:r w:rsidR="006277D9" w:rsidRPr="006277D9">
        <w:rPr>
          <w:rFonts w:hint="eastAsia"/>
          <w:b/>
        </w:rPr>
        <w:t>-</w:t>
      </w:r>
      <w:r w:rsidR="006277D9" w:rsidRPr="006277D9">
        <w:rPr>
          <w:rFonts w:hint="eastAsia"/>
          <w:b/>
          <w:color w:val="7030A0"/>
        </w:rPr>
        <w:t>nginx程序的主配置文件</w:t>
      </w:r>
    </w:p>
    <w:p w:rsidR="00F7050D" w:rsidRPr="006277D9" w:rsidRDefault="00F7050D" w:rsidP="00F7050D">
      <w:pPr>
        <w:pStyle w:val="ad"/>
        <w:rPr>
          <w:color w:val="7030A0"/>
        </w:rPr>
      </w:pPr>
      <w:r>
        <w:t>-rw-r--r-- 1 root root 2656 May 16 19:12 nginx.conf.default</w:t>
      </w:r>
      <w:r w:rsidR="006277D9">
        <w:rPr>
          <w:rFonts w:hint="eastAsia"/>
        </w:rPr>
        <w:t xml:space="preserve">  </w:t>
      </w:r>
      <w:r w:rsidR="006277D9" w:rsidRPr="006277D9">
        <w:rPr>
          <w:rFonts w:hint="eastAsia"/>
          <w:color w:val="7030A0"/>
        </w:rPr>
        <w:t>默认的nginx程序的主配置文件，相当于备份文件</w:t>
      </w:r>
    </w:p>
    <w:p w:rsidR="00F7050D" w:rsidRDefault="00F7050D" w:rsidP="00F7050D">
      <w:pPr>
        <w:pStyle w:val="ad"/>
      </w:pPr>
      <w:r>
        <w:t>-rw-r--r-- 1 root root  636 May 16 10:57 scgi_params</w:t>
      </w:r>
    </w:p>
    <w:p w:rsidR="00F7050D" w:rsidRDefault="00F7050D" w:rsidP="00F7050D">
      <w:pPr>
        <w:pStyle w:val="ad"/>
      </w:pPr>
      <w:r>
        <w:t>-rw-r--r-- 1 root root  636 May 16 19:12 scgi_params.default</w:t>
      </w:r>
    </w:p>
    <w:p w:rsidR="00F7050D" w:rsidRDefault="00F7050D" w:rsidP="00F7050D">
      <w:pPr>
        <w:pStyle w:val="ad"/>
      </w:pPr>
      <w:r>
        <w:t>-rw-r--r-- 1 root root  664 May 16 10:57 uwsgi_params</w:t>
      </w:r>
    </w:p>
    <w:p w:rsidR="00F7050D" w:rsidRDefault="00F7050D" w:rsidP="00F7050D">
      <w:pPr>
        <w:pStyle w:val="ad"/>
      </w:pPr>
      <w:r>
        <w:t>-rw-r--r-- 1 root root  664 May 16 19:12 uwsgi_params.default</w:t>
      </w:r>
    </w:p>
    <w:p w:rsidR="00F7050D" w:rsidRDefault="00F7050D" w:rsidP="00F7050D">
      <w:pPr>
        <w:pStyle w:val="ad"/>
      </w:pPr>
      <w:r>
        <w:t>-rw-r--r-- 1 root root 3610 May 16 19:12 win-utf</w:t>
      </w:r>
    </w:p>
    <w:p w:rsidR="00F7050D" w:rsidRDefault="00F7050D" w:rsidP="00F7050D">
      <w:pPr>
        <w:pStyle w:val="ad"/>
      </w:pPr>
      <w:r>
        <w:t>[root@web01 conf]#</w:t>
      </w:r>
    </w:p>
    <w:p w:rsidR="006277D9" w:rsidRDefault="006277D9" w:rsidP="006277D9">
      <w:pPr>
        <w:pStyle w:val="4"/>
      </w:pPr>
      <w:r>
        <w:rPr>
          <w:rFonts w:hint="eastAsia"/>
        </w:rPr>
        <w:lastRenderedPageBreak/>
        <w:t>nginx</w:t>
      </w:r>
      <w:r>
        <w:rPr>
          <w:rFonts w:hint="eastAsia"/>
        </w:rPr>
        <w:t>程序主配置文件</w:t>
      </w:r>
      <w:r>
        <w:rPr>
          <w:rFonts w:hint="eastAsia"/>
        </w:rPr>
        <w:t xml:space="preserve"> --nginx.conf</w:t>
      </w:r>
      <w:r w:rsidR="00876164">
        <w:rPr>
          <w:rFonts w:hint="eastAsia"/>
        </w:rPr>
        <w:t>查看</w:t>
      </w:r>
      <w:r w:rsidR="00876164">
        <w:rPr>
          <w:rFonts w:hint="eastAsia"/>
        </w:rPr>
        <w:t>/</w:t>
      </w:r>
      <w:r w:rsidR="00876164">
        <w:rPr>
          <w:rFonts w:hint="eastAsia"/>
        </w:rPr>
        <w:t>精简</w:t>
      </w:r>
    </w:p>
    <w:p w:rsidR="00AE171F" w:rsidRDefault="00AE171F" w:rsidP="006277D9">
      <w:pPr>
        <w:pStyle w:val="ad"/>
      </w:pPr>
      <w:r>
        <w:rPr>
          <w:rFonts w:hint="eastAsia"/>
        </w:rPr>
        <w:t>1.查看nginx程序的主配置文件</w:t>
      </w:r>
    </w:p>
    <w:p w:rsidR="006277D9" w:rsidRDefault="006277D9" w:rsidP="006277D9">
      <w:pPr>
        <w:pStyle w:val="ad"/>
      </w:pPr>
      <w:r>
        <w:t>[root@web01 conf]# pwd</w:t>
      </w:r>
    </w:p>
    <w:p w:rsidR="006277D9" w:rsidRDefault="006277D9" w:rsidP="006277D9">
      <w:pPr>
        <w:pStyle w:val="ad"/>
      </w:pPr>
      <w:r>
        <w:t>/application/nginx/conf</w:t>
      </w:r>
    </w:p>
    <w:p w:rsidR="006277D9" w:rsidRDefault="006277D9" w:rsidP="006277D9">
      <w:pPr>
        <w:pStyle w:val="ad"/>
      </w:pPr>
      <w:r>
        <w:t>[root@web01 conf]# cat nginx.conf</w:t>
      </w:r>
    </w:p>
    <w:p w:rsidR="006277D9" w:rsidRDefault="006277D9" w:rsidP="006277D9">
      <w:pPr>
        <w:pStyle w:val="ad"/>
      </w:pPr>
    </w:p>
    <w:p w:rsidR="006277D9" w:rsidRDefault="006277D9" w:rsidP="006277D9">
      <w:pPr>
        <w:pStyle w:val="ad"/>
      </w:pPr>
      <w:r>
        <w:t>#user  nobody;</w:t>
      </w:r>
    </w:p>
    <w:p w:rsidR="00AE171F" w:rsidRDefault="00AE171F" w:rsidP="006277D9">
      <w:pPr>
        <w:pStyle w:val="ad"/>
      </w:pPr>
      <w:r>
        <w:rPr>
          <w:rFonts w:hint="eastAsia"/>
        </w:rPr>
        <w:t>.</w:t>
      </w:r>
    </w:p>
    <w:p w:rsidR="00AE171F" w:rsidRDefault="00AE171F" w:rsidP="006277D9">
      <w:pPr>
        <w:pStyle w:val="ad"/>
      </w:pPr>
      <w:r>
        <w:rPr>
          <w:rFonts w:hint="eastAsia"/>
        </w:rPr>
        <w:t>.</w:t>
      </w:r>
    </w:p>
    <w:p w:rsidR="00AE171F" w:rsidRDefault="00AE171F" w:rsidP="006277D9">
      <w:pPr>
        <w:pStyle w:val="ad"/>
      </w:pPr>
      <w:r>
        <w:rPr>
          <w:rFonts w:hint="eastAsia"/>
        </w:rPr>
        <w:t>.</w:t>
      </w:r>
    </w:p>
    <w:p w:rsidR="00AE171F" w:rsidRDefault="00AE171F" w:rsidP="006277D9">
      <w:pPr>
        <w:pStyle w:val="ad"/>
      </w:pPr>
    </w:p>
    <w:p w:rsidR="006277D9" w:rsidRDefault="006277D9" w:rsidP="006277D9">
      <w:pPr>
        <w:pStyle w:val="ad"/>
      </w:pPr>
      <w:r>
        <w:t>}</w:t>
      </w:r>
    </w:p>
    <w:p w:rsidR="006277D9" w:rsidRDefault="006277D9" w:rsidP="006277D9">
      <w:pPr>
        <w:pStyle w:val="ad"/>
      </w:pPr>
      <w:r>
        <w:t>[root@web01 conf]#</w:t>
      </w:r>
    </w:p>
    <w:p w:rsidR="00AE171F" w:rsidRDefault="00AE171F" w:rsidP="006277D9">
      <w:pPr>
        <w:pStyle w:val="ad"/>
      </w:pPr>
      <w:r w:rsidRPr="00041F4A">
        <w:rPr>
          <w:rFonts w:hint="eastAsia"/>
          <w:highlight w:val="yellow"/>
        </w:rPr>
        <w:t>2．精简nginx主配置文件的文件信息</w:t>
      </w:r>
    </w:p>
    <w:p w:rsidR="00AE171F" w:rsidRDefault="00AE171F" w:rsidP="00AE171F">
      <w:pPr>
        <w:pStyle w:val="ad"/>
      </w:pPr>
      <w:r>
        <w:t>[root@web01 conf]# egrep -v "#|^$" nginx.conf.default &gt;nginx.conf</w:t>
      </w:r>
      <w:r>
        <w:rPr>
          <w:rFonts w:hint="eastAsia"/>
        </w:rPr>
        <w:t xml:space="preserve">  </w:t>
      </w:r>
      <w:r w:rsidRPr="00AE171F">
        <w:rPr>
          <w:rFonts w:hint="eastAsia"/>
          <w:color w:val="7030A0"/>
        </w:rPr>
        <w:t>精简nginx主配置文件的信息</w:t>
      </w:r>
    </w:p>
    <w:p w:rsidR="00AE171F" w:rsidRDefault="00AE171F" w:rsidP="00AE171F">
      <w:pPr>
        <w:pStyle w:val="ad"/>
      </w:pPr>
      <w:r>
        <w:t>[root@web01 conf]# cat nginx.conf</w:t>
      </w:r>
      <w:r w:rsidR="00041F4A">
        <w:rPr>
          <w:rFonts w:hint="eastAsia"/>
        </w:rPr>
        <w:t xml:space="preserve">  --查看</w:t>
      </w:r>
    </w:p>
    <w:p w:rsidR="00AE171F" w:rsidRDefault="00AE171F" w:rsidP="00AE171F">
      <w:pPr>
        <w:pStyle w:val="ad"/>
      </w:pPr>
      <w:r>
        <w:t>worker_processes  1;</w:t>
      </w:r>
    </w:p>
    <w:p w:rsidR="00AE171F" w:rsidRDefault="00AE171F" w:rsidP="00AE171F">
      <w:pPr>
        <w:pStyle w:val="ad"/>
      </w:pPr>
      <w:r>
        <w:t>events {</w:t>
      </w:r>
    </w:p>
    <w:p w:rsidR="00AE171F" w:rsidRDefault="00AE171F" w:rsidP="00AE171F">
      <w:pPr>
        <w:pStyle w:val="ad"/>
      </w:pPr>
      <w:r>
        <w:t xml:space="preserve">    worker_connections  1024;</w:t>
      </w:r>
    </w:p>
    <w:p w:rsidR="00AE171F" w:rsidRDefault="00AE171F" w:rsidP="00AE171F">
      <w:pPr>
        <w:pStyle w:val="ad"/>
      </w:pPr>
      <w:r>
        <w:t>}</w:t>
      </w:r>
    </w:p>
    <w:p w:rsidR="00AE171F" w:rsidRDefault="00AE171F" w:rsidP="00AE171F">
      <w:pPr>
        <w:pStyle w:val="ad"/>
      </w:pPr>
      <w:r>
        <w:t>http {</w:t>
      </w:r>
    </w:p>
    <w:p w:rsidR="00AE171F" w:rsidRDefault="00AE171F" w:rsidP="00AE171F">
      <w:pPr>
        <w:pStyle w:val="ad"/>
      </w:pPr>
      <w:r>
        <w:t xml:space="preserve">    include       mime.types;</w:t>
      </w:r>
    </w:p>
    <w:p w:rsidR="00AE171F" w:rsidRDefault="00AE171F" w:rsidP="00AE171F">
      <w:pPr>
        <w:pStyle w:val="ad"/>
      </w:pPr>
      <w:r>
        <w:t xml:space="preserve">    default_type  application/octet-stream;</w:t>
      </w:r>
    </w:p>
    <w:p w:rsidR="00AE171F" w:rsidRDefault="00AE171F" w:rsidP="00AE171F">
      <w:pPr>
        <w:pStyle w:val="ad"/>
      </w:pPr>
      <w:r>
        <w:t xml:space="preserve">    sendfile        on;</w:t>
      </w:r>
    </w:p>
    <w:p w:rsidR="00AE171F" w:rsidRDefault="00AE171F" w:rsidP="00AE171F">
      <w:pPr>
        <w:pStyle w:val="ad"/>
      </w:pPr>
      <w:r>
        <w:t xml:space="preserve">    keepalive_timeout  65;</w:t>
      </w:r>
    </w:p>
    <w:p w:rsidR="00AE171F" w:rsidRDefault="00AE171F" w:rsidP="00AE171F">
      <w:pPr>
        <w:pStyle w:val="ad"/>
      </w:pPr>
      <w:r>
        <w:t xml:space="preserve">    server {</w:t>
      </w:r>
    </w:p>
    <w:p w:rsidR="00AE171F" w:rsidRDefault="00AE171F" w:rsidP="00AE171F">
      <w:pPr>
        <w:pStyle w:val="ad"/>
      </w:pPr>
      <w:r>
        <w:t xml:space="preserve">        listen       80;</w:t>
      </w:r>
    </w:p>
    <w:p w:rsidR="00AE171F" w:rsidRDefault="00AE171F" w:rsidP="00AE171F">
      <w:pPr>
        <w:pStyle w:val="ad"/>
      </w:pPr>
      <w:r>
        <w:t xml:space="preserve">        server_name  localhost;</w:t>
      </w:r>
    </w:p>
    <w:p w:rsidR="00AE171F" w:rsidRDefault="00AE171F" w:rsidP="00AE171F">
      <w:pPr>
        <w:pStyle w:val="ad"/>
      </w:pPr>
      <w:r>
        <w:t xml:space="preserve">        location / {</w:t>
      </w:r>
    </w:p>
    <w:p w:rsidR="00AE171F" w:rsidRDefault="00AE171F" w:rsidP="00AE171F">
      <w:pPr>
        <w:pStyle w:val="ad"/>
      </w:pPr>
      <w:r>
        <w:t xml:space="preserve">            root   html;</w:t>
      </w:r>
    </w:p>
    <w:p w:rsidR="00AE171F" w:rsidRDefault="00AE171F" w:rsidP="00AE171F">
      <w:pPr>
        <w:pStyle w:val="ad"/>
      </w:pPr>
      <w:r>
        <w:t xml:space="preserve">            index  index.html index.htm;</w:t>
      </w:r>
    </w:p>
    <w:p w:rsidR="00AE171F" w:rsidRDefault="00AE171F" w:rsidP="00AE171F">
      <w:pPr>
        <w:pStyle w:val="ad"/>
      </w:pPr>
      <w:r>
        <w:t xml:space="preserve">        }</w:t>
      </w:r>
    </w:p>
    <w:p w:rsidR="00AE171F" w:rsidRDefault="00AE171F" w:rsidP="00AE171F">
      <w:pPr>
        <w:pStyle w:val="ad"/>
      </w:pPr>
      <w:r>
        <w:t xml:space="preserve">        error_page   500 502 503 504  /50x.html;</w:t>
      </w:r>
    </w:p>
    <w:p w:rsidR="00AE171F" w:rsidRDefault="00AE171F" w:rsidP="00AE171F">
      <w:pPr>
        <w:pStyle w:val="ad"/>
      </w:pPr>
      <w:r>
        <w:t xml:space="preserve">        location = /50x.html {</w:t>
      </w:r>
    </w:p>
    <w:p w:rsidR="00AE171F" w:rsidRDefault="00AE171F" w:rsidP="00AE171F">
      <w:pPr>
        <w:pStyle w:val="ad"/>
      </w:pPr>
      <w:r>
        <w:t xml:space="preserve">            root   html;</w:t>
      </w:r>
    </w:p>
    <w:p w:rsidR="00AE171F" w:rsidRDefault="00AE171F" w:rsidP="00AE171F">
      <w:pPr>
        <w:pStyle w:val="ad"/>
      </w:pPr>
      <w:r>
        <w:lastRenderedPageBreak/>
        <w:t xml:space="preserve">        }</w:t>
      </w:r>
    </w:p>
    <w:p w:rsidR="00AE171F" w:rsidRDefault="00AE171F" w:rsidP="00AE171F">
      <w:pPr>
        <w:pStyle w:val="ad"/>
      </w:pPr>
      <w:r>
        <w:t xml:space="preserve">    }</w:t>
      </w:r>
    </w:p>
    <w:p w:rsidR="00AE171F" w:rsidRDefault="00AE171F" w:rsidP="00AE171F">
      <w:pPr>
        <w:pStyle w:val="ad"/>
      </w:pPr>
      <w:r>
        <w:t>}</w:t>
      </w:r>
    </w:p>
    <w:p w:rsidR="00AE171F" w:rsidRDefault="00AE171F" w:rsidP="00AE171F">
      <w:pPr>
        <w:pStyle w:val="ad"/>
      </w:pPr>
      <w:r>
        <w:t>[root@web01 conf]#</w:t>
      </w:r>
    </w:p>
    <w:p w:rsidR="00041F4A" w:rsidRDefault="00876164" w:rsidP="00876164">
      <w:pPr>
        <w:pStyle w:val="4"/>
      </w:pPr>
      <w:r>
        <w:rPr>
          <w:rFonts w:hint="eastAsia"/>
        </w:rPr>
        <w:t>nginx</w:t>
      </w:r>
      <w:r>
        <w:rPr>
          <w:rFonts w:hint="eastAsia"/>
        </w:rPr>
        <w:t>程序主配置文件详解</w:t>
      </w:r>
    </w:p>
    <w:p w:rsidR="00C93216" w:rsidRDefault="00C93216" w:rsidP="00876164">
      <w:pPr>
        <w:pStyle w:val="ad"/>
        <w:rPr>
          <w:noProof/>
          <w:kern w:val="0"/>
        </w:rPr>
      </w:pPr>
      <w:r w:rsidRPr="00C93216">
        <w:rPr>
          <w:noProof/>
          <w:kern w:val="0"/>
        </w:rPr>
        <w:drawing>
          <wp:inline distT="0" distB="0" distL="0" distR="0">
            <wp:extent cx="6562725" cy="6143625"/>
            <wp:effectExtent l="19050" t="0" r="9525" b="0"/>
            <wp:docPr id="4" name="图片 11" descr="D:\用户目录\我的文档\Tencent Files\603867815\Image\Group\XP)A(]9A%YWEIG3M%N_A(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用户目录\我的文档\Tencent Files\603867815\Image\Group\XP)A(]9A%YWEIG3M%N_A(MG.png"/>
                    <pic:cNvPicPr>
                      <a:picLocks noChangeAspect="1" noChangeArrowheads="1"/>
                    </pic:cNvPicPr>
                  </pic:nvPicPr>
                  <pic:blipFill>
                    <a:blip r:embed="rId17" cstate="print"/>
                    <a:srcRect/>
                    <a:stretch>
                      <a:fillRect/>
                    </a:stretch>
                  </pic:blipFill>
                  <pic:spPr bwMode="auto">
                    <a:xfrm>
                      <a:off x="0" y="0"/>
                      <a:ext cx="6562725" cy="6143625"/>
                    </a:xfrm>
                    <a:prstGeom prst="rect">
                      <a:avLst/>
                    </a:prstGeom>
                    <a:noFill/>
                    <a:ln w="9525">
                      <a:noFill/>
                      <a:miter lim="800000"/>
                      <a:headEnd/>
                      <a:tailEnd/>
                    </a:ln>
                  </pic:spPr>
                </pic:pic>
              </a:graphicData>
            </a:graphic>
          </wp:inline>
        </w:drawing>
      </w:r>
    </w:p>
    <w:p w:rsidR="00C93216" w:rsidRDefault="00C93216" w:rsidP="00876164">
      <w:pPr>
        <w:pStyle w:val="ad"/>
        <w:rPr>
          <w:noProof/>
          <w:kern w:val="0"/>
        </w:rPr>
      </w:pPr>
    </w:p>
    <w:p w:rsidR="00C93216" w:rsidRDefault="00C93216" w:rsidP="00876164">
      <w:pPr>
        <w:pStyle w:val="ad"/>
        <w:rPr>
          <w:noProof/>
          <w:kern w:val="0"/>
        </w:rPr>
      </w:pPr>
    </w:p>
    <w:p w:rsidR="00C93216" w:rsidRDefault="00C93216" w:rsidP="00876164">
      <w:pPr>
        <w:pStyle w:val="ad"/>
        <w:rPr>
          <w:noProof/>
          <w:kern w:val="0"/>
        </w:rPr>
      </w:pPr>
    </w:p>
    <w:p w:rsidR="00C93216" w:rsidRDefault="00C93216" w:rsidP="00876164">
      <w:pPr>
        <w:pStyle w:val="ad"/>
        <w:rPr>
          <w:noProof/>
          <w:kern w:val="0"/>
        </w:rPr>
      </w:pPr>
    </w:p>
    <w:p w:rsidR="00C93216" w:rsidRDefault="00C93216" w:rsidP="00876164">
      <w:pPr>
        <w:pStyle w:val="ad"/>
        <w:rPr>
          <w:noProof/>
          <w:kern w:val="0"/>
        </w:rPr>
      </w:pPr>
    </w:p>
    <w:p w:rsidR="00C93216" w:rsidRDefault="00C93216" w:rsidP="00876164">
      <w:pPr>
        <w:pStyle w:val="ad"/>
        <w:rPr>
          <w:noProof/>
          <w:kern w:val="0"/>
        </w:rPr>
      </w:pPr>
    </w:p>
    <w:p w:rsidR="00C93216" w:rsidRDefault="00C93216" w:rsidP="00876164">
      <w:pPr>
        <w:pStyle w:val="ad"/>
        <w:rPr>
          <w:noProof/>
          <w:kern w:val="0"/>
        </w:rPr>
      </w:pPr>
    </w:p>
    <w:p w:rsidR="00C93216" w:rsidRDefault="00C93216" w:rsidP="00876164">
      <w:pPr>
        <w:pStyle w:val="ad"/>
        <w:rPr>
          <w:noProof/>
          <w:kern w:val="0"/>
        </w:rPr>
      </w:pPr>
    </w:p>
    <w:p w:rsidR="00C93216" w:rsidRDefault="00C93216" w:rsidP="00876164">
      <w:pPr>
        <w:pStyle w:val="ad"/>
        <w:rPr>
          <w:noProof/>
          <w:kern w:val="0"/>
        </w:rPr>
      </w:pPr>
    </w:p>
    <w:p w:rsidR="00C93216" w:rsidRDefault="00C93216" w:rsidP="00876164">
      <w:pPr>
        <w:pStyle w:val="ad"/>
        <w:rPr>
          <w:noProof/>
          <w:kern w:val="0"/>
        </w:rPr>
      </w:pPr>
    </w:p>
    <w:p w:rsidR="000C3E71" w:rsidRPr="000C3E71" w:rsidRDefault="000C3E71" w:rsidP="000C3E71">
      <w:pPr>
        <w:widowControl/>
        <w:spacing w:line="240" w:lineRule="auto"/>
        <w:rPr>
          <w:rFonts w:ascii="宋体" w:hAnsi="宋体" w:cs="宋体"/>
          <w:kern w:val="0"/>
          <w:szCs w:val="24"/>
        </w:rPr>
      </w:pPr>
      <w:r>
        <w:rPr>
          <w:rFonts w:ascii="宋体" w:hAnsi="宋体" w:cs="宋体"/>
          <w:noProof/>
          <w:kern w:val="0"/>
          <w:szCs w:val="24"/>
        </w:rPr>
        <w:lastRenderedPageBreak/>
        <w:drawing>
          <wp:inline distT="0" distB="0" distL="0" distR="0">
            <wp:extent cx="20716875" cy="9363075"/>
            <wp:effectExtent l="19050" t="0" r="9525" b="0"/>
            <wp:docPr id="15" name="图片 15" descr="D:\用户目录\我的文档\Tencent Files\603867815\Image\Group\_@PSVHT1WZ{~3X{8~AD{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用户目录\我的文档\Tencent Files\603867815\Image\Group\_@PSVHT1WZ{~3X{8~AD{Q)5.png"/>
                    <pic:cNvPicPr>
                      <a:picLocks noChangeAspect="1" noChangeArrowheads="1"/>
                    </pic:cNvPicPr>
                  </pic:nvPicPr>
                  <pic:blipFill>
                    <a:blip r:embed="rId18" cstate="print"/>
                    <a:srcRect/>
                    <a:stretch>
                      <a:fillRect/>
                    </a:stretch>
                  </pic:blipFill>
                  <pic:spPr bwMode="auto">
                    <a:xfrm>
                      <a:off x="0" y="0"/>
                      <a:ext cx="20716875" cy="9363075"/>
                    </a:xfrm>
                    <a:prstGeom prst="rect">
                      <a:avLst/>
                    </a:prstGeom>
                    <a:noFill/>
                    <a:ln w="9525">
                      <a:noFill/>
                      <a:miter lim="800000"/>
                      <a:headEnd/>
                      <a:tailEnd/>
                    </a:ln>
                  </pic:spPr>
                </pic:pic>
              </a:graphicData>
            </a:graphic>
          </wp:inline>
        </w:drawing>
      </w:r>
    </w:p>
    <w:p w:rsidR="00704F11" w:rsidRPr="00704F11" w:rsidRDefault="00704F11" w:rsidP="00704F11">
      <w:pPr>
        <w:widowControl/>
        <w:spacing w:line="240" w:lineRule="auto"/>
        <w:rPr>
          <w:rFonts w:ascii="宋体" w:hAnsi="宋体" w:cs="宋体"/>
          <w:kern w:val="0"/>
          <w:szCs w:val="24"/>
        </w:rPr>
      </w:pPr>
      <w:r>
        <w:rPr>
          <w:rFonts w:ascii="宋体" w:hAnsi="宋体" w:cs="宋体"/>
          <w:noProof/>
          <w:kern w:val="0"/>
          <w:szCs w:val="24"/>
        </w:rPr>
        <w:lastRenderedPageBreak/>
        <w:drawing>
          <wp:inline distT="0" distB="0" distL="0" distR="0">
            <wp:extent cx="6477000" cy="6543675"/>
            <wp:effectExtent l="19050" t="0" r="0" b="0"/>
            <wp:docPr id="17" name="图片 17" descr="D:\用户目录\我的文档\Tencent Files\603867815\Image\Group\MG7NH{W[GCW(T2`0M(R81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用户目录\我的文档\Tencent Files\603867815\Image\Group\MG7NH{W[GCW(T2`0M(R81BJ.png"/>
                    <pic:cNvPicPr>
                      <a:picLocks noChangeAspect="1" noChangeArrowheads="1"/>
                    </pic:cNvPicPr>
                  </pic:nvPicPr>
                  <pic:blipFill>
                    <a:blip r:embed="rId19" cstate="print"/>
                    <a:srcRect/>
                    <a:stretch>
                      <a:fillRect/>
                    </a:stretch>
                  </pic:blipFill>
                  <pic:spPr bwMode="auto">
                    <a:xfrm>
                      <a:off x="0" y="0"/>
                      <a:ext cx="6477000" cy="6543675"/>
                    </a:xfrm>
                    <a:prstGeom prst="rect">
                      <a:avLst/>
                    </a:prstGeom>
                    <a:noFill/>
                    <a:ln w="9525">
                      <a:noFill/>
                      <a:miter lim="800000"/>
                      <a:headEnd/>
                      <a:tailEnd/>
                    </a:ln>
                  </pic:spPr>
                </pic:pic>
              </a:graphicData>
            </a:graphic>
          </wp:inline>
        </w:drawing>
      </w:r>
    </w:p>
    <w:p w:rsidR="00C93216" w:rsidRDefault="00704F11" w:rsidP="00876164">
      <w:pPr>
        <w:pStyle w:val="ad"/>
        <w:rPr>
          <w:noProof/>
          <w:kern w:val="0"/>
        </w:rPr>
      </w:pPr>
      <w:r w:rsidRPr="00704F11">
        <w:rPr>
          <w:rFonts w:hint="eastAsia"/>
          <w:noProof/>
          <w:kern w:val="0"/>
          <w:highlight w:val="yellow"/>
        </w:rPr>
        <w:t>上面文件太大，如果看的时候可以下载下来看</w:t>
      </w:r>
    </w:p>
    <w:p w:rsidR="000C3E71" w:rsidRDefault="000C3E71" w:rsidP="00876164">
      <w:pPr>
        <w:pStyle w:val="ad"/>
        <w:rPr>
          <w:noProof/>
          <w:kern w:val="0"/>
        </w:rPr>
      </w:pPr>
    </w:p>
    <w:p w:rsidR="00633038" w:rsidRPr="00633038" w:rsidRDefault="00633038" w:rsidP="00633038">
      <w:pPr>
        <w:pStyle w:val="ad"/>
        <w:rPr>
          <w:noProof/>
          <w:kern w:val="0"/>
        </w:rPr>
      </w:pPr>
      <w:r w:rsidRPr="00633038">
        <w:rPr>
          <w:noProof/>
          <w:kern w:val="0"/>
        </w:rPr>
        <w:t>[root@web01 conf]# cat -n nginx.conf</w:t>
      </w:r>
    </w:p>
    <w:p w:rsidR="00633038" w:rsidRDefault="00320FA0" w:rsidP="00320FA0">
      <w:pPr>
        <w:pStyle w:val="ad"/>
        <w:rPr>
          <w:noProof/>
          <w:kern w:val="0"/>
        </w:rPr>
      </w:pPr>
      <w:r w:rsidRPr="00320FA0">
        <w:rPr>
          <w:noProof/>
          <w:kern w:val="0"/>
        </w:rPr>
        <w:t xml:space="preserve"> </w:t>
      </w:r>
      <w:r>
        <w:rPr>
          <w:noProof/>
          <w:kern w:val="0"/>
        </w:rPr>
        <w:t xml:space="preserve">    1</w:t>
      </w:r>
      <w:r>
        <w:rPr>
          <w:noProof/>
          <w:kern w:val="0"/>
        </w:rPr>
        <w:tab/>
      </w:r>
      <w:r w:rsidR="00633038" w:rsidRPr="00633038">
        <w:rPr>
          <w:noProof/>
          <w:kern w:val="0"/>
        </w:rPr>
        <w:t>worker_processes  1;</w:t>
      </w:r>
      <w:r>
        <w:rPr>
          <w:rFonts w:hint="eastAsia"/>
          <w:noProof/>
          <w:kern w:val="0"/>
        </w:rPr>
        <w:t xml:space="preserve">  </w:t>
      </w:r>
      <w:r w:rsidR="00583D6B">
        <w:rPr>
          <w:rFonts w:hint="eastAsia"/>
          <w:noProof/>
          <w:kern w:val="0"/>
        </w:rPr>
        <w:t xml:space="preserve"> --worker的进程数量</w:t>
      </w:r>
    </w:p>
    <w:p w:rsidR="00320FA0" w:rsidRPr="00320FA0" w:rsidRDefault="00320FA0" w:rsidP="00320FA0">
      <w:pPr>
        <w:pStyle w:val="ad"/>
        <w:rPr>
          <w:noProof/>
          <w:kern w:val="0"/>
        </w:rPr>
      </w:pPr>
      <w:r>
        <w:rPr>
          <w:rFonts w:hint="eastAsia"/>
          <w:noProof/>
          <w:kern w:val="0"/>
        </w:rPr>
        <w:t xml:space="preserve"> </w:t>
      </w:r>
      <w:r w:rsidRPr="00320FA0">
        <w:rPr>
          <w:rFonts w:hint="eastAsia"/>
          <w:noProof/>
          <w:kern w:val="0"/>
          <w:highlight w:val="yellow"/>
        </w:rPr>
        <w:t>解释：</w:t>
      </w:r>
      <w:r w:rsidRPr="00320FA0">
        <w:rPr>
          <w:noProof/>
          <w:kern w:val="0"/>
        </w:rPr>
        <w:t>root@web01 nginx-1.14.0]# ps -ef|grep nginx</w:t>
      </w:r>
    </w:p>
    <w:p w:rsidR="00320FA0" w:rsidRPr="00320FA0" w:rsidRDefault="00320FA0" w:rsidP="00320FA0">
      <w:pPr>
        <w:pStyle w:val="ad"/>
        <w:ind w:firstLineChars="50" w:firstLine="105"/>
        <w:rPr>
          <w:noProof/>
          <w:kern w:val="0"/>
        </w:rPr>
      </w:pPr>
      <w:r w:rsidRPr="00320FA0">
        <w:rPr>
          <w:noProof/>
          <w:kern w:val="0"/>
        </w:rPr>
        <w:t>root      15596      1  0 19:45 ?        00:00:00 nginx: master process /application/nginx/sbin/nginx</w:t>
      </w:r>
    </w:p>
    <w:p w:rsidR="00320FA0" w:rsidRPr="00320FA0" w:rsidRDefault="00320FA0" w:rsidP="00320FA0">
      <w:pPr>
        <w:pStyle w:val="ad"/>
        <w:rPr>
          <w:noProof/>
          <w:kern w:val="0"/>
        </w:rPr>
      </w:pPr>
      <w:r w:rsidRPr="00320FA0">
        <w:rPr>
          <w:noProof/>
          <w:kern w:val="0"/>
        </w:rPr>
        <w:t xml:space="preserve">www       15852  15596  0 21:42 ?        00:00:00 nginx: worker process        </w:t>
      </w:r>
    </w:p>
    <w:p w:rsidR="00320FA0" w:rsidRPr="00320FA0" w:rsidRDefault="00320FA0" w:rsidP="00320FA0">
      <w:pPr>
        <w:pStyle w:val="ad"/>
        <w:rPr>
          <w:noProof/>
          <w:kern w:val="0"/>
        </w:rPr>
      </w:pPr>
      <w:r w:rsidRPr="00320FA0">
        <w:rPr>
          <w:noProof/>
          <w:kern w:val="0"/>
        </w:rPr>
        <w:t>root      15963  15602  0 22:57 pts/2    00:00:00 grep --color=auto nginx</w:t>
      </w:r>
    </w:p>
    <w:p w:rsidR="00320FA0" w:rsidRDefault="00320FA0" w:rsidP="00320FA0">
      <w:pPr>
        <w:pStyle w:val="ad"/>
        <w:rPr>
          <w:noProof/>
          <w:kern w:val="0"/>
        </w:rPr>
      </w:pPr>
      <w:r w:rsidRPr="00320FA0">
        <w:rPr>
          <w:noProof/>
          <w:kern w:val="0"/>
        </w:rPr>
        <w:t>[root@web01 nginx-1.14.0]#</w:t>
      </w:r>
    </w:p>
    <w:p w:rsidR="00320FA0" w:rsidRPr="00633038" w:rsidRDefault="00320FA0" w:rsidP="00320FA0">
      <w:pPr>
        <w:pStyle w:val="ad"/>
        <w:rPr>
          <w:noProof/>
          <w:kern w:val="0"/>
        </w:rPr>
      </w:pPr>
      <w:r w:rsidRPr="00320FA0">
        <w:rPr>
          <w:rFonts w:hint="eastAsia"/>
          <w:noProof/>
          <w:kern w:val="0"/>
          <w:highlight w:val="yellow"/>
        </w:rPr>
        <w:lastRenderedPageBreak/>
        <w:t>这里设置的worker_processes 的数值是1，那么在ps -ef里面查询的就是1，如果设置的是2 那么在ps -ef 里面查询的就是2.</w:t>
      </w:r>
    </w:p>
    <w:p w:rsidR="00633038" w:rsidRPr="00633038" w:rsidRDefault="00633038" w:rsidP="00633038">
      <w:pPr>
        <w:pStyle w:val="ad"/>
        <w:rPr>
          <w:noProof/>
          <w:kern w:val="0"/>
        </w:rPr>
      </w:pPr>
      <w:r w:rsidRPr="00633038">
        <w:rPr>
          <w:noProof/>
          <w:kern w:val="0"/>
        </w:rPr>
        <w:t xml:space="preserve">     2</w:t>
      </w:r>
      <w:r w:rsidRPr="00633038">
        <w:rPr>
          <w:noProof/>
          <w:kern w:val="0"/>
        </w:rPr>
        <w:tab/>
        <w:t>events {</w:t>
      </w:r>
      <w:r w:rsidR="00583D6B">
        <w:rPr>
          <w:rFonts w:hint="eastAsia"/>
          <w:noProof/>
          <w:kern w:val="0"/>
        </w:rPr>
        <w:t xml:space="preserve">         --事件区块的开始</w:t>
      </w:r>
    </w:p>
    <w:p w:rsidR="00633038" w:rsidRPr="00633038" w:rsidRDefault="00633038" w:rsidP="00633038">
      <w:pPr>
        <w:pStyle w:val="ad"/>
        <w:rPr>
          <w:noProof/>
          <w:kern w:val="0"/>
        </w:rPr>
      </w:pPr>
      <w:r w:rsidRPr="00633038">
        <w:rPr>
          <w:noProof/>
          <w:kern w:val="0"/>
        </w:rPr>
        <w:t xml:space="preserve">     3</w:t>
      </w:r>
      <w:r w:rsidRPr="00633038">
        <w:rPr>
          <w:noProof/>
          <w:kern w:val="0"/>
        </w:rPr>
        <w:tab/>
        <w:t xml:space="preserve">    worker_connections  1024;</w:t>
      </w:r>
      <w:r w:rsidR="00583D6B">
        <w:rPr>
          <w:rFonts w:hint="eastAsia"/>
          <w:noProof/>
          <w:kern w:val="0"/>
        </w:rPr>
        <w:t xml:space="preserve"> </w:t>
      </w:r>
      <w:r w:rsidR="00370435">
        <w:rPr>
          <w:rFonts w:hint="eastAsia"/>
          <w:noProof/>
          <w:kern w:val="0"/>
        </w:rPr>
        <w:t>---</w:t>
      </w:r>
      <w:r w:rsidR="00583D6B">
        <w:rPr>
          <w:rFonts w:hint="eastAsia"/>
          <w:noProof/>
          <w:kern w:val="0"/>
        </w:rPr>
        <w:t xml:space="preserve"> </w:t>
      </w:r>
      <w:r w:rsidR="00583D6B" w:rsidRPr="00370435">
        <w:rPr>
          <w:rFonts w:hint="eastAsia"/>
          <w:noProof/>
          <w:kern w:val="0"/>
          <w:highlight w:val="yellow"/>
        </w:rPr>
        <w:t>代表一个 worker进程可以同时处理1024个并发数（连接数）</w:t>
      </w:r>
    </w:p>
    <w:p w:rsidR="00633038" w:rsidRPr="00633038" w:rsidRDefault="00633038" w:rsidP="00633038">
      <w:pPr>
        <w:pStyle w:val="ad"/>
        <w:rPr>
          <w:noProof/>
          <w:kern w:val="0"/>
        </w:rPr>
      </w:pPr>
      <w:r w:rsidRPr="00633038">
        <w:rPr>
          <w:noProof/>
          <w:kern w:val="0"/>
        </w:rPr>
        <w:t xml:space="preserve">     4</w:t>
      </w:r>
      <w:r w:rsidRPr="00633038">
        <w:rPr>
          <w:noProof/>
          <w:kern w:val="0"/>
        </w:rPr>
        <w:tab/>
        <w:t>}</w:t>
      </w:r>
      <w:r w:rsidR="00583D6B">
        <w:rPr>
          <w:rFonts w:hint="eastAsia"/>
          <w:noProof/>
          <w:kern w:val="0"/>
        </w:rPr>
        <w:t xml:space="preserve">                </w:t>
      </w:r>
      <w:r w:rsidR="00583D6B" w:rsidRPr="00370435">
        <w:rPr>
          <w:rFonts w:hint="eastAsia"/>
          <w:noProof/>
          <w:kern w:val="0"/>
          <w:highlight w:val="yellow"/>
        </w:rPr>
        <w:t>---事件区块的结束</w:t>
      </w:r>
    </w:p>
    <w:p w:rsidR="00633038" w:rsidRPr="00871126" w:rsidRDefault="00633038" w:rsidP="00633038">
      <w:pPr>
        <w:pStyle w:val="ad"/>
        <w:rPr>
          <w:noProof/>
          <w:color w:val="7030A0"/>
          <w:kern w:val="0"/>
        </w:rPr>
      </w:pPr>
      <w:r w:rsidRPr="00633038">
        <w:rPr>
          <w:noProof/>
          <w:kern w:val="0"/>
        </w:rPr>
        <w:t xml:space="preserve">     5</w:t>
      </w:r>
      <w:r w:rsidRPr="00633038">
        <w:rPr>
          <w:noProof/>
          <w:kern w:val="0"/>
        </w:rPr>
        <w:tab/>
        <w:t>http {</w:t>
      </w:r>
      <w:r w:rsidR="00583D6B">
        <w:rPr>
          <w:rFonts w:hint="eastAsia"/>
          <w:noProof/>
          <w:kern w:val="0"/>
        </w:rPr>
        <w:t xml:space="preserve">  </w:t>
      </w:r>
      <w:r w:rsidR="00871126">
        <w:rPr>
          <w:rFonts w:hint="eastAsia"/>
          <w:noProof/>
          <w:kern w:val="0"/>
        </w:rPr>
        <w:t xml:space="preserve">            </w:t>
      </w:r>
      <w:r w:rsidR="00871126" w:rsidRPr="00871126">
        <w:rPr>
          <w:rFonts w:hint="eastAsia"/>
          <w:noProof/>
          <w:color w:val="7030A0"/>
          <w:kern w:val="0"/>
        </w:rPr>
        <w:t xml:space="preserve">  --</w:t>
      </w:r>
      <w:r w:rsidR="00871126" w:rsidRPr="00370435">
        <w:rPr>
          <w:rFonts w:hint="eastAsia"/>
          <w:noProof/>
          <w:color w:val="7030A0"/>
          <w:kern w:val="0"/>
          <w:highlight w:val="yellow"/>
        </w:rPr>
        <w:t>--http区块的开始</w:t>
      </w:r>
    </w:p>
    <w:p w:rsidR="00871126" w:rsidRPr="00BC1001" w:rsidRDefault="00633038" w:rsidP="00633038">
      <w:pPr>
        <w:pStyle w:val="ad"/>
        <w:rPr>
          <w:noProof/>
          <w:kern w:val="0"/>
          <w:highlight w:val="yellow"/>
        </w:rPr>
      </w:pPr>
      <w:r w:rsidRPr="00633038">
        <w:rPr>
          <w:noProof/>
          <w:kern w:val="0"/>
        </w:rPr>
        <w:t xml:space="preserve">     6</w:t>
      </w:r>
      <w:r w:rsidRPr="00633038">
        <w:rPr>
          <w:noProof/>
          <w:kern w:val="0"/>
        </w:rPr>
        <w:tab/>
        <w:t xml:space="preserve">    include       mime.types;</w:t>
      </w:r>
      <w:r w:rsidR="00871126">
        <w:rPr>
          <w:rFonts w:hint="eastAsia"/>
          <w:noProof/>
          <w:kern w:val="0"/>
        </w:rPr>
        <w:t xml:space="preserve">   </w:t>
      </w:r>
      <w:r w:rsidR="00871126" w:rsidRPr="00370435">
        <w:rPr>
          <w:rFonts w:hint="eastAsia"/>
          <w:noProof/>
          <w:kern w:val="0"/>
          <w:highlight w:val="yellow"/>
        </w:rPr>
        <w:t>---</w:t>
      </w:r>
      <w:r w:rsidR="00BC1001">
        <w:rPr>
          <w:rFonts w:hint="eastAsia"/>
          <w:noProof/>
          <w:kern w:val="0"/>
          <w:highlight w:val="yellow"/>
        </w:rPr>
        <w:t xml:space="preserve">支持的媒体类型库文件 </w:t>
      </w:r>
      <w:r w:rsidR="00871126" w:rsidRPr="00370435">
        <w:rPr>
          <w:rFonts w:hint="eastAsia"/>
          <w:noProof/>
          <w:kern w:val="0"/>
          <w:highlight w:val="yellow"/>
        </w:rPr>
        <w:t>代表使用这个主程序文件的时候调用 mine.types这个文件。 mine.type这个文件和</w:t>
      </w:r>
      <w:r w:rsidR="00370435" w:rsidRPr="00370435">
        <w:rPr>
          <w:rFonts w:hint="eastAsia"/>
          <w:noProof/>
          <w:kern w:val="0"/>
          <w:highlight w:val="yellow"/>
        </w:rPr>
        <w:t>nginx这个程序文件在同一个目录里面</w:t>
      </w:r>
    </w:p>
    <w:p w:rsidR="00633038" w:rsidRPr="00633038" w:rsidRDefault="00633038" w:rsidP="00633038">
      <w:pPr>
        <w:pStyle w:val="ad"/>
        <w:rPr>
          <w:noProof/>
          <w:kern w:val="0"/>
        </w:rPr>
      </w:pPr>
      <w:r w:rsidRPr="00633038">
        <w:rPr>
          <w:noProof/>
          <w:kern w:val="0"/>
        </w:rPr>
        <w:t xml:space="preserve">     7</w:t>
      </w:r>
      <w:r w:rsidRPr="00633038">
        <w:rPr>
          <w:noProof/>
          <w:kern w:val="0"/>
        </w:rPr>
        <w:tab/>
        <w:t xml:space="preserve">    default_type  application/octet-stream;</w:t>
      </w:r>
      <w:r w:rsidR="00BC1001">
        <w:rPr>
          <w:rFonts w:hint="eastAsia"/>
          <w:noProof/>
          <w:kern w:val="0"/>
        </w:rPr>
        <w:t xml:space="preserve"> </w:t>
      </w:r>
      <w:r w:rsidR="00BC1001" w:rsidRPr="00BC1001">
        <w:rPr>
          <w:rFonts w:hint="eastAsia"/>
          <w:noProof/>
          <w:kern w:val="0"/>
          <w:highlight w:val="yellow"/>
        </w:rPr>
        <w:t>--默认媒体类型</w:t>
      </w:r>
    </w:p>
    <w:p w:rsidR="00BC1001" w:rsidRPr="00633038" w:rsidRDefault="00633038" w:rsidP="00633038">
      <w:pPr>
        <w:pStyle w:val="ad"/>
        <w:rPr>
          <w:noProof/>
          <w:kern w:val="0"/>
        </w:rPr>
      </w:pPr>
      <w:r w:rsidRPr="00633038">
        <w:rPr>
          <w:noProof/>
          <w:kern w:val="0"/>
        </w:rPr>
        <w:t xml:space="preserve">     8</w:t>
      </w:r>
      <w:r w:rsidRPr="00633038">
        <w:rPr>
          <w:noProof/>
          <w:kern w:val="0"/>
        </w:rPr>
        <w:tab/>
        <w:t xml:space="preserve">    sendfile        on;</w:t>
      </w:r>
      <w:r w:rsidR="00BC1001">
        <w:rPr>
          <w:rFonts w:hint="eastAsia"/>
          <w:noProof/>
          <w:kern w:val="0"/>
        </w:rPr>
        <w:t xml:space="preserve">         </w:t>
      </w:r>
      <w:r w:rsidR="00BC1001" w:rsidRPr="006D122E">
        <w:rPr>
          <w:rFonts w:hint="eastAsia"/>
          <w:noProof/>
          <w:kern w:val="0"/>
          <w:highlight w:val="yellow"/>
        </w:rPr>
        <w:t>--开启高效传输方式</w:t>
      </w:r>
    </w:p>
    <w:p w:rsidR="00633038" w:rsidRDefault="00633038" w:rsidP="00633038">
      <w:pPr>
        <w:pStyle w:val="ad"/>
        <w:rPr>
          <w:noProof/>
          <w:kern w:val="0"/>
        </w:rPr>
      </w:pPr>
      <w:r w:rsidRPr="00633038">
        <w:rPr>
          <w:noProof/>
          <w:kern w:val="0"/>
        </w:rPr>
        <w:t xml:space="preserve">     9</w:t>
      </w:r>
      <w:r w:rsidRPr="00633038">
        <w:rPr>
          <w:noProof/>
          <w:kern w:val="0"/>
        </w:rPr>
        <w:tab/>
        <w:t xml:space="preserve">    keepalive_timeout  65;</w:t>
      </w:r>
      <w:r w:rsidR="006D122E">
        <w:rPr>
          <w:rFonts w:hint="eastAsia"/>
          <w:noProof/>
          <w:kern w:val="0"/>
        </w:rPr>
        <w:t xml:space="preserve">        </w:t>
      </w:r>
      <w:r w:rsidR="006D122E" w:rsidRPr="006D122E">
        <w:rPr>
          <w:rFonts w:hint="eastAsia"/>
          <w:noProof/>
          <w:kern w:val="0"/>
          <w:highlight w:val="yellow"/>
        </w:rPr>
        <w:t>--连接超时</w:t>
      </w:r>
    </w:p>
    <w:p w:rsidR="002D26AE" w:rsidRPr="00633038" w:rsidRDefault="002D26AE" w:rsidP="00633038">
      <w:pPr>
        <w:pStyle w:val="ad"/>
        <w:rPr>
          <w:noProof/>
          <w:kern w:val="0"/>
        </w:rPr>
      </w:pPr>
      <w:r>
        <w:rPr>
          <w:rFonts w:hint="eastAsia"/>
          <w:noProof/>
          <w:kern w:val="0"/>
        </w:rPr>
        <w:t xml:space="preserve">         </w:t>
      </w:r>
      <w:r w:rsidRPr="002D26AE">
        <w:rPr>
          <w:rFonts w:hint="eastAsia"/>
          <w:noProof/>
          <w:kern w:val="0"/>
          <w:highlight w:val="yellow"/>
        </w:rPr>
        <w:t>http区块相当于rsync全局配置参数</w:t>
      </w:r>
    </w:p>
    <w:p w:rsidR="00633038" w:rsidRPr="00633038" w:rsidRDefault="00633038" w:rsidP="00633038">
      <w:pPr>
        <w:pStyle w:val="ad"/>
        <w:rPr>
          <w:noProof/>
          <w:kern w:val="0"/>
        </w:rPr>
      </w:pPr>
      <w:r w:rsidRPr="00633038">
        <w:rPr>
          <w:noProof/>
          <w:kern w:val="0"/>
        </w:rPr>
        <w:t xml:space="preserve">    10</w:t>
      </w:r>
      <w:r w:rsidRPr="00633038">
        <w:rPr>
          <w:noProof/>
          <w:kern w:val="0"/>
        </w:rPr>
        <w:tab/>
        <w:t xml:space="preserve">    server {</w:t>
      </w:r>
      <w:r w:rsidR="002D26AE">
        <w:rPr>
          <w:rFonts w:hint="eastAsia"/>
          <w:noProof/>
          <w:kern w:val="0"/>
        </w:rPr>
        <w:t xml:space="preserve">                </w:t>
      </w:r>
      <w:r w:rsidR="002D26AE" w:rsidRPr="002D26AE">
        <w:rPr>
          <w:rFonts w:hint="eastAsia"/>
          <w:noProof/>
          <w:kern w:val="0"/>
          <w:highlight w:val="yellow"/>
        </w:rPr>
        <w:t>------server区块的开始</w:t>
      </w:r>
      <w:r w:rsidR="00FF172E">
        <w:rPr>
          <w:rFonts w:hint="eastAsia"/>
          <w:noProof/>
          <w:kern w:val="0"/>
        </w:rPr>
        <w:t xml:space="preserve"> </w:t>
      </w:r>
      <w:r w:rsidR="00FF172E" w:rsidRPr="00131A9A">
        <w:rPr>
          <w:rFonts w:hint="eastAsia"/>
          <w:noProof/>
          <w:color w:val="7030A0"/>
          <w:kern w:val="0"/>
        </w:rPr>
        <w:t>表示一个独立虚拟主机站点</w:t>
      </w:r>
      <w:r w:rsidR="00131A9A" w:rsidRPr="00131A9A">
        <w:rPr>
          <w:rFonts w:hint="eastAsia"/>
          <w:noProof/>
          <w:color w:val="7030A0"/>
          <w:kern w:val="0"/>
        </w:rPr>
        <w:t xml:space="preserve"> server模块的作用，配置服务监听信息，根据主机信息，确认接待哪一个用户，最后交给location服务员处理</w:t>
      </w:r>
    </w:p>
    <w:p w:rsidR="00633038" w:rsidRPr="00633038" w:rsidRDefault="00633038" w:rsidP="00633038">
      <w:pPr>
        <w:pStyle w:val="ad"/>
        <w:rPr>
          <w:noProof/>
          <w:kern w:val="0"/>
        </w:rPr>
      </w:pPr>
      <w:r w:rsidRPr="00633038">
        <w:rPr>
          <w:noProof/>
          <w:kern w:val="0"/>
        </w:rPr>
        <w:t xml:space="preserve">    11</w:t>
      </w:r>
      <w:r w:rsidRPr="00633038">
        <w:rPr>
          <w:noProof/>
          <w:kern w:val="0"/>
        </w:rPr>
        <w:tab/>
        <w:t xml:space="preserve">        listen       80;</w:t>
      </w:r>
      <w:r w:rsidR="00FF172E">
        <w:rPr>
          <w:rFonts w:hint="eastAsia"/>
          <w:noProof/>
          <w:kern w:val="0"/>
        </w:rPr>
        <w:t xml:space="preserve">    </w:t>
      </w:r>
      <w:r w:rsidR="00FF172E" w:rsidRPr="00FF172E">
        <w:rPr>
          <w:rFonts w:hint="eastAsia"/>
          <w:noProof/>
          <w:kern w:val="0"/>
          <w:highlight w:val="yellow"/>
        </w:rPr>
        <w:t>---提供服务的端口，默认是80</w:t>
      </w:r>
      <w:r w:rsidR="007424B7">
        <w:rPr>
          <w:rFonts w:hint="eastAsia"/>
          <w:noProof/>
          <w:kern w:val="0"/>
        </w:rPr>
        <w:t xml:space="preserve"> </w:t>
      </w:r>
    </w:p>
    <w:p w:rsidR="00633038" w:rsidRDefault="00633038" w:rsidP="00712EE1">
      <w:pPr>
        <w:pStyle w:val="ad"/>
        <w:ind w:firstLine="405"/>
        <w:rPr>
          <w:noProof/>
          <w:kern w:val="0"/>
        </w:rPr>
      </w:pPr>
      <w:r w:rsidRPr="00633038">
        <w:rPr>
          <w:noProof/>
          <w:kern w:val="0"/>
        </w:rPr>
        <w:t>12</w:t>
      </w:r>
      <w:r w:rsidRPr="00633038">
        <w:rPr>
          <w:noProof/>
          <w:kern w:val="0"/>
        </w:rPr>
        <w:tab/>
        <w:t xml:space="preserve">        server_name  localhost;</w:t>
      </w:r>
      <w:r w:rsidR="00FF172E">
        <w:rPr>
          <w:rFonts w:hint="eastAsia"/>
          <w:noProof/>
          <w:kern w:val="0"/>
        </w:rPr>
        <w:t xml:space="preserve">  </w:t>
      </w:r>
      <w:r w:rsidR="00FF172E" w:rsidRPr="00FF172E">
        <w:rPr>
          <w:rFonts w:hint="eastAsia"/>
          <w:noProof/>
          <w:kern w:val="0"/>
          <w:highlight w:val="yellow"/>
        </w:rPr>
        <w:t>--提供服务域名的主机名</w:t>
      </w:r>
      <w:r w:rsidR="007424B7">
        <w:rPr>
          <w:rFonts w:hint="eastAsia"/>
          <w:noProof/>
          <w:kern w:val="0"/>
        </w:rPr>
        <w:t xml:space="preserve"> 可以修改到对应的web服务主机名称</w:t>
      </w:r>
    </w:p>
    <w:p w:rsidR="00712EE1" w:rsidRPr="00633038" w:rsidRDefault="00712EE1" w:rsidP="00712EE1">
      <w:pPr>
        <w:pStyle w:val="ad"/>
        <w:ind w:firstLine="405"/>
        <w:rPr>
          <w:noProof/>
          <w:kern w:val="0"/>
        </w:rPr>
      </w:pPr>
      <w:r>
        <w:rPr>
          <w:rFonts w:hint="eastAsia"/>
          <w:noProof/>
          <w:kern w:val="0"/>
        </w:rPr>
        <w:t xml:space="preserve">或者修改的时候，server_name  </w:t>
      </w:r>
      <w:hyperlink r:id="rId20" w:history="1">
        <w:r w:rsidRPr="00B808CE">
          <w:rPr>
            <w:rStyle w:val="a6"/>
            <w:rFonts w:hint="eastAsia"/>
            <w:noProof/>
            <w:kern w:val="0"/>
          </w:rPr>
          <w:t>www.</w:t>
        </w:r>
        <w:r w:rsidRPr="00B808CE">
          <w:rPr>
            <w:rStyle w:val="a6"/>
            <w:rFonts w:hint="eastAsia"/>
            <w:noProof/>
            <w:kern w:val="0"/>
            <w:highlight w:val="yellow"/>
          </w:rPr>
          <w:t>shiyanbo.org</w:t>
        </w:r>
      </w:hyperlink>
      <w:r>
        <w:rPr>
          <w:rFonts w:hint="eastAsia"/>
          <w:noProof/>
          <w:kern w:val="0"/>
        </w:rPr>
        <w:t xml:space="preserve"> </w:t>
      </w:r>
      <w:r w:rsidRPr="00712EE1">
        <w:rPr>
          <w:rFonts w:hint="eastAsia"/>
          <w:noProof/>
          <w:kern w:val="0"/>
          <w:highlight w:val="yellow"/>
        </w:rPr>
        <w:t>www是主机名  shiyanbo.org是万网地址</w:t>
      </w:r>
    </w:p>
    <w:p w:rsidR="00633038" w:rsidRPr="00633038" w:rsidRDefault="00633038" w:rsidP="00633038">
      <w:pPr>
        <w:pStyle w:val="ad"/>
        <w:rPr>
          <w:noProof/>
          <w:kern w:val="0"/>
        </w:rPr>
      </w:pPr>
      <w:r w:rsidRPr="00633038">
        <w:rPr>
          <w:noProof/>
          <w:kern w:val="0"/>
        </w:rPr>
        <w:t xml:space="preserve">    13</w:t>
      </w:r>
      <w:r w:rsidRPr="00633038">
        <w:rPr>
          <w:noProof/>
          <w:kern w:val="0"/>
        </w:rPr>
        <w:tab/>
        <w:t xml:space="preserve">        location / {</w:t>
      </w:r>
      <w:r w:rsidR="0030594F">
        <w:rPr>
          <w:rFonts w:hint="eastAsia"/>
          <w:noProof/>
          <w:kern w:val="0"/>
        </w:rPr>
        <w:t xml:space="preserve">         </w:t>
      </w:r>
      <w:r w:rsidR="0030594F" w:rsidRPr="0030594F">
        <w:rPr>
          <w:rFonts w:hint="eastAsia"/>
          <w:noProof/>
          <w:kern w:val="0"/>
          <w:highlight w:val="yellow"/>
        </w:rPr>
        <w:t>---第一个location区块开始</w:t>
      </w:r>
    </w:p>
    <w:p w:rsidR="00633038" w:rsidRPr="00633038" w:rsidRDefault="00633038" w:rsidP="00633038">
      <w:pPr>
        <w:pStyle w:val="ad"/>
        <w:rPr>
          <w:noProof/>
          <w:kern w:val="0"/>
        </w:rPr>
      </w:pPr>
      <w:r w:rsidRPr="00633038">
        <w:rPr>
          <w:noProof/>
          <w:kern w:val="0"/>
        </w:rPr>
        <w:t xml:space="preserve">    14</w:t>
      </w:r>
      <w:r w:rsidRPr="00633038">
        <w:rPr>
          <w:noProof/>
          <w:kern w:val="0"/>
        </w:rPr>
        <w:tab/>
        <w:t xml:space="preserve">            root   html;</w:t>
      </w:r>
      <w:r w:rsidR="0030594F">
        <w:rPr>
          <w:rFonts w:hint="eastAsia"/>
          <w:noProof/>
          <w:kern w:val="0"/>
        </w:rPr>
        <w:t xml:space="preserve">     </w:t>
      </w:r>
      <w:r w:rsidR="0030594F" w:rsidRPr="0030594F">
        <w:rPr>
          <w:rFonts w:hint="eastAsia"/>
          <w:b/>
          <w:noProof/>
          <w:color w:val="7030A0"/>
          <w:kern w:val="0"/>
        </w:rPr>
        <w:t>---站点的根目录，相当于nginx的安装目录</w:t>
      </w:r>
    </w:p>
    <w:p w:rsidR="00633038" w:rsidRPr="0030594F" w:rsidRDefault="00633038" w:rsidP="00633038">
      <w:pPr>
        <w:pStyle w:val="ad"/>
        <w:rPr>
          <w:b/>
          <w:noProof/>
          <w:color w:val="7030A0"/>
          <w:kern w:val="0"/>
        </w:rPr>
      </w:pPr>
      <w:r w:rsidRPr="00633038">
        <w:rPr>
          <w:noProof/>
          <w:kern w:val="0"/>
        </w:rPr>
        <w:t xml:space="preserve">    15</w:t>
      </w:r>
      <w:r w:rsidRPr="00633038">
        <w:rPr>
          <w:noProof/>
          <w:kern w:val="0"/>
        </w:rPr>
        <w:tab/>
        <w:t xml:space="preserve">            index  index.html index.htm;</w:t>
      </w:r>
      <w:r w:rsidR="0030594F">
        <w:rPr>
          <w:rFonts w:hint="eastAsia"/>
          <w:noProof/>
          <w:kern w:val="0"/>
        </w:rPr>
        <w:t xml:space="preserve">  </w:t>
      </w:r>
      <w:r w:rsidR="0030594F" w:rsidRPr="0030594F">
        <w:rPr>
          <w:rFonts w:hint="eastAsia"/>
          <w:b/>
          <w:noProof/>
          <w:color w:val="7030A0"/>
          <w:kern w:val="0"/>
        </w:rPr>
        <w:t>默认的首页文件，多个用空格分开</w:t>
      </w:r>
    </w:p>
    <w:p w:rsidR="00633038" w:rsidRPr="006B60AD" w:rsidRDefault="00633038" w:rsidP="00633038">
      <w:pPr>
        <w:pStyle w:val="ad"/>
        <w:rPr>
          <w:noProof/>
          <w:color w:val="7030A0"/>
          <w:kern w:val="0"/>
        </w:rPr>
      </w:pPr>
      <w:r w:rsidRPr="00633038">
        <w:rPr>
          <w:noProof/>
          <w:kern w:val="0"/>
        </w:rPr>
        <w:t xml:space="preserve">    16</w:t>
      </w:r>
      <w:r w:rsidRPr="00633038">
        <w:rPr>
          <w:noProof/>
          <w:kern w:val="0"/>
        </w:rPr>
        <w:tab/>
        <w:t xml:space="preserve">        }</w:t>
      </w:r>
      <w:r w:rsidR="006B60AD">
        <w:rPr>
          <w:rFonts w:hint="eastAsia"/>
          <w:noProof/>
          <w:kern w:val="0"/>
        </w:rPr>
        <w:t xml:space="preserve">                           </w:t>
      </w:r>
      <w:r w:rsidR="006B60AD" w:rsidRPr="006B60AD">
        <w:rPr>
          <w:rFonts w:hint="eastAsia"/>
          <w:noProof/>
          <w:color w:val="7030A0"/>
          <w:kern w:val="0"/>
        </w:rPr>
        <w:t>---第一个location区块结束</w:t>
      </w:r>
    </w:p>
    <w:p w:rsidR="00633038" w:rsidRPr="00633038" w:rsidRDefault="00633038" w:rsidP="00633038">
      <w:pPr>
        <w:pStyle w:val="ad"/>
        <w:rPr>
          <w:noProof/>
          <w:kern w:val="0"/>
        </w:rPr>
      </w:pPr>
      <w:r w:rsidRPr="00633038">
        <w:rPr>
          <w:noProof/>
          <w:kern w:val="0"/>
        </w:rPr>
        <w:t xml:space="preserve">    17</w:t>
      </w:r>
      <w:r w:rsidRPr="00633038">
        <w:rPr>
          <w:noProof/>
          <w:kern w:val="0"/>
        </w:rPr>
        <w:tab/>
        <w:t xml:space="preserve">        error_page   500 502 503 504  /50x.html;</w:t>
      </w:r>
      <w:r w:rsidR="00B933F9">
        <w:rPr>
          <w:rFonts w:hint="eastAsia"/>
          <w:noProof/>
          <w:kern w:val="0"/>
        </w:rPr>
        <w:t xml:space="preserve"> </w:t>
      </w:r>
      <w:r w:rsidR="00B933F9" w:rsidRPr="007D6181">
        <w:rPr>
          <w:rFonts w:hint="eastAsia"/>
          <w:noProof/>
          <w:kern w:val="0"/>
          <w:highlight w:val="yellow"/>
        </w:rPr>
        <w:t>出现对应</w:t>
      </w:r>
      <w:r w:rsidR="007D6181" w:rsidRPr="007D6181">
        <w:rPr>
          <w:rFonts w:hint="eastAsia"/>
          <w:noProof/>
          <w:kern w:val="0"/>
          <w:highlight w:val="yellow"/>
        </w:rPr>
        <w:t>http状态码的时候，使用/50x.html恢复客户</w:t>
      </w:r>
    </w:p>
    <w:p w:rsidR="00633038" w:rsidRPr="00633038" w:rsidRDefault="00633038" w:rsidP="00633038">
      <w:pPr>
        <w:pStyle w:val="ad"/>
        <w:rPr>
          <w:noProof/>
          <w:kern w:val="0"/>
        </w:rPr>
      </w:pPr>
      <w:r w:rsidRPr="00633038">
        <w:rPr>
          <w:noProof/>
          <w:kern w:val="0"/>
        </w:rPr>
        <w:t xml:space="preserve">    18</w:t>
      </w:r>
      <w:r w:rsidRPr="00633038">
        <w:rPr>
          <w:noProof/>
          <w:kern w:val="0"/>
        </w:rPr>
        <w:tab/>
        <w:t xml:space="preserve">        location = /50x.html {</w:t>
      </w:r>
      <w:r w:rsidR="007D6181">
        <w:rPr>
          <w:rFonts w:hint="eastAsia"/>
          <w:noProof/>
          <w:kern w:val="0"/>
        </w:rPr>
        <w:t xml:space="preserve">   </w:t>
      </w:r>
      <w:r w:rsidR="007D6181" w:rsidRPr="007D6181">
        <w:rPr>
          <w:rFonts w:hint="eastAsia"/>
          <w:noProof/>
          <w:kern w:val="0"/>
          <w:highlight w:val="yellow"/>
        </w:rPr>
        <w:t>--loication区块的开始</w:t>
      </w:r>
      <w:r w:rsidR="00585FD1">
        <w:rPr>
          <w:rFonts w:hint="eastAsia"/>
          <w:noProof/>
          <w:kern w:val="0"/>
        </w:rPr>
        <w:t xml:space="preserve">  location木块大致作用，找谁，找哪一个url，去哪里找，找到指定的信息，找不到则找 index.html</w:t>
      </w:r>
    </w:p>
    <w:p w:rsidR="00633038" w:rsidRPr="00633038" w:rsidRDefault="00633038" w:rsidP="00633038">
      <w:pPr>
        <w:pStyle w:val="ad"/>
        <w:rPr>
          <w:noProof/>
          <w:kern w:val="0"/>
        </w:rPr>
      </w:pPr>
      <w:r w:rsidRPr="00633038">
        <w:rPr>
          <w:noProof/>
          <w:kern w:val="0"/>
        </w:rPr>
        <w:t xml:space="preserve">    19</w:t>
      </w:r>
      <w:r w:rsidRPr="00633038">
        <w:rPr>
          <w:noProof/>
          <w:kern w:val="0"/>
        </w:rPr>
        <w:tab/>
        <w:t xml:space="preserve">            root   html;</w:t>
      </w:r>
      <w:r w:rsidR="00574D8D">
        <w:rPr>
          <w:rFonts w:hint="eastAsia"/>
          <w:noProof/>
          <w:kern w:val="0"/>
        </w:rPr>
        <w:t xml:space="preserve">  </w:t>
      </w:r>
      <w:r w:rsidR="00574D8D" w:rsidRPr="00574D8D">
        <w:rPr>
          <w:rFonts w:hint="eastAsia"/>
          <w:noProof/>
          <w:kern w:val="0"/>
          <w:highlight w:val="yellow"/>
        </w:rPr>
        <w:t>--- 指定站点目录html</w:t>
      </w:r>
    </w:p>
    <w:p w:rsidR="00633038" w:rsidRPr="00633038" w:rsidRDefault="00633038" w:rsidP="00633038">
      <w:pPr>
        <w:pStyle w:val="ad"/>
        <w:rPr>
          <w:noProof/>
          <w:kern w:val="0"/>
        </w:rPr>
      </w:pPr>
      <w:r w:rsidRPr="00633038">
        <w:rPr>
          <w:noProof/>
          <w:kern w:val="0"/>
        </w:rPr>
        <w:t xml:space="preserve">    20</w:t>
      </w:r>
      <w:r w:rsidRPr="00633038">
        <w:rPr>
          <w:noProof/>
          <w:kern w:val="0"/>
        </w:rPr>
        <w:tab/>
        <w:t xml:space="preserve">        }</w:t>
      </w:r>
    </w:p>
    <w:p w:rsidR="00633038" w:rsidRPr="00633038" w:rsidRDefault="00633038" w:rsidP="00633038">
      <w:pPr>
        <w:pStyle w:val="ad"/>
        <w:rPr>
          <w:noProof/>
          <w:kern w:val="0"/>
        </w:rPr>
      </w:pPr>
      <w:r w:rsidRPr="00633038">
        <w:rPr>
          <w:noProof/>
          <w:kern w:val="0"/>
        </w:rPr>
        <w:t xml:space="preserve">    21</w:t>
      </w:r>
      <w:r w:rsidRPr="00633038">
        <w:rPr>
          <w:noProof/>
          <w:kern w:val="0"/>
        </w:rPr>
        <w:tab/>
        <w:t xml:space="preserve">    }</w:t>
      </w:r>
    </w:p>
    <w:p w:rsidR="00633038" w:rsidRPr="00633038" w:rsidRDefault="00633038" w:rsidP="00633038">
      <w:pPr>
        <w:pStyle w:val="ad"/>
        <w:rPr>
          <w:noProof/>
          <w:kern w:val="0"/>
        </w:rPr>
      </w:pPr>
      <w:r w:rsidRPr="00633038">
        <w:rPr>
          <w:noProof/>
          <w:kern w:val="0"/>
        </w:rPr>
        <w:t xml:space="preserve">    22</w:t>
      </w:r>
      <w:r w:rsidRPr="00633038">
        <w:rPr>
          <w:noProof/>
          <w:kern w:val="0"/>
        </w:rPr>
        <w:tab/>
        <w:t>}</w:t>
      </w:r>
      <w:r w:rsidR="00574D8D">
        <w:rPr>
          <w:rFonts w:hint="eastAsia"/>
          <w:noProof/>
          <w:kern w:val="0"/>
        </w:rPr>
        <w:t xml:space="preserve">    ---------------------</w:t>
      </w:r>
      <w:r w:rsidR="00574D8D" w:rsidRPr="00574D8D">
        <w:rPr>
          <w:rFonts w:hint="eastAsia"/>
          <w:noProof/>
          <w:kern w:val="0"/>
          <w:highlight w:val="yellow"/>
        </w:rPr>
        <w:t>--http区块结束</w:t>
      </w:r>
    </w:p>
    <w:p w:rsidR="000C3E71" w:rsidRDefault="00633038" w:rsidP="00633038">
      <w:pPr>
        <w:pStyle w:val="ad"/>
        <w:rPr>
          <w:noProof/>
          <w:kern w:val="0"/>
        </w:rPr>
      </w:pPr>
      <w:r w:rsidRPr="00633038">
        <w:rPr>
          <w:noProof/>
          <w:kern w:val="0"/>
        </w:rPr>
        <w:t>[root@web01 conf]#</w:t>
      </w:r>
    </w:p>
    <w:p w:rsidR="000C3E71" w:rsidRDefault="000C3E71" w:rsidP="00876164">
      <w:pPr>
        <w:pStyle w:val="ad"/>
        <w:rPr>
          <w:noProof/>
          <w:kern w:val="0"/>
        </w:rPr>
      </w:pPr>
    </w:p>
    <w:p w:rsidR="000C3E71" w:rsidRDefault="00AB4EC7" w:rsidP="00876164">
      <w:pPr>
        <w:pStyle w:val="ad"/>
        <w:rPr>
          <w:noProof/>
          <w:kern w:val="0"/>
        </w:rPr>
      </w:pPr>
      <w:r>
        <w:rPr>
          <w:rFonts w:hint="eastAsia"/>
          <w:noProof/>
          <w:kern w:val="0"/>
        </w:rPr>
        <w:t xml:space="preserve">原则：这里面的每一行是以分号为结束的，大括号是成对出现的。 </w:t>
      </w:r>
    </w:p>
    <w:p w:rsidR="00AB4EC7" w:rsidRDefault="00AB4EC7" w:rsidP="00876164">
      <w:pPr>
        <w:pStyle w:val="ad"/>
        <w:rPr>
          <w:noProof/>
          <w:kern w:val="0"/>
        </w:rPr>
      </w:pPr>
      <w:r>
        <w:rPr>
          <w:rFonts w:hint="eastAsia"/>
          <w:noProof/>
          <w:kern w:val="0"/>
        </w:rPr>
        <w:t>检查是否是成对的大括号 第一种方法 鼠标放到一个大括号，如果是成对的大括号，另外一个大括号也会闪烁，或者是选中一个大括号，时候shift</w:t>
      </w:r>
      <w:r w:rsidR="00350F3E">
        <w:rPr>
          <w:rFonts w:hint="eastAsia"/>
          <w:noProof/>
          <w:kern w:val="0"/>
        </w:rPr>
        <w:t>5   --%  会来回挑来挑去</w:t>
      </w: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0C3E71" w:rsidRDefault="000C3E71" w:rsidP="00876164">
      <w:pPr>
        <w:pStyle w:val="ad"/>
        <w:rPr>
          <w:noProof/>
          <w:kern w:val="0"/>
        </w:rPr>
      </w:pPr>
    </w:p>
    <w:p w:rsidR="00876164" w:rsidRDefault="00876164" w:rsidP="0086404D">
      <w:pPr>
        <w:pStyle w:val="ad"/>
        <w:pBdr>
          <w:bottom w:val="single" w:sz="8" w:space="0" w:color="auto" w:shadow="1"/>
        </w:pBdr>
        <w:ind w:leftChars="-236" w:left="-566" w:rightChars="-246" w:right="-590"/>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014316" w:rsidRDefault="00014316" w:rsidP="00876164">
      <w:pPr>
        <w:pStyle w:val="ad"/>
        <w:rPr>
          <w:kern w:val="0"/>
        </w:rPr>
      </w:pPr>
    </w:p>
    <w:p w:rsidR="00876164" w:rsidRPr="00876164" w:rsidRDefault="00876164" w:rsidP="00876164">
      <w:pPr>
        <w:widowControl/>
        <w:spacing w:line="240" w:lineRule="auto"/>
        <w:rPr>
          <w:rFonts w:ascii="宋体" w:hAnsi="宋体" w:cs="宋体"/>
          <w:kern w:val="0"/>
          <w:szCs w:val="24"/>
        </w:rPr>
      </w:pPr>
    </w:p>
    <w:p w:rsidR="00876164" w:rsidRDefault="00876164" w:rsidP="00876164">
      <w:pPr>
        <w:pStyle w:val="ad"/>
        <w:rPr>
          <w:kern w:val="0"/>
        </w:rPr>
      </w:pPr>
    </w:p>
    <w:p w:rsidR="00876164" w:rsidRPr="00876164" w:rsidRDefault="00876164" w:rsidP="00876164">
      <w:pPr>
        <w:pStyle w:val="ad"/>
        <w:rPr>
          <w:kern w:val="0"/>
        </w:rPr>
      </w:pPr>
    </w:p>
    <w:p w:rsidR="00876164" w:rsidRPr="006277D9" w:rsidRDefault="00876164" w:rsidP="00876164">
      <w:pPr>
        <w:pStyle w:val="ad"/>
      </w:pPr>
    </w:p>
    <w:p w:rsidR="00510F0A" w:rsidRDefault="00510F0A" w:rsidP="00510F0A">
      <w:pPr>
        <w:pStyle w:val="3"/>
        <w:spacing w:before="163" w:after="163"/>
      </w:pPr>
      <w:r>
        <w:rPr>
          <w:rFonts w:hint="eastAsia"/>
        </w:rPr>
        <w:t>html</w:t>
      </w:r>
      <w:r>
        <w:rPr>
          <w:rFonts w:hint="eastAsia"/>
        </w:rPr>
        <w:t>目录</w:t>
      </w:r>
    </w:p>
    <w:p w:rsidR="00C01887" w:rsidRDefault="00C01887" w:rsidP="00C01887">
      <w:pPr>
        <w:pStyle w:val="ad"/>
      </w:pPr>
      <w:r>
        <w:t>drwxr-xr-x 2 root root 4096 May 16 10:57 html</w:t>
      </w:r>
    </w:p>
    <w:p w:rsidR="00C01887" w:rsidRDefault="005D6ADA" w:rsidP="00C01887">
      <w:pPr>
        <w:pStyle w:val="ad"/>
      </w:pPr>
      <w:r w:rsidRPr="00805E16">
        <w:rPr>
          <w:rFonts w:hint="eastAsia"/>
          <w:highlight w:val="yellow"/>
        </w:rPr>
        <w:t>web服务器的站点目录</w:t>
      </w:r>
    </w:p>
    <w:p w:rsidR="00510F0A" w:rsidRDefault="00510F0A" w:rsidP="00510F0A">
      <w:pPr>
        <w:pStyle w:val="3"/>
        <w:spacing w:before="163" w:after="163"/>
      </w:pPr>
      <w:r>
        <w:rPr>
          <w:rFonts w:hint="eastAsia"/>
        </w:rPr>
        <w:lastRenderedPageBreak/>
        <w:t>日志目录</w:t>
      </w:r>
    </w:p>
    <w:p w:rsidR="00C01887" w:rsidRDefault="00C01887" w:rsidP="00C01887">
      <w:pPr>
        <w:pStyle w:val="ad"/>
      </w:pPr>
      <w:r>
        <w:t>drwxr-xr-x 2 root root 4096 May 16 19:45 logs</w:t>
      </w:r>
    </w:p>
    <w:p w:rsidR="005D6ADA" w:rsidRDefault="005D6ADA" w:rsidP="00C01887">
      <w:pPr>
        <w:pStyle w:val="ad"/>
      </w:pPr>
      <w:r w:rsidRPr="00805E16">
        <w:rPr>
          <w:rFonts w:hint="eastAsia"/>
          <w:highlight w:val="yellow"/>
        </w:rPr>
        <w:t>日志目录</w:t>
      </w:r>
    </w:p>
    <w:p w:rsidR="00510F0A" w:rsidRDefault="00510F0A" w:rsidP="00510F0A">
      <w:pPr>
        <w:pStyle w:val="3"/>
        <w:spacing w:before="163" w:after="163"/>
      </w:pPr>
      <w:r>
        <w:rPr>
          <w:rFonts w:hint="eastAsia"/>
        </w:rPr>
        <w:t>sbin</w:t>
      </w:r>
      <w:r>
        <w:rPr>
          <w:rFonts w:hint="eastAsia"/>
        </w:rPr>
        <w:t>目录</w:t>
      </w:r>
    </w:p>
    <w:p w:rsidR="0001491D" w:rsidRDefault="0001491D" w:rsidP="00C01887">
      <w:pPr>
        <w:pStyle w:val="ad"/>
      </w:pPr>
    </w:p>
    <w:p w:rsidR="00C01887" w:rsidRDefault="0001491D" w:rsidP="00C01887">
      <w:pPr>
        <w:pStyle w:val="ad"/>
      </w:pPr>
      <w:r>
        <w:rPr>
          <w:rFonts w:hint="eastAsia"/>
        </w:rPr>
        <w:t>4.</w:t>
      </w:r>
      <w:r w:rsidR="00C01887">
        <w:t>drwxr-xr-x 2 root root 4096 May 16 19:12 sbin</w:t>
      </w:r>
    </w:p>
    <w:p w:rsidR="005D6ADA" w:rsidRDefault="005D6ADA" w:rsidP="0001491D">
      <w:pPr>
        <w:pStyle w:val="ad"/>
        <w:ind w:firstLineChars="150" w:firstLine="315"/>
      </w:pPr>
      <w:r w:rsidRPr="00805E16">
        <w:rPr>
          <w:rFonts w:hint="eastAsia"/>
          <w:highlight w:val="yellow"/>
        </w:rPr>
        <w:t>程序命令的保存</w:t>
      </w:r>
      <w:r w:rsidR="00805E16" w:rsidRPr="00805E16">
        <w:rPr>
          <w:rFonts w:hint="eastAsia"/>
          <w:highlight w:val="yellow"/>
        </w:rPr>
        <w:t>目录</w:t>
      </w:r>
    </w:p>
    <w:p w:rsidR="00C375A7" w:rsidRDefault="00510F0A" w:rsidP="00C375A7">
      <w:pPr>
        <w:pStyle w:val="ad"/>
      </w:pPr>
      <w:r>
        <w:t xml:space="preserve"> </w:t>
      </w:r>
      <w:r w:rsidR="00C375A7">
        <w:t xml:space="preserve">[root@web01 sbin]# </w:t>
      </w:r>
      <w:r w:rsidR="00C375A7" w:rsidRPr="00C375A7">
        <w:rPr>
          <w:highlight w:val="yellow"/>
        </w:rPr>
        <w:t xml:space="preserve">/application/nginx/sbin/nginx </w:t>
      </w:r>
      <w:r w:rsidR="00C375A7">
        <w:rPr>
          <w:rFonts w:hint="eastAsia"/>
          <w:highlight w:val="yellow"/>
        </w:rPr>
        <w:t xml:space="preserve"> </w:t>
      </w:r>
      <w:r w:rsidR="00C375A7" w:rsidRPr="00C375A7">
        <w:rPr>
          <w:highlight w:val="yellow"/>
        </w:rPr>
        <w:t>-h</w:t>
      </w:r>
    </w:p>
    <w:p w:rsidR="00C375A7" w:rsidRDefault="00C375A7" w:rsidP="00C375A7">
      <w:pPr>
        <w:pStyle w:val="ad"/>
      </w:pPr>
      <w:r>
        <w:t>nginx version: nginx/1.14.0</w:t>
      </w:r>
    </w:p>
    <w:p w:rsidR="00C375A7" w:rsidRDefault="00C375A7" w:rsidP="00C375A7">
      <w:pPr>
        <w:pStyle w:val="ad"/>
      </w:pPr>
      <w:r>
        <w:t>Usage: nginx [-?hvVtTq] [-s signal] [-c filename] [-p prefix] [-g directives]</w:t>
      </w:r>
    </w:p>
    <w:p w:rsidR="00C375A7" w:rsidRDefault="00C375A7" w:rsidP="00C375A7">
      <w:pPr>
        <w:pStyle w:val="ad"/>
      </w:pPr>
    </w:p>
    <w:p w:rsidR="00C375A7" w:rsidRDefault="00C375A7" w:rsidP="00C375A7">
      <w:pPr>
        <w:pStyle w:val="ad"/>
      </w:pPr>
      <w:r>
        <w:t>Options:</w:t>
      </w:r>
    </w:p>
    <w:p w:rsidR="00C375A7" w:rsidRDefault="00C375A7" w:rsidP="00C375A7">
      <w:pPr>
        <w:pStyle w:val="ad"/>
      </w:pPr>
      <w:r>
        <w:t xml:space="preserve">  -?,-h         : this help</w:t>
      </w:r>
    </w:p>
    <w:p w:rsidR="00C375A7" w:rsidRDefault="00C375A7" w:rsidP="00C375A7">
      <w:pPr>
        <w:pStyle w:val="ad"/>
      </w:pPr>
      <w:r>
        <w:rPr>
          <w:rFonts w:hint="eastAsia"/>
        </w:rPr>
        <w:t xml:space="preserve">                  帮助</w:t>
      </w:r>
    </w:p>
    <w:p w:rsidR="00C375A7" w:rsidRDefault="00C375A7" w:rsidP="00C375A7">
      <w:pPr>
        <w:pStyle w:val="ad"/>
      </w:pPr>
      <w:r>
        <w:t xml:space="preserve">  -v            : show version and exit</w:t>
      </w:r>
    </w:p>
    <w:p w:rsidR="00C375A7" w:rsidRDefault="00C375A7" w:rsidP="00C375A7">
      <w:pPr>
        <w:pStyle w:val="ad"/>
      </w:pPr>
      <w:r>
        <w:rPr>
          <w:rFonts w:hint="eastAsia"/>
        </w:rPr>
        <w:t xml:space="preserve">                  显示软件版本并且推出</w:t>
      </w:r>
    </w:p>
    <w:p w:rsidR="00C375A7" w:rsidRDefault="00C375A7" w:rsidP="00C375A7">
      <w:pPr>
        <w:pStyle w:val="ad"/>
      </w:pPr>
      <w:r>
        <w:t xml:space="preserve">  -V            : show version and configure options then exit</w:t>
      </w:r>
    </w:p>
    <w:p w:rsidR="0092093C" w:rsidRDefault="0092093C" w:rsidP="00C375A7">
      <w:pPr>
        <w:pStyle w:val="ad"/>
      </w:pPr>
      <w:r>
        <w:rPr>
          <w:rFonts w:hint="eastAsia"/>
        </w:rPr>
        <w:t xml:space="preserve">                   </w:t>
      </w:r>
      <w:r w:rsidRPr="0092093C">
        <w:rPr>
          <w:rFonts w:hint="eastAsia"/>
          <w:highlight w:val="yellow"/>
        </w:rPr>
        <w:t>显示版本信息和配置参数并且退出</w:t>
      </w:r>
    </w:p>
    <w:p w:rsidR="00C375A7" w:rsidRDefault="00C375A7" w:rsidP="00C375A7">
      <w:pPr>
        <w:pStyle w:val="ad"/>
      </w:pPr>
      <w:r>
        <w:t xml:space="preserve">  </w:t>
      </w:r>
      <w:r w:rsidRPr="00CB0BE0">
        <w:rPr>
          <w:highlight w:val="yellow"/>
        </w:rPr>
        <w:t>-t</w:t>
      </w:r>
      <w:r>
        <w:t xml:space="preserve">            : test configuration and exit</w:t>
      </w:r>
    </w:p>
    <w:p w:rsidR="0092093C" w:rsidRDefault="0092093C" w:rsidP="00C375A7">
      <w:pPr>
        <w:pStyle w:val="ad"/>
      </w:pPr>
      <w:r>
        <w:rPr>
          <w:rFonts w:hint="eastAsia"/>
        </w:rPr>
        <w:t xml:space="preserve">                  </w:t>
      </w:r>
      <w:r w:rsidR="00FB6A36">
        <w:rPr>
          <w:rFonts w:hint="eastAsia"/>
        </w:rPr>
        <w:t>配置文件的语法检查参数（类似于ansible语法检查功能）</w:t>
      </w:r>
    </w:p>
    <w:p w:rsidR="00C375A7" w:rsidRDefault="00C375A7" w:rsidP="00C375A7">
      <w:pPr>
        <w:pStyle w:val="ad"/>
      </w:pPr>
      <w:r>
        <w:t xml:space="preserve">  -T            : test configuration, dump it and exit</w:t>
      </w:r>
    </w:p>
    <w:p w:rsidR="003707BF" w:rsidRDefault="003707BF" w:rsidP="00C375A7">
      <w:pPr>
        <w:pStyle w:val="ad"/>
      </w:pPr>
      <w:r>
        <w:rPr>
          <w:rFonts w:hint="eastAsia"/>
        </w:rPr>
        <w:t xml:space="preserve">                   配置文件语法检查，并且将配置文件的信息显示出来</w:t>
      </w:r>
    </w:p>
    <w:p w:rsidR="00C375A7" w:rsidRDefault="00C375A7" w:rsidP="00C375A7">
      <w:pPr>
        <w:pStyle w:val="ad"/>
      </w:pPr>
      <w:r>
        <w:t xml:space="preserve">  -q            : suppress non-error messages during configuration testing</w:t>
      </w:r>
    </w:p>
    <w:p w:rsidR="003707BF" w:rsidRDefault="003707BF" w:rsidP="00C375A7">
      <w:pPr>
        <w:pStyle w:val="ad"/>
      </w:pPr>
      <w:r>
        <w:rPr>
          <w:rFonts w:hint="eastAsia"/>
        </w:rPr>
        <w:t xml:space="preserve">                  </w:t>
      </w:r>
      <w:r w:rsidR="00C9615A">
        <w:rPr>
          <w:rFonts w:hint="eastAsia"/>
        </w:rPr>
        <w:t>只显示错误的信息，在测试的时候</w:t>
      </w:r>
    </w:p>
    <w:p w:rsidR="00C375A7" w:rsidRDefault="00C375A7" w:rsidP="00C375A7">
      <w:pPr>
        <w:pStyle w:val="ad"/>
      </w:pPr>
      <w:r>
        <w:t xml:space="preserve">  </w:t>
      </w:r>
      <w:r w:rsidRPr="00D305A7">
        <w:rPr>
          <w:highlight w:val="yellow"/>
        </w:rPr>
        <w:t>-s signal</w:t>
      </w:r>
      <w:r>
        <w:t xml:space="preserve">     : send signal to a master process: stop, quit, reopen, reload</w:t>
      </w:r>
    </w:p>
    <w:p w:rsidR="00C9615A" w:rsidRDefault="00C9615A" w:rsidP="00C375A7">
      <w:pPr>
        <w:pStyle w:val="ad"/>
      </w:pPr>
      <w:r>
        <w:rPr>
          <w:rFonts w:hint="eastAsia"/>
        </w:rPr>
        <w:t xml:space="preserve">                  发送状态到master主进程   stop(关闭)  reload 重启</w:t>
      </w:r>
    </w:p>
    <w:p w:rsidR="00D305A7" w:rsidRDefault="00D305A7" w:rsidP="00C375A7">
      <w:pPr>
        <w:pStyle w:val="ad"/>
      </w:pPr>
      <w:r>
        <w:rPr>
          <w:rFonts w:hint="eastAsia"/>
        </w:rPr>
        <w:t xml:space="preserve">               </w:t>
      </w:r>
      <w:r w:rsidRPr="00D305A7">
        <w:rPr>
          <w:rFonts w:hint="eastAsia"/>
          <w:highlight w:val="yellow"/>
        </w:rPr>
        <w:t>nginx -s stop (关闭)  nginx -s reload  重启</w:t>
      </w:r>
    </w:p>
    <w:p w:rsidR="00C375A7" w:rsidRDefault="00C375A7" w:rsidP="00C375A7">
      <w:pPr>
        <w:pStyle w:val="ad"/>
      </w:pPr>
      <w:r>
        <w:t xml:space="preserve">  -p prefix     : set prefix path (default: /application/nginx-1.14/)</w:t>
      </w:r>
    </w:p>
    <w:p w:rsidR="00C375A7" w:rsidRDefault="00C375A7" w:rsidP="00C375A7">
      <w:pPr>
        <w:pStyle w:val="ad"/>
      </w:pPr>
      <w:r>
        <w:t xml:space="preserve">  -c filename   : set configuration file (default: conf/nginx.conf)</w:t>
      </w:r>
    </w:p>
    <w:p w:rsidR="00C375A7" w:rsidRDefault="00C375A7" w:rsidP="00C375A7">
      <w:pPr>
        <w:pStyle w:val="ad"/>
      </w:pPr>
      <w:r>
        <w:t xml:space="preserve">  -g directives : set global directives out of configuration file</w:t>
      </w:r>
    </w:p>
    <w:p w:rsidR="00391B04" w:rsidRDefault="00391B04" w:rsidP="00C375A7">
      <w:pPr>
        <w:pStyle w:val="ad"/>
      </w:pPr>
    </w:p>
    <w:p w:rsidR="00391B04" w:rsidRDefault="00391B04" w:rsidP="00CC393F">
      <w:pPr>
        <w:pStyle w:val="4"/>
      </w:pPr>
      <w:r>
        <w:rPr>
          <w:rFonts w:hint="eastAsia"/>
        </w:rPr>
        <w:t>查看之前已经配置好</w:t>
      </w:r>
      <w:r w:rsidR="00CC393F">
        <w:rPr>
          <w:rFonts w:hint="eastAsia"/>
        </w:rPr>
        <w:t>服务器上</w:t>
      </w:r>
      <w:r>
        <w:rPr>
          <w:rFonts w:hint="eastAsia"/>
        </w:rPr>
        <w:t>的</w:t>
      </w:r>
      <w:r>
        <w:rPr>
          <w:rFonts w:hint="eastAsia"/>
        </w:rPr>
        <w:t>nginx</w:t>
      </w:r>
      <w:r w:rsidR="00CC393F">
        <w:rPr>
          <w:rFonts w:hint="eastAsia"/>
        </w:rPr>
        <w:t>编译安装的配置</w:t>
      </w:r>
    </w:p>
    <w:p w:rsidR="00C375A7" w:rsidRDefault="00CC393F" w:rsidP="0001491D">
      <w:pPr>
        <w:pStyle w:val="ad"/>
      </w:pPr>
      <w:r w:rsidRPr="00C375A7">
        <w:rPr>
          <w:highlight w:val="yellow"/>
        </w:rPr>
        <w:t>/application/nginx/sbin/nginx</w:t>
      </w:r>
      <w:r>
        <w:rPr>
          <w:rFonts w:hint="eastAsia"/>
        </w:rPr>
        <w:t xml:space="preserve">  -V </w:t>
      </w:r>
    </w:p>
    <w:p w:rsidR="00CC393F" w:rsidRDefault="00CC393F" w:rsidP="0001491D">
      <w:pPr>
        <w:pStyle w:val="ad"/>
      </w:pPr>
      <w:r>
        <w:rPr>
          <w:rFonts w:hint="eastAsia"/>
        </w:rPr>
        <w:lastRenderedPageBreak/>
        <w:t>其中 /application/nginx是自己定义的软连接目录   sbin/nginx 是编译安装之后生成的目录</w:t>
      </w:r>
      <w:r w:rsidR="00C471E0">
        <w:rPr>
          <w:rFonts w:hint="eastAsia"/>
        </w:rPr>
        <w:t>。</w:t>
      </w:r>
    </w:p>
    <w:p w:rsidR="00FB6A36" w:rsidRDefault="00FB6A36" w:rsidP="00FB6A36">
      <w:pPr>
        <w:pStyle w:val="ad"/>
      </w:pPr>
      <w:r>
        <w:t xml:space="preserve">[root@web01 nginx]# /application/nginx/sbin/nginx  -V </w:t>
      </w:r>
    </w:p>
    <w:p w:rsidR="00FB6A36" w:rsidRDefault="00FB6A36" w:rsidP="00FB6A36">
      <w:pPr>
        <w:pStyle w:val="ad"/>
      </w:pPr>
      <w:r>
        <w:t>nginx version: nginx/1.14.0</w:t>
      </w:r>
    </w:p>
    <w:p w:rsidR="00FB6A36" w:rsidRDefault="00FB6A36" w:rsidP="00FB6A36">
      <w:pPr>
        <w:pStyle w:val="ad"/>
      </w:pPr>
      <w:r>
        <w:t xml:space="preserve">built by gcc 4.4.7 20120313 (Red Hat 4.4.7-18) (GCC) </w:t>
      </w:r>
    </w:p>
    <w:p w:rsidR="00FB6A36" w:rsidRDefault="00FB6A36" w:rsidP="00FB6A36">
      <w:pPr>
        <w:pStyle w:val="ad"/>
      </w:pPr>
      <w:r>
        <w:t>built with OpenSSL 1.0.1e-fips 11 Feb 2013</w:t>
      </w:r>
    </w:p>
    <w:p w:rsidR="00FB6A36" w:rsidRDefault="00FB6A36" w:rsidP="00FB6A36">
      <w:pPr>
        <w:pStyle w:val="ad"/>
      </w:pPr>
      <w:r>
        <w:t>TLS SNI support enabled</w:t>
      </w:r>
    </w:p>
    <w:p w:rsidR="00FB6A36" w:rsidRDefault="00FB6A36" w:rsidP="00FB6A36">
      <w:pPr>
        <w:pStyle w:val="ad"/>
      </w:pPr>
      <w:r>
        <w:t>configure arguments: --prefix=/application/nginx-1.14 --user=www --group=www --with-http_ssl_module --with-http_stub_status_module</w:t>
      </w:r>
    </w:p>
    <w:p w:rsidR="00FB6A36" w:rsidRDefault="00FB6A36" w:rsidP="00FB6A36">
      <w:pPr>
        <w:pStyle w:val="ad"/>
      </w:pPr>
      <w:r>
        <w:t>[root@web01 nginx]#</w:t>
      </w:r>
    </w:p>
    <w:p w:rsidR="006B0658" w:rsidRDefault="006B0658" w:rsidP="006B0658">
      <w:pPr>
        <w:pStyle w:val="4"/>
      </w:pPr>
      <w:r>
        <w:rPr>
          <w:rFonts w:hint="eastAsia"/>
        </w:rPr>
        <w:t>nginx</w:t>
      </w:r>
      <w:r>
        <w:rPr>
          <w:rFonts w:hint="eastAsia"/>
        </w:rPr>
        <w:t>命令几个重要的参数</w:t>
      </w:r>
    </w:p>
    <w:p w:rsidR="006B0658" w:rsidRDefault="006B0658" w:rsidP="006B0658">
      <w:pPr>
        <w:pStyle w:val="ad"/>
        <w:numPr>
          <w:ilvl w:val="0"/>
          <w:numId w:val="16"/>
        </w:numPr>
      </w:pPr>
      <w:r>
        <w:rPr>
          <w:rFonts w:hint="eastAsia"/>
        </w:rPr>
        <w:t>nginx -V 显示nginx服务编译安装时候的配置</w:t>
      </w:r>
    </w:p>
    <w:p w:rsidR="006B0658" w:rsidRDefault="006B0658" w:rsidP="006B0658">
      <w:pPr>
        <w:pStyle w:val="ad"/>
        <w:numPr>
          <w:ilvl w:val="0"/>
          <w:numId w:val="16"/>
        </w:numPr>
      </w:pPr>
      <w:r>
        <w:rPr>
          <w:rFonts w:hint="eastAsia"/>
        </w:rPr>
        <w:t>nginx -t  在修改完nginx主程序配置文件之后可以测试一下是否修改成功</w:t>
      </w:r>
    </w:p>
    <w:p w:rsidR="006B0658" w:rsidRDefault="006B0658" w:rsidP="006B0658">
      <w:pPr>
        <w:pStyle w:val="ad"/>
        <w:numPr>
          <w:ilvl w:val="0"/>
          <w:numId w:val="16"/>
        </w:numPr>
      </w:pPr>
      <w:r>
        <w:rPr>
          <w:rFonts w:hint="eastAsia"/>
        </w:rPr>
        <w:t xml:space="preserve">nginx -s  </w:t>
      </w:r>
      <w:r w:rsidR="008825EF">
        <w:rPr>
          <w:rFonts w:hint="eastAsia"/>
        </w:rPr>
        <w:t xml:space="preserve">stop </w:t>
      </w:r>
      <w:r>
        <w:rPr>
          <w:rFonts w:hint="eastAsia"/>
        </w:rPr>
        <w:t>代表关闭 nginx 进程</w:t>
      </w:r>
    </w:p>
    <w:p w:rsidR="008825EF" w:rsidRDefault="008825EF" w:rsidP="006B0658">
      <w:pPr>
        <w:pStyle w:val="ad"/>
        <w:numPr>
          <w:ilvl w:val="0"/>
          <w:numId w:val="16"/>
        </w:numPr>
      </w:pPr>
      <w:r>
        <w:rPr>
          <w:rFonts w:hint="eastAsia"/>
        </w:rPr>
        <w:t>nginx -s  reload 代表的是平滑重启</w:t>
      </w:r>
    </w:p>
    <w:p w:rsidR="008825EF" w:rsidRDefault="008825EF" w:rsidP="008825EF">
      <w:pPr>
        <w:pStyle w:val="ad"/>
      </w:pPr>
      <w:r>
        <w:rPr>
          <w:rFonts w:hint="eastAsia"/>
        </w:rPr>
        <w:t>这里需要注意的是：在修改虚拟主机配置文件里面的监听的地方的时候，如果定义或者修改了 以ip地址为监听的时候，这个时候</w:t>
      </w:r>
      <w:r w:rsidR="002707B4">
        <w:rPr>
          <w:rFonts w:hint="eastAsia"/>
        </w:rPr>
        <w:t xml:space="preserve">不能平滑重启了，一定是 nginx -s top 然后 nginx </w:t>
      </w:r>
    </w:p>
    <w:p w:rsidR="002707B4" w:rsidRPr="006B0658" w:rsidRDefault="002707B4" w:rsidP="008825EF">
      <w:pPr>
        <w:pStyle w:val="ad"/>
      </w:pPr>
      <w:r>
        <w:rPr>
          <w:rFonts w:hint="eastAsia"/>
        </w:rPr>
        <w:t>另外如果把监听的ip修改了之后，变成其他的端口或者什么的 这个时候代表的是修改到了ip的监听，所以这个时候也需要nginx -s top 然后 nginx</w:t>
      </w:r>
    </w:p>
    <w:p w:rsidR="004F711A" w:rsidRDefault="004F711A" w:rsidP="004B78B8">
      <w:pPr>
        <w:pStyle w:val="4"/>
      </w:pPr>
      <w:r>
        <w:rPr>
          <w:rFonts w:hint="eastAsia"/>
        </w:rPr>
        <w:t>master</w:t>
      </w:r>
      <w:r>
        <w:rPr>
          <w:rFonts w:hint="eastAsia"/>
        </w:rPr>
        <w:t>进程和</w:t>
      </w:r>
      <w:r>
        <w:rPr>
          <w:rFonts w:hint="eastAsia"/>
        </w:rPr>
        <w:t>worker</w:t>
      </w:r>
      <w:r>
        <w:rPr>
          <w:rFonts w:hint="eastAsia"/>
        </w:rPr>
        <w:t>进程说明</w:t>
      </w:r>
    </w:p>
    <w:p w:rsidR="004B78B8" w:rsidRDefault="004B78B8" w:rsidP="004B78B8">
      <w:pPr>
        <w:pStyle w:val="ad"/>
      </w:pPr>
      <w:r>
        <w:t>[root@web01 nginx]# ps -ef |grep nginx</w:t>
      </w:r>
    </w:p>
    <w:p w:rsidR="004B78B8" w:rsidRDefault="004B78B8" w:rsidP="004B78B8">
      <w:pPr>
        <w:pStyle w:val="ad"/>
      </w:pPr>
      <w:r>
        <w:t>root      15596      1  0 19:45 ?        00:00:00 nginx: master process /application/nginx/sbin/nginx</w:t>
      </w:r>
    </w:p>
    <w:p w:rsidR="004B78B8" w:rsidRDefault="004B78B8" w:rsidP="004B78B8">
      <w:pPr>
        <w:pStyle w:val="ad"/>
      </w:pPr>
      <w:r>
        <w:t xml:space="preserve">www       15597  15596  0 19:45 ?        00:00:00 nginx: worker process        </w:t>
      </w:r>
    </w:p>
    <w:p w:rsidR="004B78B8" w:rsidRDefault="004B78B8" w:rsidP="004B78B8">
      <w:pPr>
        <w:pStyle w:val="ad"/>
      </w:pPr>
      <w:r w:rsidRPr="00D55BD3">
        <w:rPr>
          <w:rFonts w:hint="eastAsia"/>
          <w:highlight w:val="yellow"/>
        </w:rPr>
        <w:t>说明 nginx：master process 是主进程 ，nginx:worker process 副进程</w:t>
      </w:r>
      <w:r w:rsidR="00D55BD3" w:rsidRPr="00D55BD3">
        <w:rPr>
          <w:rFonts w:hint="eastAsia"/>
          <w:highlight w:val="yellow"/>
        </w:rPr>
        <w:t xml:space="preserve">  只要master process 进程还存在，那么nginx这个进程就会一直，存在的。无论你杀死多少次 worker process 进程 nginx进程都会一直存在。</w:t>
      </w:r>
    </w:p>
    <w:p w:rsidR="00510F0A" w:rsidRDefault="00510F0A" w:rsidP="004B78B8">
      <w:pPr>
        <w:pStyle w:val="ad"/>
      </w:pPr>
    </w:p>
    <w:p w:rsidR="00510F0A" w:rsidRDefault="00510F0A" w:rsidP="00FB7B12">
      <w:pPr>
        <w:pStyle w:val="4"/>
      </w:pPr>
      <w:r>
        <w:rPr>
          <w:rFonts w:hint="eastAsia"/>
        </w:rPr>
        <w:t>设置</w:t>
      </w:r>
      <w:r>
        <w:rPr>
          <w:rFonts w:hint="eastAsia"/>
        </w:rPr>
        <w:t>nginx</w:t>
      </w:r>
      <w:r>
        <w:rPr>
          <w:rFonts w:hint="eastAsia"/>
        </w:rPr>
        <w:t>命令</w:t>
      </w:r>
      <w:r w:rsidR="00FB7B12">
        <w:rPr>
          <w:rFonts w:hint="eastAsia"/>
        </w:rPr>
        <w:t>环境变量（替代全路径输出）</w:t>
      </w:r>
    </w:p>
    <w:p w:rsidR="00FB7B12" w:rsidRDefault="00FB7B12" w:rsidP="00FB7B12">
      <w:pPr>
        <w:pStyle w:val="ad"/>
      </w:pPr>
      <w:r>
        <w:rPr>
          <w:rFonts w:hint="eastAsia"/>
        </w:rPr>
        <w:t>分析：目前在执行nginx相关的命令的时候，需要</w:t>
      </w:r>
      <w:r w:rsidR="00B32716" w:rsidRPr="00B32716">
        <w:t>/application/nginx/sbin</w:t>
      </w:r>
      <w:r w:rsidR="00B32716">
        <w:rPr>
          <w:rFonts w:hint="eastAsia"/>
        </w:rPr>
        <w:t>/nginx 然后后面在跟其他相关的参数</w:t>
      </w:r>
    </w:p>
    <w:p w:rsidR="00B32716" w:rsidRDefault="00B32716" w:rsidP="00FB7B12">
      <w:pPr>
        <w:pStyle w:val="ad"/>
      </w:pPr>
      <w:r>
        <w:rPr>
          <w:rFonts w:hint="eastAsia"/>
        </w:rPr>
        <w:t>因为这个命令没有配置在 环境里面。所以就么有办法实现输出一个nginx 就可以执行，所以现在思路就是把</w:t>
      </w:r>
      <w:r w:rsidR="000D430F">
        <w:rPr>
          <w:rFonts w:hint="eastAsia"/>
        </w:rPr>
        <w:t>这个命令设置在环境变量的配置文件里面然后source  /etc/profile  即可</w:t>
      </w:r>
    </w:p>
    <w:p w:rsidR="004540E3" w:rsidRDefault="004540E3" w:rsidP="004540E3">
      <w:pPr>
        <w:pStyle w:val="ad"/>
      </w:pPr>
      <w:r>
        <w:t>[root@web01 sbin]# vim /etc/profile</w:t>
      </w:r>
      <w:r w:rsidR="0017190D">
        <w:rPr>
          <w:rFonts w:hint="eastAsia"/>
        </w:rPr>
        <w:t xml:space="preserve"> 编辑这个文件</w:t>
      </w:r>
    </w:p>
    <w:p w:rsidR="004540E3" w:rsidRDefault="004540E3" w:rsidP="004540E3">
      <w:pPr>
        <w:pStyle w:val="ad"/>
      </w:pPr>
      <w:r>
        <w:t># /etc/profile</w:t>
      </w:r>
    </w:p>
    <w:p w:rsidR="004540E3" w:rsidRDefault="004540E3" w:rsidP="004540E3">
      <w:pPr>
        <w:pStyle w:val="ad"/>
      </w:pPr>
    </w:p>
    <w:p w:rsidR="004540E3" w:rsidRDefault="004540E3" w:rsidP="004540E3">
      <w:pPr>
        <w:pStyle w:val="ad"/>
      </w:pPr>
      <w:r>
        <w:t># System wide environment and startup programs, for login setup</w:t>
      </w:r>
    </w:p>
    <w:p w:rsidR="000D430F" w:rsidRDefault="004540E3" w:rsidP="004540E3">
      <w:pPr>
        <w:pStyle w:val="ad"/>
      </w:pPr>
      <w:r>
        <w:t># Functions and aliases go in /etc/bashrc</w:t>
      </w:r>
    </w:p>
    <w:p w:rsidR="004540E3" w:rsidRDefault="004540E3" w:rsidP="004540E3">
      <w:pPr>
        <w:pStyle w:val="ad"/>
      </w:pPr>
    </w:p>
    <w:p w:rsidR="004540E3" w:rsidRDefault="004540E3" w:rsidP="004540E3">
      <w:pPr>
        <w:pStyle w:val="ad"/>
      </w:pPr>
      <w:r>
        <w:t>export PATH="$PATH:/application/nginx/sbin/"</w:t>
      </w:r>
      <w:r w:rsidR="0017190D">
        <w:rPr>
          <w:rFonts w:hint="eastAsia"/>
        </w:rPr>
        <w:t xml:space="preserve">  </w:t>
      </w:r>
      <w:r w:rsidR="0017190D" w:rsidRPr="0017190D">
        <w:rPr>
          <w:rFonts w:hint="eastAsia"/>
          <w:b/>
          <w:color w:val="FF0000"/>
        </w:rPr>
        <w:t>--注意这个地方</w:t>
      </w:r>
      <w:r w:rsidR="0017190D">
        <w:rPr>
          <w:rFonts w:hint="eastAsia"/>
        </w:rPr>
        <w:t xml:space="preserve"> </w:t>
      </w:r>
      <w:r w:rsidR="0017190D" w:rsidRPr="0017190D">
        <w:rPr>
          <w:rFonts w:hint="eastAsia"/>
          <w:highlight w:val="yellow"/>
        </w:rPr>
        <w:t>export PATH=  正常定义环境的变量的格式</w:t>
      </w:r>
    </w:p>
    <w:p w:rsidR="0017190D" w:rsidRDefault="0017190D" w:rsidP="004540E3">
      <w:pPr>
        <w:pStyle w:val="ad"/>
      </w:pPr>
      <w:r>
        <w:t>"$PATH:/application/nginx/sbin/"</w:t>
      </w:r>
      <w:r>
        <w:rPr>
          <w:rFonts w:hint="eastAsia"/>
        </w:rPr>
        <w:t xml:space="preserve"> </w:t>
      </w:r>
      <w:r w:rsidRPr="00C75EF4">
        <w:rPr>
          <w:rFonts w:hint="eastAsia"/>
          <w:highlight w:val="yellow"/>
        </w:rPr>
        <w:t>正常情况下用的是单引号，这里用的是双引号，因为$PATH：需要被识别</w:t>
      </w:r>
    </w:p>
    <w:p w:rsidR="00C75EF4" w:rsidRDefault="00C75EF4" w:rsidP="004540E3">
      <w:pPr>
        <w:pStyle w:val="ad"/>
      </w:pPr>
      <w:r>
        <w:rPr>
          <w:rFonts w:hint="eastAsia"/>
        </w:rPr>
        <w:t xml:space="preserve"> </w:t>
      </w:r>
      <w:r w:rsidRPr="00C75EF4">
        <w:rPr>
          <w:rFonts w:hint="eastAsia"/>
          <w:highlight w:val="yellow"/>
        </w:rPr>
        <w:t>因为是需要把</w:t>
      </w:r>
      <w:r w:rsidRPr="00C75EF4">
        <w:rPr>
          <w:highlight w:val="yellow"/>
        </w:rPr>
        <w:t>/application/nginx/sbin</w:t>
      </w:r>
      <w:r w:rsidRPr="00C75EF4">
        <w:rPr>
          <w:rFonts w:hint="eastAsia"/>
          <w:highlight w:val="yellow"/>
        </w:rPr>
        <w:t xml:space="preserve"> 这个命令加入到环境变量里面所以用了一个$PATH 这样就不会改变原来的变量的基础上增加内容。</w:t>
      </w:r>
    </w:p>
    <w:p w:rsidR="004540E3" w:rsidRDefault="004540E3" w:rsidP="004540E3">
      <w:pPr>
        <w:pStyle w:val="ad"/>
      </w:pPr>
      <w:r>
        <w:t>"/etc/profile" 84L, 2053C written</w:t>
      </w:r>
    </w:p>
    <w:p w:rsidR="004540E3" w:rsidRDefault="004540E3" w:rsidP="004540E3">
      <w:pPr>
        <w:pStyle w:val="ad"/>
      </w:pPr>
      <w:r>
        <w:t>[root@web01 sbin]#</w:t>
      </w:r>
    </w:p>
    <w:p w:rsidR="004540E3" w:rsidRDefault="004540E3" w:rsidP="004540E3">
      <w:pPr>
        <w:pStyle w:val="ad"/>
      </w:pPr>
      <w:r w:rsidRPr="004540E3">
        <w:t>[root@web01 sbin]# source /etc/profile</w:t>
      </w:r>
      <w:r>
        <w:rPr>
          <w:rFonts w:hint="eastAsia"/>
        </w:rPr>
        <w:t xml:space="preserve">  </w:t>
      </w:r>
      <w:r w:rsidRPr="004540E3">
        <w:rPr>
          <w:rFonts w:hint="eastAsia"/>
          <w:highlight w:val="yellow"/>
        </w:rPr>
        <w:t>--使修改的配置文件生效</w:t>
      </w:r>
    </w:p>
    <w:p w:rsidR="004540E3" w:rsidRDefault="004540E3" w:rsidP="004540E3">
      <w:pPr>
        <w:pStyle w:val="ad"/>
      </w:pPr>
      <w:r>
        <w:t>[root@web01 sbin]# nginx -V</w:t>
      </w:r>
      <w:r>
        <w:rPr>
          <w:rFonts w:hint="eastAsia"/>
        </w:rPr>
        <w:t xml:space="preserve">   </w:t>
      </w:r>
      <w:r w:rsidRPr="004540E3">
        <w:rPr>
          <w:rFonts w:hint="eastAsia"/>
          <w:highlight w:val="yellow"/>
        </w:rPr>
        <w:t>--测试</w:t>
      </w:r>
    </w:p>
    <w:p w:rsidR="004540E3" w:rsidRDefault="004540E3" w:rsidP="004540E3">
      <w:pPr>
        <w:pStyle w:val="ad"/>
      </w:pPr>
      <w:r>
        <w:t>nginx version: nginx/1.14.0</w:t>
      </w:r>
    </w:p>
    <w:p w:rsidR="004540E3" w:rsidRDefault="004540E3" w:rsidP="004540E3">
      <w:pPr>
        <w:pStyle w:val="ad"/>
      </w:pPr>
      <w:r>
        <w:t xml:space="preserve">built by gcc 4.4.7 20120313 (Red Hat 4.4.7-18) (GCC) </w:t>
      </w:r>
    </w:p>
    <w:p w:rsidR="004540E3" w:rsidRDefault="004540E3" w:rsidP="004540E3">
      <w:pPr>
        <w:pStyle w:val="ad"/>
      </w:pPr>
      <w:r>
        <w:t>built with OpenSSL 1.0.1e-fips 11 Feb 2013</w:t>
      </w:r>
    </w:p>
    <w:p w:rsidR="004540E3" w:rsidRDefault="004540E3" w:rsidP="004540E3">
      <w:pPr>
        <w:pStyle w:val="ad"/>
      </w:pPr>
      <w:r>
        <w:t>TLS SNI support enabled</w:t>
      </w:r>
    </w:p>
    <w:p w:rsidR="004540E3" w:rsidRDefault="004540E3" w:rsidP="004540E3">
      <w:pPr>
        <w:pStyle w:val="ad"/>
      </w:pPr>
      <w:r>
        <w:t>configure arguments: --prefix=/application/nginx-1.14 --user=www --group=www --with-http_ssl_module --with-http_stub_status_module</w:t>
      </w:r>
    </w:p>
    <w:p w:rsidR="004540E3" w:rsidRPr="00FB7B12" w:rsidRDefault="004540E3" w:rsidP="004540E3">
      <w:pPr>
        <w:pStyle w:val="ad"/>
      </w:pPr>
      <w:r>
        <w:t>[root@web01 sbin]#</w:t>
      </w:r>
    </w:p>
    <w:p w:rsidR="004805D1" w:rsidRDefault="004805D1" w:rsidP="004805D1">
      <w:pPr>
        <w:pStyle w:val="20"/>
        <w:spacing w:before="163" w:after="163"/>
      </w:pPr>
      <w:r>
        <w:rPr>
          <w:rFonts w:hint="eastAsia"/>
        </w:rPr>
        <w:t>利用</w:t>
      </w:r>
      <w:r>
        <w:rPr>
          <w:rFonts w:hint="eastAsia"/>
        </w:rPr>
        <w:t>nginx</w:t>
      </w:r>
      <w:r>
        <w:rPr>
          <w:rFonts w:hint="eastAsia"/>
        </w:rPr>
        <w:t>软件搭建一个简单的网站</w:t>
      </w:r>
    </w:p>
    <w:p w:rsidR="004805D1" w:rsidRDefault="004805D1" w:rsidP="004805D1">
      <w:pPr>
        <w:pStyle w:val="3"/>
        <w:spacing w:before="163" w:after="163"/>
      </w:pPr>
      <w:r>
        <w:rPr>
          <w:rFonts w:hint="eastAsia"/>
        </w:rPr>
        <w:t>第一个里程碑：编写</w:t>
      </w:r>
      <w:r>
        <w:rPr>
          <w:rFonts w:hint="eastAsia"/>
        </w:rPr>
        <w:t>nginx</w:t>
      </w:r>
      <w:r>
        <w:rPr>
          <w:rFonts w:hint="eastAsia"/>
        </w:rPr>
        <w:t>配置文件</w:t>
      </w:r>
    </w:p>
    <w:p w:rsidR="00794E4A" w:rsidRDefault="00794E4A" w:rsidP="004805D1">
      <w:pPr>
        <w:pStyle w:val="ad"/>
      </w:pPr>
      <w:r>
        <w:rPr>
          <w:rFonts w:hint="eastAsia"/>
        </w:rPr>
        <w:t>这里声明一下，无论怎么搭建一个简单的网站，前面的步骤部署的还是一样的</w:t>
      </w:r>
      <w:r w:rsidR="00FB676E">
        <w:rPr>
          <w:rFonts w:hint="eastAsia"/>
        </w:rPr>
        <w:t>，nginx软件包的下载，安装依赖软件，创建worker进程，对软件进行编译安装，创建程序的软连接，启动nginx服务，检查测试</w:t>
      </w:r>
      <w:r w:rsidR="00F3797A">
        <w:rPr>
          <w:rFonts w:hint="eastAsia"/>
        </w:rPr>
        <w:t xml:space="preserve">。 </w:t>
      </w:r>
    </w:p>
    <w:p w:rsidR="00F3797A" w:rsidRDefault="00F3797A" w:rsidP="004805D1">
      <w:pPr>
        <w:pStyle w:val="ad"/>
      </w:pPr>
      <w:r>
        <w:rPr>
          <w:rFonts w:hint="eastAsia"/>
        </w:rPr>
        <w:t xml:space="preserve">在以上没有问题之后，这个时候应该做的是 </w:t>
      </w:r>
      <w:r w:rsidRPr="00F10906">
        <w:rPr>
          <w:rFonts w:hint="eastAsia"/>
          <w:highlight w:val="yellow"/>
        </w:rPr>
        <w:t>精简nginx主配置文件的内容</w:t>
      </w:r>
      <w:r>
        <w:rPr>
          <w:rFonts w:hint="eastAsia"/>
        </w:rPr>
        <w:t>。</w:t>
      </w:r>
      <w:r w:rsidR="00F10906">
        <w:rPr>
          <w:rFonts w:hint="eastAsia"/>
        </w:rPr>
        <w:t>之后是下面的内容</w:t>
      </w:r>
    </w:p>
    <w:p w:rsidR="00794E4A" w:rsidRDefault="00794E4A" w:rsidP="004805D1">
      <w:pPr>
        <w:pStyle w:val="ad"/>
      </w:pPr>
      <w:r>
        <w:rPr>
          <w:rFonts w:hint="eastAsia"/>
        </w:rPr>
        <w:t>--------------------------------------------------------</w:t>
      </w:r>
    </w:p>
    <w:p w:rsidR="00794E4A" w:rsidRDefault="00794E4A" w:rsidP="004805D1">
      <w:pPr>
        <w:pStyle w:val="ad"/>
      </w:pPr>
    </w:p>
    <w:p w:rsidR="004805D1" w:rsidRDefault="004805D1" w:rsidP="004805D1">
      <w:pPr>
        <w:pStyle w:val="ad"/>
      </w:pPr>
      <w:r>
        <w:t xml:space="preserve">worker_processes  </w:t>
      </w:r>
      <w:r w:rsidR="006176CE">
        <w:rPr>
          <w:rFonts w:hint="eastAsia"/>
        </w:rPr>
        <w:t>2</w:t>
      </w:r>
      <w:r>
        <w:t>;</w:t>
      </w:r>
    </w:p>
    <w:p w:rsidR="004805D1" w:rsidRDefault="004805D1" w:rsidP="004805D1">
      <w:pPr>
        <w:pStyle w:val="ad"/>
      </w:pPr>
      <w:r>
        <w:t>events {</w:t>
      </w:r>
    </w:p>
    <w:p w:rsidR="004805D1" w:rsidRDefault="004805D1" w:rsidP="004805D1">
      <w:pPr>
        <w:pStyle w:val="ad"/>
      </w:pPr>
      <w:r>
        <w:t xml:space="preserve">    worker_connections  1024;</w:t>
      </w:r>
    </w:p>
    <w:p w:rsidR="004805D1" w:rsidRDefault="004805D1" w:rsidP="004805D1">
      <w:pPr>
        <w:pStyle w:val="ad"/>
      </w:pPr>
      <w:r>
        <w:t>}</w:t>
      </w:r>
    </w:p>
    <w:p w:rsidR="004805D1" w:rsidRDefault="004805D1" w:rsidP="004805D1">
      <w:pPr>
        <w:pStyle w:val="ad"/>
      </w:pPr>
      <w:r>
        <w:t>http {</w:t>
      </w:r>
    </w:p>
    <w:p w:rsidR="004805D1" w:rsidRDefault="004805D1" w:rsidP="004805D1">
      <w:pPr>
        <w:pStyle w:val="ad"/>
      </w:pPr>
      <w:r>
        <w:t xml:space="preserve">    include       mime.types;</w:t>
      </w:r>
    </w:p>
    <w:p w:rsidR="004805D1" w:rsidRDefault="004805D1" w:rsidP="004805D1">
      <w:pPr>
        <w:pStyle w:val="ad"/>
      </w:pPr>
      <w:r>
        <w:t xml:space="preserve">    default_type  </w:t>
      </w:r>
      <w:r w:rsidRPr="006176CE">
        <w:rPr>
          <w:highlight w:val="yellow"/>
        </w:rPr>
        <w:t>application/octet-stream</w:t>
      </w:r>
      <w:r>
        <w:t>;</w:t>
      </w:r>
    </w:p>
    <w:p w:rsidR="004805D1" w:rsidRDefault="004805D1" w:rsidP="004805D1">
      <w:pPr>
        <w:pStyle w:val="ad"/>
      </w:pPr>
      <w:r>
        <w:t xml:space="preserve">    sendfile        on;</w:t>
      </w:r>
    </w:p>
    <w:p w:rsidR="004805D1" w:rsidRDefault="004805D1" w:rsidP="004805D1">
      <w:pPr>
        <w:pStyle w:val="ad"/>
      </w:pPr>
      <w:r>
        <w:t xml:space="preserve">    keepalive_timeout  65;</w:t>
      </w:r>
    </w:p>
    <w:p w:rsidR="004805D1" w:rsidRDefault="004805D1" w:rsidP="004805D1">
      <w:pPr>
        <w:pStyle w:val="ad"/>
      </w:pPr>
      <w:r>
        <w:t xml:space="preserve">    server {</w:t>
      </w:r>
    </w:p>
    <w:p w:rsidR="004805D1" w:rsidRDefault="004805D1" w:rsidP="004805D1">
      <w:pPr>
        <w:pStyle w:val="ad"/>
      </w:pPr>
      <w:r>
        <w:lastRenderedPageBreak/>
        <w:t xml:space="preserve">        listen       80;</w:t>
      </w:r>
    </w:p>
    <w:p w:rsidR="004805D1" w:rsidRDefault="004805D1" w:rsidP="004805D1">
      <w:pPr>
        <w:pStyle w:val="ad"/>
      </w:pPr>
      <w:r>
        <w:t xml:space="preserve">        server_name  </w:t>
      </w:r>
      <w:r w:rsidR="00BD2616" w:rsidRPr="00BD2616">
        <w:rPr>
          <w:rFonts w:hint="eastAsia"/>
          <w:color w:val="7030A0"/>
        </w:rPr>
        <w:t>www.etiantian.org</w:t>
      </w:r>
      <w:r>
        <w:t>;</w:t>
      </w:r>
    </w:p>
    <w:p w:rsidR="004805D1" w:rsidRDefault="004805D1" w:rsidP="004805D1">
      <w:pPr>
        <w:pStyle w:val="ad"/>
      </w:pPr>
      <w:r>
        <w:t xml:space="preserve">                    root   </w:t>
      </w:r>
      <w:r w:rsidRPr="00BD2616">
        <w:rPr>
          <w:color w:val="7030A0"/>
        </w:rPr>
        <w:t>html</w:t>
      </w:r>
      <w:r w:rsidR="00BD2616" w:rsidRPr="00BD2616">
        <w:rPr>
          <w:rFonts w:hint="eastAsia"/>
          <w:color w:val="7030A0"/>
        </w:rPr>
        <w:t>/www</w:t>
      </w:r>
      <w:r>
        <w:t>;</w:t>
      </w:r>
    </w:p>
    <w:p w:rsidR="004805D1" w:rsidRDefault="004805D1" w:rsidP="00860FAD">
      <w:pPr>
        <w:pStyle w:val="ad"/>
      </w:pPr>
      <w:r>
        <w:t xml:space="preserve">            </w:t>
      </w:r>
      <w:r w:rsidR="00860FAD" w:rsidRPr="00860FAD">
        <w:t xml:space="preserve"> index  </w:t>
      </w:r>
      <w:r w:rsidR="00860FAD" w:rsidRPr="00777E20">
        <w:rPr>
          <w:color w:val="7030A0"/>
        </w:rPr>
        <w:t>oldboy.html</w:t>
      </w:r>
      <w:r w:rsidR="00860FAD" w:rsidRPr="00860FAD">
        <w:t xml:space="preserve"> index.htm;</w:t>
      </w:r>
    </w:p>
    <w:p w:rsidR="004805D1" w:rsidRDefault="004805D1" w:rsidP="004805D1">
      <w:pPr>
        <w:pStyle w:val="ad"/>
      </w:pPr>
      <w:r>
        <w:t xml:space="preserve">          }</w:t>
      </w:r>
    </w:p>
    <w:p w:rsidR="004805D1" w:rsidRDefault="004805D1" w:rsidP="004805D1">
      <w:pPr>
        <w:pStyle w:val="ad"/>
      </w:pPr>
      <w:r>
        <w:t>}</w:t>
      </w:r>
    </w:p>
    <w:p w:rsidR="00714083" w:rsidRDefault="00714083" w:rsidP="004805D1">
      <w:pPr>
        <w:pStyle w:val="ad"/>
      </w:pPr>
    </w:p>
    <w:p w:rsidR="00F10906" w:rsidRDefault="00F10906" w:rsidP="004805D1">
      <w:pPr>
        <w:pStyle w:val="ad"/>
      </w:pPr>
      <w:r w:rsidRPr="000655B8">
        <w:rPr>
          <w:rFonts w:hint="eastAsia"/>
          <w:highlight w:val="yellow"/>
        </w:rPr>
        <w:t>（2）检查</w:t>
      </w:r>
      <w:r w:rsidR="000655B8" w:rsidRPr="000655B8">
        <w:rPr>
          <w:rFonts w:hint="eastAsia"/>
          <w:highlight w:val="yellow"/>
        </w:rPr>
        <w:t>配置文件是否修改正确</w:t>
      </w:r>
    </w:p>
    <w:p w:rsidR="000655B8" w:rsidRDefault="000655B8" w:rsidP="004805D1">
      <w:pPr>
        <w:pStyle w:val="ad"/>
      </w:pPr>
      <w:r>
        <w:rPr>
          <w:rFonts w:hint="eastAsia"/>
        </w:rPr>
        <w:t xml:space="preserve">      nginx -t</w:t>
      </w:r>
    </w:p>
    <w:p w:rsidR="00286637" w:rsidRDefault="00286637" w:rsidP="004805D1">
      <w:pPr>
        <w:pStyle w:val="ad"/>
      </w:pPr>
      <w:r>
        <w:rPr>
          <w:rFonts w:hint="eastAsia"/>
        </w:rPr>
        <w:t>--------------------------------说明-----------------------</w:t>
      </w:r>
    </w:p>
    <w:p w:rsidR="00714083" w:rsidRDefault="00714083" w:rsidP="004805D1">
      <w:pPr>
        <w:pStyle w:val="ad"/>
      </w:pPr>
      <w:r>
        <w:rPr>
          <w:rFonts w:hint="eastAsia"/>
        </w:rPr>
        <w:t>说明 oldboy.html 对应下面的 oldboy.html文件的内容。  html/www 这个站点目录 看是否有，没有需要创建</w:t>
      </w:r>
    </w:p>
    <w:p w:rsidR="00714083" w:rsidRDefault="00714083" w:rsidP="004805D1">
      <w:pPr>
        <w:pStyle w:val="ad"/>
        <w:rPr>
          <w:color w:val="7030A0"/>
        </w:rPr>
      </w:pPr>
      <w:r>
        <w:rPr>
          <w:rFonts w:hint="eastAsia"/>
        </w:rPr>
        <w:t xml:space="preserve">server_name  </w:t>
      </w:r>
      <w:hyperlink r:id="rId21" w:history="1">
        <w:r w:rsidRPr="00B45608">
          <w:rPr>
            <w:rStyle w:val="a6"/>
            <w:rFonts w:hint="eastAsia"/>
          </w:rPr>
          <w:t>www.etiantian.org</w:t>
        </w:r>
      </w:hyperlink>
      <w:r>
        <w:rPr>
          <w:rFonts w:hint="eastAsia"/>
          <w:color w:val="7030A0"/>
        </w:rPr>
        <w:t xml:space="preserve">  这个需要在</w:t>
      </w:r>
      <w:r w:rsidR="00235278">
        <w:rPr>
          <w:rFonts w:hint="eastAsia"/>
          <w:color w:val="7030A0"/>
        </w:rPr>
        <w:t>本地主机..\etc\hosts 文件 和Linux /etc/hosts 文件配置</w:t>
      </w:r>
    </w:p>
    <w:p w:rsidR="00286637" w:rsidRPr="0036671D" w:rsidRDefault="00286637" w:rsidP="004805D1">
      <w:pPr>
        <w:pStyle w:val="ad"/>
        <w:rPr>
          <w:b/>
          <w:color w:val="7030A0"/>
        </w:rPr>
      </w:pPr>
      <w:r w:rsidRPr="0036671D">
        <w:rPr>
          <w:rFonts w:hint="eastAsia"/>
          <w:b/>
          <w:color w:val="7030A0"/>
          <w:highlight w:val="yellow"/>
        </w:rPr>
        <w:t>这里面的配置文件，修改的时候需要注意细节，1.括号是成对出现的（</w:t>
      </w:r>
      <w:r w:rsidR="00F22ACB" w:rsidRPr="0036671D">
        <w:rPr>
          <w:rFonts w:hint="eastAsia"/>
          <w:b/>
          <w:color w:val="7030A0"/>
          <w:highlight w:val="yellow"/>
        </w:rPr>
        <w:t>当鼠标移动到其中一个的时候会闪烁，或者是shift 5 ==% 也可以</w:t>
      </w:r>
      <w:r w:rsidRPr="0036671D">
        <w:rPr>
          <w:rFonts w:hint="eastAsia"/>
          <w:b/>
          <w:color w:val="7030A0"/>
          <w:highlight w:val="yellow"/>
        </w:rPr>
        <w:t>）</w:t>
      </w:r>
      <w:r w:rsidR="00F22ACB" w:rsidRPr="0036671D">
        <w:rPr>
          <w:rFonts w:hint="eastAsia"/>
          <w:b/>
          <w:color w:val="7030A0"/>
          <w:highlight w:val="yellow"/>
        </w:rPr>
        <w:t xml:space="preserve"> 2.另外内容</w:t>
      </w:r>
      <w:r w:rsidR="0036671D" w:rsidRPr="0036671D">
        <w:rPr>
          <w:rFonts w:hint="eastAsia"/>
          <w:b/>
          <w:color w:val="7030A0"/>
          <w:highlight w:val="yellow"/>
        </w:rPr>
        <w:t>后面是冒号分割。</w:t>
      </w:r>
    </w:p>
    <w:p w:rsidR="00286637" w:rsidRPr="004805D1" w:rsidRDefault="00286637" w:rsidP="004805D1">
      <w:pPr>
        <w:pStyle w:val="ad"/>
      </w:pPr>
    </w:p>
    <w:p w:rsidR="004805D1" w:rsidRDefault="00860FAD" w:rsidP="00E217F9">
      <w:pPr>
        <w:pStyle w:val="3"/>
        <w:spacing w:before="163" w:after="163"/>
      </w:pPr>
      <w:r>
        <w:rPr>
          <w:rFonts w:hint="eastAsia"/>
        </w:rPr>
        <w:t>第二个里程碑：根据配置文件创建站点目录和首页文件</w:t>
      </w:r>
      <w:r w:rsidR="00E217F9">
        <w:rPr>
          <w:rFonts w:hint="eastAsia"/>
        </w:rPr>
        <w:t>和配置主机名</w:t>
      </w:r>
    </w:p>
    <w:p w:rsidR="00235278" w:rsidRDefault="00235278" w:rsidP="00E217F9">
      <w:pPr>
        <w:pStyle w:val="4"/>
      </w:pPr>
      <w:r>
        <w:rPr>
          <w:rFonts w:hint="eastAsia"/>
        </w:rPr>
        <w:t>将本地主机的</w:t>
      </w:r>
      <w:r>
        <w:rPr>
          <w:rFonts w:hint="eastAsia"/>
        </w:rPr>
        <w:t xml:space="preserve">\etc\hosts </w:t>
      </w:r>
      <w:r>
        <w:rPr>
          <w:rFonts w:hint="eastAsia"/>
        </w:rPr>
        <w:t>文件和</w:t>
      </w:r>
      <w:r>
        <w:rPr>
          <w:rFonts w:hint="eastAsia"/>
        </w:rPr>
        <w:t>linux</w:t>
      </w:r>
      <w:r>
        <w:rPr>
          <w:rFonts w:hint="eastAsia"/>
        </w:rPr>
        <w:t>主机上面的</w:t>
      </w:r>
      <w:r>
        <w:rPr>
          <w:rFonts w:hint="eastAsia"/>
        </w:rPr>
        <w:t>/etc/hosts</w:t>
      </w:r>
      <w:r>
        <w:rPr>
          <w:rFonts w:hint="eastAsia"/>
        </w:rPr>
        <w:t>文件进行修改</w:t>
      </w:r>
    </w:p>
    <w:p w:rsidR="00B47A4D" w:rsidRDefault="00B47A4D" w:rsidP="00B47A4D">
      <w:pPr>
        <w:pStyle w:val="ad"/>
      </w:pPr>
      <w:r>
        <w:rPr>
          <w:rFonts w:hint="eastAsia"/>
        </w:rPr>
        <w:t>本地主机配置</w:t>
      </w:r>
    </w:p>
    <w:p w:rsidR="00B47A4D" w:rsidRDefault="00E217F9" w:rsidP="00B47A4D">
      <w:pPr>
        <w:pStyle w:val="ad"/>
        <w:numPr>
          <w:ilvl w:val="0"/>
          <w:numId w:val="14"/>
        </w:numPr>
      </w:pPr>
      <w:r>
        <w:rPr>
          <w:rFonts w:hint="eastAsia"/>
        </w:rPr>
        <w:t>本地主机上hosts文件进行配置 我的电脑--</w:t>
      </w:r>
      <w:r w:rsidR="00B47A4D" w:rsidRPr="00B47A4D">
        <w:rPr>
          <w:rFonts w:ascii="微软雅黑" w:eastAsia="微软雅黑" w:hAnsi="微软雅黑" w:cs="Helvetica" w:hint="eastAsia"/>
          <w:color w:val="333333"/>
        </w:rPr>
        <w:t xml:space="preserve"> </w:t>
      </w:r>
      <w:r w:rsidR="00B47A4D">
        <w:rPr>
          <w:rFonts w:ascii="微软雅黑" w:eastAsia="微软雅黑" w:hAnsi="微软雅黑" w:cs="Helvetica" w:hint="eastAsia"/>
          <w:color w:val="333333"/>
        </w:rPr>
        <w:t> </w:t>
      </w:r>
      <w:r w:rsidR="00B47A4D" w:rsidRPr="00B47A4D">
        <w:t>C:\Wi</w:t>
      </w:r>
      <w:r w:rsidR="00B47A4D">
        <w:t xml:space="preserve">ndows\System32\drivers\etc\  </w:t>
      </w:r>
      <w:r w:rsidR="00B47A4D">
        <w:rPr>
          <w:rFonts w:hint="eastAsia"/>
        </w:rPr>
        <w:t>--找到hosts文件进行修改 如下</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 Copyright (c) 1993-2009 Microsoft Corp.</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 This is a sample HOSTS file used by Microsoft TCP/IP for Windows.</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 This file contains the mappings of IP addresses to host names. Each</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 entry should be kept on an individual line. The IP address should</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 be placed in the first column followed by the corresponding host name.</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 The IP address and the host name should be separated by at least one</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 space.</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 Additionally, comments (such as these) may be inserted on individual</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 lines or following the machine name denoted by a '#' symbol.</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lastRenderedPageBreak/>
        <w:t># For example:</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      102.54.94.97     rhino.acme.com          # source server</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       38.25.63.10     x.acme.com              # x client host</w:t>
      </w:r>
    </w:p>
    <w:p w:rsidR="00B47A4D" w:rsidRPr="00B47A4D" w:rsidRDefault="00B47A4D" w:rsidP="00B47A4D">
      <w:pPr>
        <w:pStyle w:val="ad"/>
        <w:rPr>
          <w:rFonts w:ascii="Helvetica" w:hAnsi="Helvetica" w:cs="Helvetica"/>
          <w:color w:val="333333"/>
        </w:rPr>
      </w:pP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 localhost name resolution is handled within DNS itself.</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w:t>
      </w:r>
      <w:r w:rsidRPr="00B47A4D">
        <w:rPr>
          <w:rFonts w:ascii="Helvetica" w:hAnsi="Helvetica" w:cs="Helvetica"/>
          <w:color w:val="333333"/>
        </w:rPr>
        <w:tab/>
        <w:t>127.0.0.1       localhost</w:t>
      </w:r>
    </w:p>
    <w:p w:rsidR="00B47A4D" w:rsidRPr="00B47A4D" w:rsidRDefault="00B47A4D" w:rsidP="00B47A4D">
      <w:pPr>
        <w:pStyle w:val="ad"/>
        <w:rPr>
          <w:rFonts w:ascii="Helvetica" w:hAnsi="Helvetica" w:cs="Helvetica"/>
          <w:color w:val="333333"/>
        </w:rPr>
      </w:pPr>
      <w:r w:rsidRPr="00B47A4D">
        <w:rPr>
          <w:rFonts w:ascii="Helvetica" w:hAnsi="Helvetica" w:cs="Helvetica"/>
          <w:color w:val="333333"/>
        </w:rPr>
        <w:t>#</w:t>
      </w:r>
      <w:r w:rsidRPr="00B47A4D">
        <w:rPr>
          <w:rFonts w:ascii="Helvetica" w:hAnsi="Helvetica" w:cs="Helvetica"/>
          <w:color w:val="333333"/>
        </w:rPr>
        <w:tab/>
        <w:t>::1             localhost</w:t>
      </w:r>
    </w:p>
    <w:p w:rsidR="00B47A4D" w:rsidRDefault="00B47A4D" w:rsidP="00B47A4D">
      <w:pPr>
        <w:pStyle w:val="ad"/>
        <w:rPr>
          <w:rFonts w:ascii="Helvetica" w:hAnsi="Helvetica" w:cs="Helvetica"/>
          <w:color w:val="333333"/>
        </w:rPr>
      </w:pPr>
      <w:r w:rsidRPr="00B47A4D">
        <w:rPr>
          <w:rFonts w:ascii="Helvetica" w:hAnsi="Helvetica" w:cs="Helvetica"/>
          <w:color w:val="333333"/>
          <w:highlight w:val="yellow"/>
        </w:rPr>
        <w:t>10.0.0.7 www.etiantian.org</w:t>
      </w:r>
    </w:p>
    <w:p w:rsidR="00235278" w:rsidRDefault="00B47A4D" w:rsidP="00B47A4D">
      <w:pPr>
        <w:pStyle w:val="ad"/>
      </w:pPr>
      <w:r>
        <w:rPr>
          <w:rFonts w:hint="eastAsia"/>
        </w:rPr>
        <w:t>保存退出</w:t>
      </w:r>
    </w:p>
    <w:p w:rsidR="00B47A4D" w:rsidRDefault="00B47A4D" w:rsidP="00B47A4D">
      <w:pPr>
        <w:pStyle w:val="ad"/>
      </w:pPr>
    </w:p>
    <w:p w:rsidR="00B47A4D" w:rsidRDefault="00B47A4D" w:rsidP="00B47A4D">
      <w:pPr>
        <w:pStyle w:val="ad"/>
      </w:pPr>
      <w:r>
        <w:rPr>
          <w:rFonts w:hint="eastAsia"/>
        </w:rPr>
        <w:t>Linux主机配置</w:t>
      </w:r>
    </w:p>
    <w:p w:rsidR="00B47A4D" w:rsidRDefault="00B47A4D" w:rsidP="00B47A4D">
      <w:pPr>
        <w:pStyle w:val="ad"/>
        <w:numPr>
          <w:ilvl w:val="0"/>
          <w:numId w:val="14"/>
        </w:numPr>
      </w:pPr>
      <w:r>
        <w:rPr>
          <w:rFonts w:hint="eastAsia"/>
        </w:rPr>
        <w:t>vim /etc/hosts</w:t>
      </w:r>
    </w:p>
    <w:p w:rsidR="00B47A4D" w:rsidRDefault="00A56987" w:rsidP="00B47A4D">
      <w:pPr>
        <w:pStyle w:val="ad"/>
      </w:pPr>
      <w:r>
        <w:rPr>
          <w:rFonts w:hint="eastAsia"/>
        </w:rPr>
        <w:t xml:space="preserve">     </w:t>
      </w:r>
      <w:r w:rsidRPr="00A56987">
        <w:t xml:space="preserve">172.16.1.7      web01  </w:t>
      </w:r>
      <w:hyperlink r:id="rId22" w:history="1">
        <w:r w:rsidRPr="00B45608">
          <w:rPr>
            <w:rStyle w:val="a6"/>
          </w:rPr>
          <w:t>www.etiantian.org</w:t>
        </w:r>
      </w:hyperlink>
    </w:p>
    <w:p w:rsidR="00A56987" w:rsidRDefault="00A56987" w:rsidP="00A56987">
      <w:pPr>
        <w:pStyle w:val="ad"/>
        <w:ind w:firstLine="405"/>
      </w:pPr>
      <w:r>
        <w:rPr>
          <w:rFonts w:hint="eastAsia"/>
        </w:rPr>
        <w:t>保存退出</w:t>
      </w:r>
    </w:p>
    <w:p w:rsidR="00A56987" w:rsidRDefault="00A56987" w:rsidP="00A56987">
      <w:pPr>
        <w:pStyle w:val="4"/>
      </w:pPr>
      <w:r>
        <w:rPr>
          <w:rFonts w:hint="eastAsia"/>
        </w:rPr>
        <w:t>创建站点目录</w:t>
      </w:r>
    </w:p>
    <w:p w:rsidR="004805D1" w:rsidRDefault="00B61DB4" w:rsidP="00860FAD">
      <w:pPr>
        <w:pStyle w:val="ad"/>
      </w:pPr>
      <w:r w:rsidRPr="00B61DB4">
        <w:t>mkdir /application/nginx/html/www -p</w:t>
      </w:r>
    </w:p>
    <w:p w:rsidR="00A56987" w:rsidRDefault="00A56987" w:rsidP="00A56987">
      <w:pPr>
        <w:pStyle w:val="4"/>
      </w:pPr>
      <w:r>
        <w:rPr>
          <w:rFonts w:hint="eastAsia"/>
        </w:rPr>
        <w:t>配置首页</w:t>
      </w:r>
      <w:r>
        <w:rPr>
          <w:rFonts w:hint="eastAsia"/>
        </w:rPr>
        <w:t>oldboy.html</w:t>
      </w:r>
      <w:r>
        <w:rPr>
          <w:rFonts w:hint="eastAsia"/>
        </w:rPr>
        <w:t>文件</w:t>
      </w:r>
    </w:p>
    <w:p w:rsidR="00B61DB4" w:rsidRDefault="00B61DB4" w:rsidP="008B7795">
      <w:pPr>
        <w:pStyle w:val="ad"/>
      </w:pPr>
      <w:r w:rsidRPr="00B61DB4">
        <w:t>cd /application/nginx/html/www</w:t>
      </w:r>
    </w:p>
    <w:p w:rsidR="00C86E9F" w:rsidRDefault="00A56987" w:rsidP="008B7795">
      <w:pPr>
        <w:pStyle w:val="ad"/>
      </w:pPr>
      <w:r>
        <w:rPr>
          <w:rFonts w:hint="eastAsia"/>
        </w:rPr>
        <w:t xml:space="preserve"> </w:t>
      </w:r>
      <w:r w:rsidR="00A27A78">
        <w:rPr>
          <w:rFonts w:hint="eastAsia"/>
        </w:rPr>
        <w:t>vim oldboy.html</w:t>
      </w:r>
    </w:p>
    <w:p w:rsidR="00C86E9F" w:rsidRDefault="00C86E9F" w:rsidP="008B7795">
      <w:pPr>
        <w:pStyle w:val="ad"/>
      </w:pPr>
    </w:p>
    <w:p w:rsidR="00A27A78" w:rsidRDefault="00A27A78" w:rsidP="00A27A78">
      <w:pPr>
        <w:pStyle w:val="ad"/>
      </w:pPr>
      <w:r>
        <w:t>&lt;html&gt;</w:t>
      </w:r>
    </w:p>
    <w:p w:rsidR="00A27A78" w:rsidRDefault="00A27A78" w:rsidP="00A27A78">
      <w:pPr>
        <w:pStyle w:val="ad"/>
      </w:pPr>
      <w:r>
        <w:t xml:space="preserve"> &lt;meta charset="utf-8"&gt;</w:t>
      </w:r>
    </w:p>
    <w:p w:rsidR="00A27A78" w:rsidRDefault="00A27A78" w:rsidP="00A27A78">
      <w:pPr>
        <w:pStyle w:val="ad"/>
      </w:pPr>
      <w:r>
        <w:t xml:space="preserve"> &lt;head&gt;</w:t>
      </w:r>
    </w:p>
    <w:p w:rsidR="00A27A78" w:rsidRDefault="00A27A78" w:rsidP="00A27A78">
      <w:pPr>
        <w:pStyle w:val="ad"/>
      </w:pPr>
      <w:r>
        <w:rPr>
          <w:rFonts w:hint="eastAsia"/>
        </w:rPr>
        <w:t xml:space="preserve"> &lt;title&gt;朱超最爱&lt;/title&gt;</w:t>
      </w:r>
    </w:p>
    <w:p w:rsidR="00A27A78" w:rsidRDefault="00A27A78" w:rsidP="00A27A78">
      <w:pPr>
        <w:pStyle w:val="ad"/>
      </w:pPr>
      <w:r>
        <w:t xml:space="preserve"> &lt;/head&gt;</w:t>
      </w:r>
    </w:p>
    <w:p w:rsidR="00A27A78" w:rsidRDefault="00A27A78" w:rsidP="00A27A78">
      <w:pPr>
        <w:pStyle w:val="ad"/>
      </w:pPr>
      <w:r>
        <w:t xml:space="preserve"> &lt;body&gt;</w:t>
      </w:r>
    </w:p>
    <w:p w:rsidR="00A27A78" w:rsidRDefault="00A27A78" w:rsidP="00A27A78">
      <w:pPr>
        <w:pStyle w:val="ad"/>
      </w:pPr>
      <w:r>
        <w:rPr>
          <w:rFonts w:hint="eastAsia"/>
        </w:rPr>
        <w:t xml:space="preserve">  哈哈哈哈哈哈</w:t>
      </w:r>
    </w:p>
    <w:p w:rsidR="00A27A78" w:rsidRDefault="00A27A78" w:rsidP="00A27A78">
      <w:pPr>
        <w:pStyle w:val="ad"/>
      </w:pPr>
      <w:r>
        <w:t xml:space="preserve"> &lt;table border=1&gt;</w:t>
      </w:r>
    </w:p>
    <w:p w:rsidR="00A27A78" w:rsidRDefault="00A27A78" w:rsidP="00A27A78">
      <w:pPr>
        <w:pStyle w:val="ad"/>
      </w:pPr>
      <w:r>
        <w:rPr>
          <w:rFonts w:hint="eastAsia"/>
        </w:rPr>
        <w:t xml:space="preserve"> &lt;tr&gt; &lt;td&gt;01&lt;/td&gt; &lt;td&gt;宫下华奈&lt;/td&gt; &lt;/tr&gt;</w:t>
      </w:r>
    </w:p>
    <w:p w:rsidR="00A27A78" w:rsidRDefault="00A27A78" w:rsidP="00A27A78">
      <w:pPr>
        <w:pStyle w:val="ad"/>
      </w:pPr>
      <w:r>
        <w:rPr>
          <w:rFonts w:hint="eastAsia"/>
        </w:rPr>
        <w:t xml:space="preserve"> &lt;tr&gt; &lt;td&gt;02&lt;/td&gt; &lt;td&gt;水野朝阳&lt;/td&gt; &lt;/tr&gt;</w:t>
      </w:r>
    </w:p>
    <w:p w:rsidR="00A27A78" w:rsidRDefault="00A27A78" w:rsidP="00A27A78">
      <w:pPr>
        <w:pStyle w:val="ad"/>
      </w:pPr>
      <w:r>
        <w:rPr>
          <w:rFonts w:hint="eastAsia"/>
        </w:rPr>
        <w:t xml:space="preserve"> &lt;tr&gt; &lt;td&gt;03&lt;/td&gt; &lt;td&gt;波野结衣&lt;/td&gt; &lt;/tr&gt;</w:t>
      </w:r>
    </w:p>
    <w:p w:rsidR="00A27A78" w:rsidRDefault="00A27A78" w:rsidP="00A27A78">
      <w:pPr>
        <w:pStyle w:val="ad"/>
      </w:pPr>
      <w:r>
        <w:t xml:space="preserve"> &lt;/table&gt;</w:t>
      </w:r>
    </w:p>
    <w:p w:rsidR="00A27A78" w:rsidRDefault="00A27A78" w:rsidP="00A27A78">
      <w:pPr>
        <w:pStyle w:val="ad"/>
      </w:pPr>
      <w:r>
        <w:t xml:space="preserve"> &lt;a href="http://www.qiuxia63.com/lunli/"&gt;</w:t>
      </w:r>
    </w:p>
    <w:p w:rsidR="00A27A78" w:rsidRDefault="00A27A78" w:rsidP="00A27A78">
      <w:pPr>
        <w:pStyle w:val="ad"/>
      </w:pPr>
      <w:r>
        <w:lastRenderedPageBreak/>
        <w:t xml:space="preserve"> &lt;img src="xixi.jpg" /&gt;</w:t>
      </w:r>
    </w:p>
    <w:p w:rsidR="00A27A78" w:rsidRDefault="00A27A78" w:rsidP="00A27A78">
      <w:pPr>
        <w:pStyle w:val="ad"/>
      </w:pPr>
      <w:r>
        <w:t xml:space="preserve"> &lt;/a&gt;</w:t>
      </w:r>
    </w:p>
    <w:p w:rsidR="00A27A78" w:rsidRDefault="00A27A78" w:rsidP="00A27A78">
      <w:pPr>
        <w:pStyle w:val="ad"/>
      </w:pPr>
      <w:r>
        <w:t xml:space="preserve"> &lt;/body&gt;</w:t>
      </w:r>
    </w:p>
    <w:p w:rsidR="00A27A78" w:rsidRDefault="00A27A78" w:rsidP="00A27A78">
      <w:pPr>
        <w:pStyle w:val="ad"/>
      </w:pPr>
      <w:r>
        <w:t xml:space="preserve"> &lt;/html&gt;</w:t>
      </w:r>
      <w:r>
        <w:tab/>
      </w:r>
    </w:p>
    <w:p w:rsidR="00C86E9F" w:rsidRDefault="00A27A78" w:rsidP="00A27A78">
      <w:pPr>
        <w:pStyle w:val="ad"/>
      </w:pPr>
      <w:r>
        <w:t>[root@web01 www]#</w:t>
      </w:r>
    </w:p>
    <w:p w:rsidR="00C86E9F" w:rsidRDefault="00C86E9F" w:rsidP="008B7795">
      <w:pPr>
        <w:pStyle w:val="ad"/>
      </w:pPr>
    </w:p>
    <w:p w:rsidR="00C86E9F" w:rsidRDefault="00C86E9F" w:rsidP="008B7795">
      <w:pPr>
        <w:pStyle w:val="ad"/>
      </w:pPr>
      <w:r>
        <w:rPr>
          <w:rFonts w:hint="eastAsia"/>
        </w:rPr>
        <w:t>-</w:t>
      </w:r>
      <w:r w:rsidRPr="002F483A">
        <w:rPr>
          <w:rFonts w:hint="eastAsia"/>
          <w:highlight w:val="yellow"/>
        </w:rPr>
        <w:t>-------------------------------html语言解析----</w:t>
      </w:r>
      <w:r w:rsidR="002F483A" w:rsidRPr="002F483A">
        <w:rPr>
          <w:rFonts w:hint="eastAsia"/>
          <w:highlight w:val="yellow"/>
        </w:rPr>
        <w:t>-----------------------------</w:t>
      </w:r>
    </w:p>
    <w:p w:rsidR="00C86E9F" w:rsidRDefault="00C86E9F" w:rsidP="00C86E9F">
      <w:pPr>
        <w:pStyle w:val="ad"/>
      </w:pPr>
      <w:r>
        <w:t>&lt;html&gt;</w:t>
      </w:r>
      <w:r w:rsidR="00D80964">
        <w:rPr>
          <w:rFonts w:hint="eastAsia"/>
        </w:rPr>
        <w:t xml:space="preserve">                                  --html 开始</w:t>
      </w:r>
    </w:p>
    <w:p w:rsidR="00C86E9F" w:rsidRDefault="00C86E9F" w:rsidP="00C86E9F">
      <w:pPr>
        <w:pStyle w:val="ad"/>
      </w:pPr>
      <w:r>
        <w:t xml:space="preserve">    &lt;meta charset="utf-8"&gt;</w:t>
      </w:r>
      <w:r w:rsidR="006A41DC">
        <w:rPr>
          <w:rFonts w:hint="eastAsia"/>
        </w:rPr>
        <w:t xml:space="preserve">        --代表字符集</w:t>
      </w:r>
    </w:p>
    <w:p w:rsidR="00C86E9F" w:rsidRDefault="00C86E9F" w:rsidP="00C86E9F">
      <w:pPr>
        <w:pStyle w:val="ad"/>
      </w:pPr>
      <w:r>
        <w:t xml:space="preserve">    &lt;head&gt;</w:t>
      </w:r>
      <w:r w:rsidR="006A41DC">
        <w:rPr>
          <w:rFonts w:hint="eastAsia"/>
        </w:rPr>
        <w:t xml:space="preserve">                       --代表头信息</w:t>
      </w:r>
    </w:p>
    <w:p w:rsidR="00C86E9F" w:rsidRDefault="00C86E9F" w:rsidP="00C86E9F">
      <w:pPr>
        <w:pStyle w:val="ad"/>
      </w:pPr>
      <w:r>
        <w:rPr>
          <w:rFonts w:hint="eastAsia"/>
        </w:rPr>
        <w:t xml:space="preserve">    &lt;title&gt;上海01期最牛&lt;/title&gt;</w:t>
      </w:r>
    </w:p>
    <w:p w:rsidR="00C86E9F" w:rsidRDefault="00C86E9F" w:rsidP="00D80964">
      <w:pPr>
        <w:pStyle w:val="ad"/>
        <w:ind w:firstLine="405"/>
      </w:pPr>
      <w:r>
        <w:t>&lt;/head&gt;</w:t>
      </w:r>
      <w:r w:rsidR="00D80964">
        <w:rPr>
          <w:rFonts w:hint="eastAsia"/>
        </w:rPr>
        <w:t xml:space="preserve">                         --代表头信息</w:t>
      </w:r>
    </w:p>
    <w:p w:rsidR="00D80964" w:rsidRDefault="00D80964" w:rsidP="00D80964">
      <w:pPr>
        <w:pStyle w:val="ad"/>
        <w:ind w:firstLine="405"/>
      </w:pPr>
    </w:p>
    <w:p w:rsidR="00C86E9F" w:rsidRDefault="00C86E9F" w:rsidP="00C86E9F">
      <w:pPr>
        <w:pStyle w:val="ad"/>
      </w:pPr>
      <w:r>
        <w:t xml:space="preserve">    &lt;body&gt;</w:t>
      </w:r>
      <w:r w:rsidR="00D80964">
        <w:rPr>
          <w:rFonts w:hint="eastAsia"/>
        </w:rPr>
        <w:t xml:space="preserve">            ---body部分开始</w:t>
      </w:r>
    </w:p>
    <w:p w:rsidR="00C86E9F" w:rsidRDefault="00C86E9F" w:rsidP="00C86E9F">
      <w:pPr>
        <w:pStyle w:val="ad"/>
      </w:pPr>
      <w:r>
        <w:rPr>
          <w:rFonts w:hint="eastAsia"/>
        </w:rPr>
        <w:t xml:space="preserve">    上海01期最牛</w:t>
      </w:r>
    </w:p>
    <w:p w:rsidR="00C86E9F" w:rsidRDefault="00C86E9F" w:rsidP="00C86E9F">
      <w:pPr>
        <w:pStyle w:val="ad"/>
      </w:pPr>
      <w:r>
        <w:t xml:space="preserve">    &lt;table border=1&gt;</w:t>
      </w:r>
      <w:r w:rsidR="006A41DC">
        <w:rPr>
          <w:rFonts w:hint="eastAsia"/>
        </w:rPr>
        <w:t xml:space="preserve">       ---表</w:t>
      </w:r>
    </w:p>
    <w:p w:rsidR="00C86E9F" w:rsidRDefault="00C86E9F" w:rsidP="00C86E9F">
      <w:pPr>
        <w:pStyle w:val="ad"/>
      </w:pPr>
      <w:r>
        <w:t xml:space="preserve">    &lt;tr&gt; &lt;td&gt;01&lt;/td&gt; &lt;td&gt;oldboy&lt;/td&gt; &lt;/tr&gt;</w:t>
      </w:r>
      <w:r w:rsidR="006A41DC">
        <w:rPr>
          <w:rFonts w:hint="eastAsia"/>
        </w:rPr>
        <w:t xml:space="preserve">  tr 表示行  td 表示列</w:t>
      </w:r>
    </w:p>
    <w:p w:rsidR="00C86E9F" w:rsidRDefault="00C86E9F" w:rsidP="00C86E9F">
      <w:pPr>
        <w:pStyle w:val="ad"/>
      </w:pPr>
      <w:r>
        <w:t xml:space="preserve">    &lt;tr&gt; &lt;td&gt;02&lt;/td&gt; &lt;td&gt;oldgirl&lt;/td&gt; &lt;/tr&gt;</w:t>
      </w:r>
    </w:p>
    <w:p w:rsidR="00C86E9F" w:rsidRDefault="00C86E9F" w:rsidP="00C86E9F">
      <w:pPr>
        <w:pStyle w:val="ad"/>
      </w:pPr>
      <w:r>
        <w:t xml:space="preserve">    &lt;tr&gt; &lt;td&gt;03&lt;/td&gt; &lt;td&gt;olddog&lt;/td&gt; &lt;/tr&gt;</w:t>
      </w:r>
    </w:p>
    <w:p w:rsidR="00C86E9F" w:rsidRDefault="00C86E9F" w:rsidP="00C86E9F">
      <w:pPr>
        <w:pStyle w:val="ad"/>
      </w:pPr>
      <w:r>
        <w:t xml:space="preserve">    &lt;/table&gt;</w:t>
      </w:r>
    </w:p>
    <w:p w:rsidR="00C86E9F" w:rsidRPr="00A27A78" w:rsidRDefault="00C86E9F" w:rsidP="00C86E9F">
      <w:pPr>
        <w:pStyle w:val="ad"/>
        <w:rPr>
          <w:b/>
          <w:color w:val="7030A0"/>
        </w:rPr>
      </w:pPr>
      <w:r>
        <w:t xml:space="preserve">    &lt;a href="http://blog.oldboyedu.com"&gt;</w:t>
      </w:r>
      <w:r>
        <w:rPr>
          <w:rFonts w:hint="eastAsia"/>
        </w:rPr>
        <w:t xml:space="preserve">   --表示一个超连接</w:t>
      </w:r>
      <w:r w:rsidR="00A27A78">
        <w:rPr>
          <w:rFonts w:hint="eastAsia"/>
        </w:rPr>
        <w:t xml:space="preserve">  </w:t>
      </w:r>
      <w:r w:rsidR="00A27A78" w:rsidRPr="00A27A78">
        <w:rPr>
          <w:rFonts w:hint="eastAsia"/>
          <w:b/>
          <w:color w:val="7030A0"/>
        </w:rPr>
        <w:t>这个可以修改</w:t>
      </w:r>
    </w:p>
    <w:p w:rsidR="00C86E9F" w:rsidRPr="00A27A78" w:rsidRDefault="00C86E9F" w:rsidP="00C86E9F">
      <w:pPr>
        <w:pStyle w:val="ad"/>
        <w:rPr>
          <w:b/>
          <w:color w:val="7030A0"/>
        </w:rPr>
      </w:pPr>
      <w:r>
        <w:t xml:space="preserve">    &lt;img src="oldboy.jpg" /&gt;</w:t>
      </w:r>
      <w:r>
        <w:rPr>
          <w:rFonts w:hint="eastAsia"/>
        </w:rPr>
        <w:t xml:space="preserve">      ---代表通过图片连接过去</w:t>
      </w:r>
      <w:r w:rsidR="00A27A78">
        <w:rPr>
          <w:rFonts w:hint="eastAsia"/>
        </w:rPr>
        <w:t xml:space="preserve">   </w:t>
      </w:r>
      <w:r w:rsidR="00A27A78" w:rsidRPr="00A27A78">
        <w:rPr>
          <w:rFonts w:hint="eastAsia"/>
          <w:b/>
          <w:color w:val="7030A0"/>
        </w:rPr>
        <w:t>这个也可以修改</w:t>
      </w:r>
      <w:r w:rsidR="00A27A78">
        <w:rPr>
          <w:rFonts w:hint="eastAsia"/>
          <w:b/>
          <w:color w:val="7030A0"/>
        </w:rPr>
        <w:t>，就是把图片放到站点目录下面</w:t>
      </w:r>
    </w:p>
    <w:p w:rsidR="00C86E9F" w:rsidRDefault="00C86E9F" w:rsidP="00C86E9F">
      <w:pPr>
        <w:pStyle w:val="ad"/>
      </w:pPr>
      <w:r>
        <w:t xml:space="preserve">    &lt;/a&gt;</w:t>
      </w:r>
    </w:p>
    <w:p w:rsidR="00C86E9F" w:rsidRDefault="00C86E9F" w:rsidP="00C86E9F">
      <w:pPr>
        <w:pStyle w:val="ad"/>
      </w:pPr>
      <w:r>
        <w:t xml:space="preserve">    &lt;/body&gt;</w:t>
      </w:r>
      <w:r w:rsidR="00D80964">
        <w:rPr>
          <w:rFonts w:hint="eastAsia"/>
        </w:rPr>
        <w:t xml:space="preserve">      ---body部分结束</w:t>
      </w:r>
    </w:p>
    <w:p w:rsidR="00B61DB4" w:rsidRDefault="00C86E9F" w:rsidP="0020440F">
      <w:pPr>
        <w:pStyle w:val="ad"/>
        <w:ind w:firstLine="405"/>
      </w:pPr>
      <w:r>
        <w:t>&lt;/html&gt;</w:t>
      </w:r>
      <w:r>
        <w:tab/>
      </w:r>
      <w:r w:rsidR="00D80964">
        <w:rPr>
          <w:rFonts w:hint="eastAsia"/>
        </w:rPr>
        <w:t xml:space="preserve">   -----------html结束</w:t>
      </w:r>
    </w:p>
    <w:p w:rsidR="0020440F" w:rsidRDefault="0020440F" w:rsidP="0020440F">
      <w:pPr>
        <w:pStyle w:val="ad"/>
        <w:ind w:firstLine="405"/>
      </w:pPr>
    </w:p>
    <w:p w:rsidR="000655B8" w:rsidRDefault="000655B8" w:rsidP="000655B8">
      <w:pPr>
        <w:pStyle w:val="3"/>
        <w:spacing w:before="163" w:after="163"/>
      </w:pPr>
      <w:r>
        <w:rPr>
          <w:rFonts w:hint="eastAsia"/>
        </w:rPr>
        <w:t>第三个里程碑：重启</w:t>
      </w:r>
      <w:r>
        <w:rPr>
          <w:rFonts w:hint="eastAsia"/>
        </w:rPr>
        <w:t>nginx</w:t>
      </w:r>
      <w:r>
        <w:rPr>
          <w:rFonts w:hint="eastAsia"/>
        </w:rPr>
        <w:t>服务</w:t>
      </w:r>
    </w:p>
    <w:p w:rsidR="000655B8" w:rsidRDefault="000655B8" w:rsidP="000655B8">
      <w:pPr>
        <w:pStyle w:val="ad"/>
      </w:pPr>
      <w:r>
        <w:rPr>
          <w:rFonts w:hint="eastAsia"/>
        </w:rPr>
        <w:t xml:space="preserve">nginx -s reload </w:t>
      </w:r>
    </w:p>
    <w:p w:rsidR="000655B8" w:rsidRDefault="000655B8" w:rsidP="000655B8">
      <w:pPr>
        <w:pStyle w:val="ad"/>
      </w:pPr>
    </w:p>
    <w:p w:rsidR="000655B8" w:rsidRDefault="000655B8" w:rsidP="000655B8">
      <w:pPr>
        <w:pStyle w:val="ad"/>
      </w:pPr>
      <w:r>
        <w:rPr>
          <w:rFonts w:hint="eastAsia"/>
        </w:rPr>
        <w:t>-----------------------------------------------</w:t>
      </w:r>
    </w:p>
    <w:p w:rsidR="000655B8" w:rsidRPr="002F483A" w:rsidRDefault="000655B8" w:rsidP="000655B8">
      <w:pPr>
        <w:pStyle w:val="ad"/>
        <w:rPr>
          <w:highlight w:val="yellow"/>
        </w:rPr>
      </w:pPr>
      <w:r w:rsidRPr="002F483A">
        <w:rPr>
          <w:rFonts w:hint="eastAsia"/>
          <w:highlight w:val="yellow"/>
        </w:rPr>
        <w:t>只有nginx主配置文件修改了，需要重启nginx服务</w:t>
      </w:r>
    </w:p>
    <w:p w:rsidR="000655B8" w:rsidRDefault="000655B8" w:rsidP="000655B8">
      <w:pPr>
        <w:pStyle w:val="ad"/>
      </w:pPr>
      <w:r w:rsidRPr="002F483A">
        <w:rPr>
          <w:rFonts w:hint="eastAsia"/>
          <w:highlight w:val="yellow"/>
        </w:rPr>
        <w:tab/>
        <w:t>站点目录下面内容发生了变更，不需要重启nginx服务</w:t>
      </w:r>
    </w:p>
    <w:p w:rsidR="00E71334" w:rsidRDefault="00E71334" w:rsidP="0020440F">
      <w:pPr>
        <w:pStyle w:val="3"/>
        <w:spacing w:before="163" w:after="163"/>
      </w:pPr>
      <w:r>
        <w:rPr>
          <w:rFonts w:hint="eastAsia"/>
        </w:rPr>
        <w:lastRenderedPageBreak/>
        <w:t>第三个里程碑检查测试</w:t>
      </w:r>
    </w:p>
    <w:p w:rsidR="00E71334" w:rsidRDefault="00E71334" w:rsidP="00E71334">
      <w:pPr>
        <w:pStyle w:val="ad"/>
        <w:numPr>
          <w:ilvl w:val="0"/>
          <w:numId w:val="15"/>
        </w:numPr>
      </w:pPr>
      <w:r>
        <w:rPr>
          <w:rFonts w:hint="eastAsia"/>
        </w:rPr>
        <w:t>ping 本地主机（检查</w:t>
      </w:r>
      <w:r w:rsidR="00076480">
        <w:rPr>
          <w:rFonts w:hint="eastAsia"/>
        </w:rPr>
        <w:t>本地域名和主机通不通</w:t>
      </w:r>
      <w:r>
        <w:rPr>
          <w:rFonts w:hint="eastAsia"/>
        </w:rPr>
        <w:t>）</w:t>
      </w:r>
    </w:p>
    <w:p w:rsidR="00E71334" w:rsidRDefault="00E71334" w:rsidP="00E71334">
      <w:pPr>
        <w:pStyle w:val="ad"/>
      </w:pPr>
      <w:r>
        <w:t>[f:\~]$ ping www.etiantian.org</w:t>
      </w:r>
    </w:p>
    <w:p w:rsidR="00E71334" w:rsidRDefault="00E71334" w:rsidP="00E71334">
      <w:pPr>
        <w:pStyle w:val="ad"/>
      </w:pPr>
    </w:p>
    <w:p w:rsidR="00E71334" w:rsidRDefault="00E71334" w:rsidP="00E71334">
      <w:pPr>
        <w:pStyle w:val="ad"/>
      </w:pPr>
      <w:r>
        <w:rPr>
          <w:rFonts w:hint="eastAsia"/>
        </w:rPr>
        <w:t>正在 Ping www.etiantian.org [10.0.0.7] 具有 32 字节的数据:</w:t>
      </w:r>
    </w:p>
    <w:p w:rsidR="00E71334" w:rsidRDefault="00E71334" w:rsidP="00E71334">
      <w:pPr>
        <w:pStyle w:val="ad"/>
      </w:pPr>
      <w:r>
        <w:rPr>
          <w:rFonts w:hint="eastAsia"/>
        </w:rPr>
        <w:t>来自 10.0.0.7 的回复: 字节=32 时间=25ms TTL=64</w:t>
      </w:r>
    </w:p>
    <w:p w:rsidR="00E71334" w:rsidRDefault="00E71334" w:rsidP="00E71334">
      <w:pPr>
        <w:pStyle w:val="ad"/>
      </w:pPr>
      <w:r>
        <w:rPr>
          <w:rFonts w:hint="eastAsia"/>
        </w:rPr>
        <w:t>来自 10.0.0.7 的回复: 字节=32 时间&lt;1ms TTL=64</w:t>
      </w:r>
    </w:p>
    <w:p w:rsidR="00E71334" w:rsidRDefault="00E71334" w:rsidP="00E71334">
      <w:pPr>
        <w:pStyle w:val="ad"/>
      </w:pPr>
    </w:p>
    <w:p w:rsidR="00E71334" w:rsidRDefault="00E71334" w:rsidP="00E71334">
      <w:pPr>
        <w:pStyle w:val="ad"/>
      </w:pPr>
      <w:r>
        <w:rPr>
          <w:rFonts w:hint="eastAsia"/>
        </w:rPr>
        <w:t>10.0.0.7 的 Ping 统计信息:</w:t>
      </w:r>
    </w:p>
    <w:p w:rsidR="00E71334" w:rsidRDefault="00E71334" w:rsidP="00E71334">
      <w:pPr>
        <w:pStyle w:val="ad"/>
      </w:pPr>
      <w:r>
        <w:rPr>
          <w:rFonts w:hint="eastAsia"/>
        </w:rPr>
        <w:t xml:space="preserve">    数据包: 已发送 = 2，已接收 = 2，丢失 = 0 (0% 丢失)，</w:t>
      </w:r>
    </w:p>
    <w:p w:rsidR="00E71334" w:rsidRDefault="00E71334" w:rsidP="00E71334">
      <w:pPr>
        <w:pStyle w:val="ad"/>
      </w:pPr>
      <w:r>
        <w:rPr>
          <w:rFonts w:hint="eastAsia"/>
        </w:rPr>
        <w:t>往返行程的估计时间(以毫秒为单位):</w:t>
      </w:r>
    </w:p>
    <w:p w:rsidR="00E71334" w:rsidRDefault="00E71334" w:rsidP="00076480">
      <w:pPr>
        <w:pStyle w:val="ad"/>
        <w:ind w:firstLine="405"/>
      </w:pPr>
      <w:r>
        <w:rPr>
          <w:rFonts w:hint="eastAsia"/>
        </w:rPr>
        <w:t>最短 = 0ms，最长 = 25ms，平均 = 12ms</w:t>
      </w:r>
    </w:p>
    <w:p w:rsidR="00076480" w:rsidRDefault="00076480" w:rsidP="00076480">
      <w:pPr>
        <w:pStyle w:val="ad"/>
        <w:numPr>
          <w:ilvl w:val="0"/>
          <w:numId w:val="15"/>
        </w:numPr>
      </w:pPr>
      <w:r>
        <w:rPr>
          <w:rFonts w:hint="eastAsia"/>
        </w:rPr>
        <w:t xml:space="preserve">curl </w:t>
      </w:r>
      <w:hyperlink r:id="rId23" w:history="1">
        <w:r w:rsidRPr="00B808CE">
          <w:rPr>
            <w:rStyle w:val="a6"/>
            <w:rFonts w:hint="eastAsia"/>
          </w:rPr>
          <w:t>www.etiantian.org</w:t>
        </w:r>
      </w:hyperlink>
    </w:p>
    <w:p w:rsidR="00076480" w:rsidRDefault="00076480" w:rsidP="00076480">
      <w:pPr>
        <w:pStyle w:val="ad"/>
      </w:pPr>
      <w:r>
        <w:t>[root@web01 ~]# curl www.etiantian.org</w:t>
      </w:r>
    </w:p>
    <w:p w:rsidR="00D44175" w:rsidRDefault="00076480" w:rsidP="00D44175">
      <w:pPr>
        <w:pStyle w:val="ad"/>
      </w:pPr>
      <w:r>
        <w:t xml:space="preserve">10.0.0.7 </w:t>
      </w:r>
      <w:hyperlink r:id="rId24" w:history="1">
        <w:r w:rsidRPr="00B808CE">
          <w:rPr>
            <w:rStyle w:val="a6"/>
          </w:rPr>
          <w:t>www.etiantian.org</w:t>
        </w:r>
      </w:hyperlink>
      <w:bookmarkEnd w:id="17"/>
    </w:p>
    <w:p w:rsidR="00D44175" w:rsidRPr="00D44175" w:rsidRDefault="00D44175" w:rsidP="00D44175">
      <w:pPr>
        <w:pStyle w:val="ad"/>
      </w:pPr>
    </w:p>
    <w:p w:rsidR="00BF6D56" w:rsidRDefault="002B3475" w:rsidP="002B3475">
      <w:pPr>
        <w:pStyle w:val="1"/>
      </w:pPr>
      <w:r>
        <w:rPr>
          <w:rFonts w:hint="eastAsia"/>
        </w:rPr>
        <w:t>nginx</w:t>
      </w:r>
      <w:r w:rsidR="00B7470C">
        <w:rPr>
          <w:rFonts w:hint="eastAsia"/>
        </w:rPr>
        <w:t>虚拟主机配置实战</w:t>
      </w:r>
    </w:p>
    <w:p w:rsidR="00B7470C" w:rsidRDefault="00B7470C" w:rsidP="00B7470C">
      <w:pPr>
        <w:pStyle w:val="20"/>
        <w:spacing w:before="163" w:after="163"/>
      </w:pPr>
      <w:r>
        <w:rPr>
          <w:rFonts w:hint="eastAsia"/>
        </w:rPr>
        <w:t>虚拟主机的概念和类型</w:t>
      </w:r>
    </w:p>
    <w:p w:rsidR="00B7470C" w:rsidRDefault="00B7470C" w:rsidP="00B7470C">
      <w:pPr>
        <w:pStyle w:val="3"/>
        <w:spacing w:before="163" w:after="163"/>
      </w:pPr>
      <w:r>
        <w:rPr>
          <w:rFonts w:hint="eastAsia"/>
        </w:rPr>
        <w:t>虚拟主机的概念</w:t>
      </w:r>
    </w:p>
    <w:p w:rsidR="00B7470C" w:rsidRDefault="00B7470C" w:rsidP="00B7470C">
      <w:pPr>
        <w:pStyle w:val="ad"/>
      </w:pPr>
      <w:r>
        <w:rPr>
          <w:rFonts w:hint="eastAsia"/>
        </w:rPr>
        <w:t>所谓虚拟主机，在web服务器里面就是一个独立的网站站点，这个站点对应独立的域名（也可以是IP或者端口），具有独立的程序及资源目录，可以独立地对外提供服务</w:t>
      </w:r>
      <w:r w:rsidR="00FB35A0">
        <w:rPr>
          <w:rFonts w:hint="eastAsia"/>
        </w:rPr>
        <w:t>共用户访问</w:t>
      </w:r>
    </w:p>
    <w:p w:rsidR="00201F46" w:rsidRDefault="00201F46" w:rsidP="00B7470C">
      <w:pPr>
        <w:pStyle w:val="ad"/>
      </w:pPr>
      <w:r>
        <w:rPr>
          <w:rFonts w:hint="eastAsia"/>
        </w:rPr>
        <w:t>这个独立的站点在配置里面由一定格式的标签段标记的，对于apace软件来说，一个虚拟主机的标签段，通常包含在&lt;virtualhost&gt;&lt;/virtualhost&gt;内。而nginx软件则使用一个server{}标签来标识一个虚拟主机，一个web服务里面可以有多个虚拟主机标签对。既可以同时支持多个虚拟主机站点。</w:t>
      </w:r>
    </w:p>
    <w:p w:rsidR="00201F46" w:rsidRDefault="00201F46" w:rsidP="00B7470C">
      <w:pPr>
        <w:pStyle w:val="ad"/>
      </w:pPr>
      <w:r>
        <w:rPr>
          <w:rFonts w:hint="eastAsia"/>
        </w:rPr>
        <w:t xml:space="preserve">总结 </w:t>
      </w:r>
      <w:r w:rsidR="000A398F" w:rsidRPr="003D4D74">
        <w:rPr>
          <w:rFonts w:hint="eastAsia"/>
          <w:highlight w:val="yellow"/>
        </w:rPr>
        <w:t>1.</w:t>
      </w:r>
      <w:r w:rsidRPr="003D4D74">
        <w:rPr>
          <w:rFonts w:hint="eastAsia"/>
          <w:highlight w:val="yellow"/>
        </w:rPr>
        <w:t xml:space="preserve"> 虚拟主机--网站站点</w:t>
      </w:r>
    </w:p>
    <w:p w:rsidR="000A398F" w:rsidRDefault="00142FC8" w:rsidP="00142FC8">
      <w:pPr>
        <w:pStyle w:val="ad"/>
        <w:ind w:firstLineChars="250" w:firstLine="525"/>
      </w:pPr>
      <w:r w:rsidRPr="00142FC8">
        <w:rPr>
          <w:rFonts w:hint="eastAsia"/>
          <w:highlight w:val="yellow"/>
        </w:rPr>
        <w:t xml:space="preserve">2. </w:t>
      </w:r>
      <w:r w:rsidR="000A398F" w:rsidRPr="00142FC8">
        <w:rPr>
          <w:rFonts w:hint="eastAsia"/>
          <w:highlight w:val="yellow"/>
        </w:rPr>
        <w:t>nginx 里面</w:t>
      </w:r>
      <w:r w:rsidRPr="00142FC8">
        <w:rPr>
          <w:rFonts w:hint="eastAsia"/>
          <w:highlight w:val="yellow"/>
        </w:rPr>
        <w:t>的虚拟主机</w:t>
      </w:r>
      <w:r w:rsidR="000A398F" w:rsidRPr="00142FC8">
        <w:rPr>
          <w:rFonts w:hint="eastAsia"/>
          <w:highlight w:val="yellow"/>
        </w:rPr>
        <w:t>在server区块里面定义</w:t>
      </w:r>
    </w:p>
    <w:p w:rsidR="0086129C" w:rsidRDefault="0086129C" w:rsidP="0086129C">
      <w:pPr>
        <w:pStyle w:val="ad"/>
      </w:pPr>
      <w:r>
        <w:rPr>
          <w:rFonts w:hint="eastAsia"/>
        </w:rPr>
        <w:t>server {</w:t>
      </w:r>
    </w:p>
    <w:p w:rsidR="0086129C" w:rsidRDefault="0086129C" w:rsidP="0086129C">
      <w:pPr>
        <w:pStyle w:val="ad"/>
      </w:pPr>
      <w:r>
        <w:rPr>
          <w:rFonts w:hint="eastAsia"/>
        </w:rPr>
        <w:t xml:space="preserve">     listen </w:t>
      </w:r>
      <w:r w:rsidR="00025F7D">
        <w:rPr>
          <w:rFonts w:hint="eastAsia"/>
        </w:rPr>
        <w:t xml:space="preserve">   </w:t>
      </w:r>
      <w:r>
        <w:rPr>
          <w:rFonts w:hint="eastAsia"/>
        </w:rPr>
        <w:t>80;</w:t>
      </w:r>
      <w:r w:rsidR="00025F7D">
        <w:rPr>
          <w:rFonts w:hint="eastAsia"/>
        </w:rPr>
        <w:t xml:space="preserve">    --可以修改</w:t>
      </w:r>
    </w:p>
    <w:p w:rsidR="0086129C" w:rsidRDefault="0086129C" w:rsidP="0086129C">
      <w:pPr>
        <w:pStyle w:val="ad"/>
      </w:pPr>
      <w:r>
        <w:rPr>
          <w:rFonts w:hint="eastAsia"/>
        </w:rPr>
        <w:t xml:space="preserve">     server_name localhost;</w:t>
      </w:r>
      <w:r w:rsidR="00025F7D">
        <w:rPr>
          <w:rFonts w:hint="eastAsia"/>
        </w:rPr>
        <w:t xml:space="preserve">   --可以修改不同的域名</w:t>
      </w:r>
    </w:p>
    <w:p w:rsidR="00025F7D" w:rsidRDefault="00025F7D" w:rsidP="00025F7D">
      <w:pPr>
        <w:pStyle w:val="ad"/>
        <w:ind w:firstLineChars="250" w:firstLine="525"/>
      </w:pPr>
      <w:r>
        <w:rPr>
          <w:rFonts w:hint="eastAsia"/>
        </w:rPr>
        <w:t>root html;                 ---网站对应的站点目录</w:t>
      </w:r>
    </w:p>
    <w:p w:rsidR="00025F7D" w:rsidRDefault="00025F7D" w:rsidP="00025F7D">
      <w:pPr>
        <w:pStyle w:val="ad"/>
        <w:ind w:firstLineChars="250" w:firstLine="525"/>
      </w:pPr>
      <w:r>
        <w:rPr>
          <w:rFonts w:hint="eastAsia"/>
        </w:rPr>
        <w:t>index index.html index.htm    ---网站默认的首页文件</w:t>
      </w:r>
    </w:p>
    <w:p w:rsidR="0086129C" w:rsidRDefault="0086129C" w:rsidP="0086129C">
      <w:pPr>
        <w:pStyle w:val="ad"/>
      </w:pPr>
      <w:r>
        <w:rPr>
          <w:rFonts w:hint="eastAsia"/>
        </w:rPr>
        <w:lastRenderedPageBreak/>
        <w:t>}</w:t>
      </w:r>
    </w:p>
    <w:p w:rsidR="00025F7D" w:rsidRDefault="00025F7D" w:rsidP="0086129C">
      <w:pPr>
        <w:pStyle w:val="ad"/>
      </w:pPr>
      <w:r>
        <w:rPr>
          <w:rFonts w:hint="eastAsia"/>
        </w:rPr>
        <w:t>-----------------------------------------------------------------------------------</w:t>
      </w:r>
    </w:p>
    <w:p w:rsidR="00AC3CC3" w:rsidRPr="00633038" w:rsidRDefault="00AC3CC3" w:rsidP="00AC3CC3">
      <w:pPr>
        <w:pStyle w:val="ad"/>
        <w:rPr>
          <w:noProof/>
          <w:kern w:val="0"/>
        </w:rPr>
      </w:pPr>
      <w:r>
        <w:rPr>
          <w:rFonts w:hint="eastAsia"/>
        </w:rPr>
        <w:t xml:space="preserve">    </w:t>
      </w:r>
      <w:r w:rsidRPr="00633038">
        <w:rPr>
          <w:noProof/>
          <w:kern w:val="0"/>
        </w:rPr>
        <w:t xml:space="preserve">    server {</w:t>
      </w:r>
      <w:r>
        <w:rPr>
          <w:rFonts w:hint="eastAsia"/>
          <w:noProof/>
          <w:kern w:val="0"/>
        </w:rPr>
        <w:t xml:space="preserve">                </w:t>
      </w:r>
      <w:r w:rsidRPr="002D26AE">
        <w:rPr>
          <w:rFonts w:hint="eastAsia"/>
          <w:noProof/>
          <w:kern w:val="0"/>
          <w:highlight w:val="yellow"/>
        </w:rPr>
        <w:t>------server区块的开始</w:t>
      </w:r>
      <w:r>
        <w:rPr>
          <w:rFonts w:hint="eastAsia"/>
          <w:noProof/>
          <w:kern w:val="0"/>
        </w:rPr>
        <w:t xml:space="preserve"> </w:t>
      </w:r>
      <w:r w:rsidRPr="00131A9A">
        <w:rPr>
          <w:rFonts w:hint="eastAsia"/>
          <w:noProof/>
          <w:color w:val="7030A0"/>
          <w:kern w:val="0"/>
        </w:rPr>
        <w:t>表示一个独立虚拟主机站点 server模块的作用，配置服务监听信息，根据主机信息，确认接待哪一个用户，最后交给location服务员处理</w:t>
      </w:r>
    </w:p>
    <w:p w:rsidR="00AC3CC3" w:rsidRPr="00633038" w:rsidRDefault="00AC3CC3" w:rsidP="00AC3CC3">
      <w:pPr>
        <w:pStyle w:val="ad"/>
        <w:rPr>
          <w:noProof/>
          <w:kern w:val="0"/>
        </w:rPr>
      </w:pPr>
      <w:r w:rsidRPr="00633038">
        <w:rPr>
          <w:noProof/>
          <w:kern w:val="0"/>
        </w:rPr>
        <w:t xml:space="preserve">        listen       80;</w:t>
      </w:r>
      <w:r>
        <w:rPr>
          <w:rFonts w:hint="eastAsia"/>
          <w:noProof/>
          <w:kern w:val="0"/>
        </w:rPr>
        <w:t xml:space="preserve">    </w:t>
      </w:r>
      <w:r w:rsidRPr="00FF172E">
        <w:rPr>
          <w:rFonts w:hint="eastAsia"/>
          <w:noProof/>
          <w:kern w:val="0"/>
          <w:highlight w:val="yellow"/>
        </w:rPr>
        <w:t>---提供服务的端口，默认是80</w:t>
      </w:r>
      <w:r>
        <w:rPr>
          <w:rFonts w:hint="eastAsia"/>
          <w:noProof/>
          <w:kern w:val="0"/>
        </w:rPr>
        <w:t xml:space="preserve"> </w:t>
      </w:r>
    </w:p>
    <w:p w:rsidR="00AC3CC3" w:rsidRDefault="00AC3CC3" w:rsidP="00AC3CC3">
      <w:pPr>
        <w:pStyle w:val="ad"/>
        <w:ind w:firstLine="405"/>
        <w:rPr>
          <w:noProof/>
          <w:kern w:val="0"/>
        </w:rPr>
      </w:pPr>
      <w:r w:rsidRPr="00633038">
        <w:rPr>
          <w:noProof/>
          <w:kern w:val="0"/>
        </w:rPr>
        <w:t xml:space="preserve">        server_name  localhost;</w:t>
      </w:r>
      <w:r>
        <w:rPr>
          <w:rFonts w:hint="eastAsia"/>
          <w:noProof/>
          <w:kern w:val="0"/>
        </w:rPr>
        <w:t xml:space="preserve">  </w:t>
      </w:r>
      <w:r w:rsidRPr="00FF172E">
        <w:rPr>
          <w:rFonts w:hint="eastAsia"/>
          <w:noProof/>
          <w:kern w:val="0"/>
          <w:highlight w:val="yellow"/>
        </w:rPr>
        <w:t>--提供服务域名的主机名</w:t>
      </w:r>
      <w:r>
        <w:rPr>
          <w:rFonts w:hint="eastAsia"/>
          <w:noProof/>
          <w:kern w:val="0"/>
        </w:rPr>
        <w:t xml:space="preserve"> 可以修改到对应的web服务主机名称</w:t>
      </w:r>
    </w:p>
    <w:p w:rsidR="00AC3CC3" w:rsidRPr="00633038" w:rsidRDefault="00AC3CC3" w:rsidP="002C6E9F">
      <w:pPr>
        <w:pStyle w:val="ad"/>
        <w:ind w:firstLine="405"/>
        <w:rPr>
          <w:noProof/>
          <w:kern w:val="0"/>
        </w:rPr>
      </w:pPr>
      <w:r>
        <w:rPr>
          <w:rFonts w:hint="eastAsia"/>
          <w:noProof/>
          <w:kern w:val="0"/>
        </w:rPr>
        <w:t xml:space="preserve">或者修改的时候，server_name  </w:t>
      </w:r>
      <w:hyperlink r:id="rId25" w:history="1">
        <w:r w:rsidRPr="00B808CE">
          <w:rPr>
            <w:rStyle w:val="a6"/>
            <w:rFonts w:hint="eastAsia"/>
            <w:noProof/>
            <w:kern w:val="0"/>
          </w:rPr>
          <w:t>www.</w:t>
        </w:r>
        <w:r w:rsidRPr="00B808CE">
          <w:rPr>
            <w:rStyle w:val="a6"/>
            <w:rFonts w:hint="eastAsia"/>
            <w:noProof/>
            <w:kern w:val="0"/>
            <w:highlight w:val="yellow"/>
          </w:rPr>
          <w:t>shiyanbo.org</w:t>
        </w:r>
      </w:hyperlink>
      <w:r>
        <w:rPr>
          <w:rFonts w:hint="eastAsia"/>
          <w:noProof/>
          <w:kern w:val="0"/>
        </w:rPr>
        <w:t xml:space="preserve"> </w:t>
      </w:r>
      <w:r w:rsidRPr="00712EE1">
        <w:rPr>
          <w:rFonts w:hint="eastAsia"/>
          <w:noProof/>
          <w:kern w:val="0"/>
          <w:highlight w:val="yellow"/>
        </w:rPr>
        <w:t>www是主机名  shiyanbo.org是万网地址</w:t>
      </w:r>
    </w:p>
    <w:p w:rsidR="0086129C" w:rsidRDefault="00AC3CC3" w:rsidP="00AC3CC3">
      <w:pPr>
        <w:pStyle w:val="ad"/>
        <w:rPr>
          <w:b/>
          <w:noProof/>
          <w:color w:val="7030A0"/>
          <w:kern w:val="0"/>
        </w:rPr>
      </w:pPr>
      <w:r w:rsidRPr="00633038">
        <w:rPr>
          <w:noProof/>
          <w:kern w:val="0"/>
        </w:rPr>
        <w:t xml:space="preserve">               root   html;</w:t>
      </w:r>
      <w:r>
        <w:rPr>
          <w:rFonts w:hint="eastAsia"/>
          <w:noProof/>
          <w:kern w:val="0"/>
        </w:rPr>
        <w:t xml:space="preserve">     </w:t>
      </w:r>
      <w:r w:rsidRPr="0030594F">
        <w:rPr>
          <w:rFonts w:hint="eastAsia"/>
          <w:b/>
          <w:noProof/>
          <w:color w:val="7030A0"/>
          <w:kern w:val="0"/>
        </w:rPr>
        <w:t>---站点的目录</w:t>
      </w:r>
    </w:p>
    <w:p w:rsidR="00AC3CC3" w:rsidRPr="0030594F" w:rsidRDefault="00AC3CC3" w:rsidP="00AC3CC3">
      <w:pPr>
        <w:pStyle w:val="ad"/>
        <w:rPr>
          <w:b/>
          <w:noProof/>
          <w:color w:val="7030A0"/>
          <w:kern w:val="0"/>
        </w:rPr>
      </w:pPr>
      <w:r w:rsidRPr="00633038">
        <w:rPr>
          <w:noProof/>
          <w:kern w:val="0"/>
        </w:rPr>
        <w:t xml:space="preserve">            index  index.html index.htm;</w:t>
      </w:r>
      <w:r>
        <w:rPr>
          <w:rFonts w:hint="eastAsia"/>
          <w:noProof/>
          <w:kern w:val="0"/>
        </w:rPr>
        <w:t xml:space="preserve">  </w:t>
      </w:r>
      <w:r w:rsidRPr="0030594F">
        <w:rPr>
          <w:rFonts w:hint="eastAsia"/>
          <w:b/>
          <w:noProof/>
          <w:color w:val="7030A0"/>
          <w:kern w:val="0"/>
        </w:rPr>
        <w:t>默认的首页文件，多个用空格分开</w:t>
      </w:r>
    </w:p>
    <w:p w:rsidR="00025F7D" w:rsidRDefault="00AC3CC3" w:rsidP="00AC3CC3">
      <w:pPr>
        <w:pStyle w:val="ad"/>
        <w:rPr>
          <w:noProof/>
          <w:kern w:val="0"/>
        </w:rPr>
      </w:pPr>
      <w:r w:rsidRPr="00633038">
        <w:rPr>
          <w:noProof/>
          <w:kern w:val="0"/>
        </w:rPr>
        <w:t xml:space="preserve">        }</w:t>
      </w:r>
      <w:r>
        <w:rPr>
          <w:rFonts w:hint="eastAsia"/>
          <w:noProof/>
          <w:kern w:val="0"/>
        </w:rPr>
        <w:t xml:space="preserve">     </w:t>
      </w:r>
    </w:p>
    <w:p w:rsidR="006C6083" w:rsidRDefault="00977E8C" w:rsidP="006C6083">
      <w:pPr>
        <w:pStyle w:val="ad"/>
        <w:numPr>
          <w:ilvl w:val="0"/>
          <w:numId w:val="15"/>
        </w:numPr>
        <w:rPr>
          <w:noProof/>
          <w:kern w:val="0"/>
        </w:rPr>
      </w:pPr>
      <w:r w:rsidRPr="00142FC8">
        <w:rPr>
          <w:rFonts w:hint="eastAsia"/>
          <w:noProof/>
          <w:kern w:val="0"/>
          <w:highlight w:val="yellow"/>
        </w:rPr>
        <w:t>一个web服务器里面可以创建多个sever{} 标签对，也就是说可以创建多个</w:t>
      </w:r>
      <w:r w:rsidR="00CC39EB" w:rsidRPr="00142FC8">
        <w:rPr>
          <w:rFonts w:hint="eastAsia"/>
          <w:noProof/>
          <w:kern w:val="0"/>
          <w:highlight w:val="yellow"/>
        </w:rPr>
        <w:t>独立网站的站点，也就是说可以创建多个虚拟主机，在创建的时候，建议把这个虚拟主机的配置文件汇总放在同一个目里面，而这个目录和</w:t>
      </w:r>
      <w:r w:rsidR="003D4D74" w:rsidRPr="00142FC8">
        <w:rPr>
          <w:rFonts w:hint="eastAsia"/>
          <w:noProof/>
          <w:kern w:val="0"/>
          <w:highlight w:val="yellow"/>
        </w:rPr>
        <w:t>nginx.conf在同一个目录下面</w:t>
      </w:r>
      <w:r w:rsidR="00AC3CC3">
        <w:rPr>
          <w:rFonts w:hint="eastAsia"/>
          <w:noProof/>
          <w:kern w:val="0"/>
        </w:rPr>
        <w:t xml:space="preserve">      </w:t>
      </w:r>
    </w:p>
    <w:p w:rsidR="00AC3CC3" w:rsidRPr="00B7470C" w:rsidRDefault="00AC3CC3" w:rsidP="006C6083">
      <w:pPr>
        <w:pStyle w:val="ad"/>
      </w:pPr>
      <w:r>
        <w:rPr>
          <w:rFonts w:hint="eastAsia"/>
          <w:noProof/>
          <w:kern w:val="0"/>
        </w:rPr>
        <w:t xml:space="preserve">            </w:t>
      </w:r>
    </w:p>
    <w:p w:rsidR="00BF6D56" w:rsidRDefault="004D01AB" w:rsidP="004D01AB">
      <w:pPr>
        <w:pStyle w:val="3"/>
        <w:spacing w:before="163" w:after="163"/>
      </w:pPr>
      <w:r>
        <w:rPr>
          <w:rFonts w:hint="eastAsia"/>
        </w:rPr>
        <w:t>虚拟主机类型</w:t>
      </w:r>
    </w:p>
    <w:p w:rsidR="004D01AB" w:rsidRPr="004D01AB" w:rsidRDefault="004D01AB" w:rsidP="004D01AB">
      <w:pPr>
        <w:pStyle w:val="ad"/>
      </w:pPr>
      <w:r>
        <w:rPr>
          <w:rFonts w:hint="eastAsia"/>
        </w:rPr>
        <w:t>虚拟主机配置类型分为三种：1.基于域名的方式进行配置2.基于端口的方式进行配置3.基于IP地址方式进行配置</w:t>
      </w:r>
    </w:p>
    <w:p w:rsidR="00BF6D56" w:rsidRPr="001D72A3" w:rsidRDefault="004D01AB" w:rsidP="00460ABB">
      <w:pPr>
        <w:pStyle w:val="3"/>
        <w:spacing w:before="163" w:after="163"/>
        <w:rPr>
          <w:color w:val="FF0000"/>
        </w:rPr>
      </w:pPr>
      <w:r>
        <w:rPr>
          <w:rFonts w:hint="eastAsia"/>
        </w:rPr>
        <w:t>基于域名方式进行配置</w:t>
      </w:r>
      <w:r w:rsidRPr="001D72A3">
        <w:rPr>
          <w:rFonts w:hint="eastAsia"/>
          <w:color w:val="FF0000"/>
        </w:rPr>
        <w:t>（重要）</w:t>
      </w:r>
    </w:p>
    <w:p w:rsidR="00460ABB" w:rsidRDefault="00460ABB" w:rsidP="00460ABB">
      <w:pPr>
        <w:pStyle w:val="4"/>
      </w:pPr>
      <w:r>
        <w:rPr>
          <w:rFonts w:hint="eastAsia"/>
        </w:rPr>
        <w:t>第一个里程碑：申请域名信息</w:t>
      </w:r>
    </w:p>
    <w:p w:rsidR="008B4C26" w:rsidRDefault="008B4C26" w:rsidP="00460ABB">
      <w:pPr>
        <w:pStyle w:val="ad"/>
      </w:pPr>
      <w:r w:rsidRPr="008B4C26">
        <w:rPr>
          <w:rFonts w:hint="eastAsia"/>
          <w:highlight w:val="yellow"/>
        </w:rPr>
        <w:t>这里还是要声明一下：进行第一步之前的时候还是要部署好nginx软件的服务，也就是nginx的七个步骤，加上一步精简nginx主配置文件</w:t>
      </w:r>
    </w:p>
    <w:p w:rsidR="00460ABB" w:rsidRDefault="00460ABB" w:rsidP="00460ABB">
      <w:pPr>
        <w:pStyle w:val="ad"/>
      </w:pPr>
      <w:r>
        <w:rPr>
          <w:rFonts w:hint="eastAsia"/>
        </w:rPr>
        <w:t>第一步：百度搜索 万网 第二步：</w:t>
      </w:r>
      <w:r w:rsidR="00040895">
        <w:rPr>
          <w:rFonts w:hint="eastAsia"/>
        </w:rPr>
        <w:t>转到域名注册阿里云</w:t>
      </w:r>
      <w:hyperlink r:id="rId26" w:history="1">
        <w:r w:rsidR="00040895" w:rsidRPr="00B808CE">
          <w:rPr>
            <w:rStyle w:val="a6"/>
          </w:rPr>
          <w:t>https://wanwang.aliyun.com/?utm_medium=text&amp;utm_source=bdbrandww&amp;utm_campaign=bdbrand&amp;utm_content=se_103066</w:t>
        </w:r>
      </w:hyperlink>
    </w:p>
    <w:p w:rsidR="00BF6D56" w:rsidRPr="00BF6D56" w:rsidRDefault="00040895" w:rsidP="00040895">
      <w:pPr>
        <w:pStyle w:val="ad"/>
      </w:pPr>
      <w:r>
        <w:rPr>
          <w:rFonts w:hint="eastAsia"/>
        </w:rPr>
        <w:t>第三步：输入自己想要注册的域名看是否注册，然后找一个没有注册进行注册。然后按照上面要求一步一步进行注册 知道成功</w:t>
      </w:r>
    </w:p>
    <w:p w:rsidR="00BF6D56" w:rsidRPr="00C95A7D" w:rsidRDefault="00040895" w:rsidP="000D4FCD">
      <w:pPr>
        <w:pStyle w:val="4"/>
        <w:rPr>
          <w:highlight w:val="red"/>
        </w:rPr>
      </w:pPr>
      <w:r>
        <w:rPr>
          <w:rFonts w:hint="eastAsia"/>
        </w:rPr>
        <w:t>第二个里程碑：编写配置文件</w:t>
      </w:r>
      <w:r w:rsidR="00C95A7D" w:rsidRPr="00C95A7D">
        <w:rPr>
          <w:rFonts w:hint="eastAsia"/>
          <w:highlight w:val="red"/>
        </w:rPr>
        <w:t>并测试</w:t>
      </w:r>
    </w:p>
    <w:p w:rsidR="00476CC8" w:rsidRDefault="00476CC8" w:rsidP="007C753F">
      <w:pPr>
        <w:pStyle w:val="ad"/>
      </w:pPr>
      <w:r w:rsidRPr="00C95A7D">
        <w:rPr>
          <w:rFonts w:hint="eastAsia"/>
          <w:highlight w:val="red"/>
        </w:rPr>
        <w:t>(1)配置文件编写第一步</w:t>
      </w:r>
    </w:p>
    <w:p w:rsidR="007C753F" w:rsidRDefault="007C753F" w:rsidP="007C753F">
      <w:pPr>
        <w:pStyle w:val="ad"/>
      </w:pPr>
      <w:r>
        <w:t>[root@web01 conf]# pwd</w:t>
      </w:r>
    </w:p>
    <w:p w:rsidR="007C753F" w:rsidRDefault="007C753F" w:rsidP="007C753F">
      <w:pPr>
        <w:pStyle w:val="ad"/>
      </w:pPr>
      <w:r>
        <w:t>/application/nginx/conf</w:t>
      </w:r>
    </w:p>
    <w:p w:rsidR="007C753F" w:rsidRDefault="007C753F" w:rsidP="007C753F">
      <w:pPr>
        <w:pStyle w:val="ad"/>
      </w:pPr>
      <w:r>
        <w:t>[root@web01 conf]# cat nginx.conf</w:t>
      </w:r>
    </w:p>
    <w:p w:rsidR="007C753F" w:rsidRDefault="007C753F" w:rsidP="007C753F">
      <w:pPr>
        <w:pStyle w:val="ad"/>
      </w:pPr>
      <w:r>
        <w:t>worker_processes  2;</w:t>
      </w:r>
    </w:p>
    <w:p w:rsidR="007C753F" w:rsidRDefault="007C753F" w:rsidP="007C753F">
      <w:pPr>
        <w:pStyle w:val="ad"/>
      </w:pPr>
      <w:r>
        <w:t>events {</w:t>
      </w:r>
    </w:p>
    <w:p w:rsidR="007C753F" w:rsidRDefault="007C753F" w:rsidP="007C753F">
      <w:pPr>
        <w:pStyle w:val="ad"/>
      </w:pPr>
      <w:r>
        <w:lastRenderedPageBreak/>
        <w:t xml:space="preserve">    worker_connections  1024;</w:t>
      </w:r>
    </w:p>
    <w:p w:rsidR="007C753F" w:rsidRDefault="007C753F" w:rsidP="007C753F">
      <w:pPr>
        <w:pStyle w:val="ad"/>
      </w:pPr>
      <w:r>
        <w:t>}</w:t>
      </w:r>
    </w:p>
    <w:p w:rsidR="007C753F" w:rsidRDefault="007C753F" w:rsidP="007C753F">
      <w:pPr>
        <w:pStyle w:val="ad"/>
      </w:pPr>
      <w:r>
        <w:t>http {</w:t>
      </w:r>
    </w:p>
    <w:p w:rsidR="007C753F" w:rsidRDefault="007C753F" w:rsidP="00E57AA5">
      <w:pPr>
        <w:pStyle w:val="ad"/>
        <w:ind w:firstLine="405"/>
      </w:pPr>
      <w:r>
        <w:t>include       mime.types;</w:t>
      </w:r>
    </w:p>
    <w:p w:rsidR="007C753F" w:rsidRDefault="007C753F" w:rsidP="007C753F">
      <w:pPr>
        <w:pStyle w:val="ad"/>
      </w:pPr>
      <w:r>
        <w:t xml:space="preserve">    default_type  application/octet-stream;</w:t>
      </w:r>
    </w:p>
    <w:p w:rsidR="007C753F" w:rsidRDefault="007C753F" w:rsidP="007C753F">
      <w:pPr>
        <w:pStyle w:val="ad"/>
      </w:pPr>
      <w:r>
        <w:t xml:space="preserve">    sendfile        on;</w:t>
      </w:r>
    </w:p>
    <w:p w:rsidR="007C753F" w:rsidRDefault="007C753F" w:rsidP="007C753F">
      <w:pPr>
        <w:pStyle w:val="ad"/>
      </w:pPr>
      <w:r>
        <w:t xml:space="preserve">    keepalive_timeout  65;</w:t>
      </w:r>
    </w:p>
    <w:p w:rsidR="007C753F" w:rsidRPr="007C753F" w:rsidRDefault="007C753F" w:rsidP="007C753F">
      <w:pPr>
        <w:pStyle w:val="ad"/>
        <w:rPr>
          <w:highlight w:val="yellow"/>
        </w:rPr>
      </w:pPr>
      <w:r>
        <w:t xml:space="preserve">    </w:t>
      </w:r>
      <w:r w:rsidRPr="007C753F">
        <w:rPr>
          <w:highlight w:val="yellow"/>
        </w:rPr>
        <w:t>server {</w:t>
      </w:r>
    </w:p>
    <w:p w:rsidR="007C753F" w:rsidRPr="007C753F" w:rsidRDefault="007C753F" w:rsidP="007C753F">
      <w:pPr>
        <w:pStyle w:val="ad"/>
        <w:rPr>
          <w:highlight w:val="yellow"/>
        </w:rPr>
      </w:pPr>
      <w:r w:rsidRPr="007C753F">
        <w:rPr>
          <w:highlight w:val="yellow"/>
        </w:rPr>
        <w:t xml:space="preserve">        listen       80;</w:t>
      </w:r>
    </w:p>
    <w:p w:rsidR="007C753F" w:rsidRPr="007C753F" w:rsidRDefault="007C753F" w:rsidP="007C753F">
      <w:pPr>
        <w:pStyle w:val="ad"/>
        <w:rPr>
          <w:highlight w:val="yellow"/>
        </w:rPr>
      </w:pPr>
      <w:r w:rsidRPr="007C753F">
        <w:rPr>
          <w:highlight w:val="yellow"/>
        </w:rPr>
        <w:t xml:space="preserve">        server_name  </w:t>
      </w:r>
      <w:hyperlink r:id="rId27" w:history="1">
        <w:r w:rsidRPr="00B808CE">
          <w:rPr>
            <w:rStyle w:val="a6"/>
            <w:highlight w:val="yellow"/>
          </w:rPr>
          <w:t>www.etiantian.org</w:t>
        </w:r>
      </w:hyperlink>
      <w:r w:rsidRPr="007C753F">
        <w:rPr>
          <w:highlight w:val="yellow"/>
        </w:rPr>
        <w:t>;</w:t>
      </w:r>
      <w:r>
        <w:rPr>
          <w:rFonts w:hint="eastAsia"/>
          <w:highlight w:val="yellow"/>
        </w:rPr>
        <w:t xml:space="preserve">   </w:t>
      </w:r>
    </w:p>
    <w:p w:rsidR="007C753F" w:rsidRPr="007C753F" w:rsidRDefault="007C753F" w:rsidP="007C753F">
      <w:pPr>
        <w:pStyle w:val="ad"/>
        <w:rPr>
          <w:highlight w:val="yellow"/>
        </w:rPr>
      </w:pPr>
      <w:r w:rsidRPr="007C753F">
        <w:rPr>
          <w:highlight w:val="yellow"/>
        </w:rPr>
        <w:t xml:space="preserve">        </w:t>
      </w:r>
    </w:p>
    <w:p w:rsidR="007C753F" w:rsidRPr="007C753F" w:rsidRDefault="007C753F" w:rsidP="007C753F">
      <w:pPr>
        <w:pStyle w:val="ad"/>
        <w:rPr>
          <w:highlight w:val="yellow"/>
        </w:rPr>
      </w:pPr>
      <w:r w:rsidRPr="007C753F">
        <w:rPr>
          <w:highlight w:val="yellow"/>
        </w:rPr>
        <w:t xml:space="preserve">            root   html/www;</w:t>
      </w:r>
    </w:p>
    <w:p w:rsidR="007C753F" w:rsidRPr="007C753F" w:rsidRDefault="007C753F" w:rsidP="007C753F">
      <w:pPr>
        <w:pStyle w:val="ad"/>
        <w:rPr>
          <w:highlight w:val="yellow"/>
        </w:rPr>
      </w:pPr>
      <w:r w:rsidRPr="007C753F">
        <w:rPr>
          <w:highlight w:val="yellow"/>
        </w:rPr>
        <w:t xml:space="preserve">            index  index.html index.htm;     </w:t>
      </w:r>
    </w:p>
    <w:p w:rsidR="007C753F" w:rsidRDefault="007C753F" w:rsidP="007C753F">
      <w:pPr>
        <w:pStyle w:val="ad"/>
      </w:pPr>
      <w:r w:rsidRPr="007C753F">
        <w:rPr>
          <w:highlight w:val="yellow"/>
        </w:rPr>
        <w:t xml:space="preserve">    }</w:t>
      </w:r>
    </w:p>
    <w:p w:rsidR="007C753F" w:rsidRPr="007C753F" w:rsidRDefault="007C753F" w:rsidP="007C753F">
      <w:pPr>
        <w:pStyle w:val="ad"/>
        <w:rPr>
          <w:highlight w:val="lightGray"/>
        </w:rPr>
      </w:pPr>
      <w:r>
        <w:t xml:space="preserve">    </w:t>
      </w:r>
      <w:r w:rsidRPr="007C753F">
        <w:rPr>
          <w:highlight w:val="lightGray"/>
        </w:rPr>
        <w:t>server {</w:t>
      </w:r>
    </w:p>
    <w:p w:rsidR="007C753F" w:rsidRPr="007C753F" w:rsidRDefault="007C753F" w:rsidP="007C753F">
      <w:pPr>
        <w:pStyle w:val="ad"/>
        <w:rPr>
          <w:highlight w:val="lightGray"/>
        </w:rPr>
      </w:pPr>
      <w:r w:rsidRPr="007C753F">
        <w:rPr>
          <w:highlight w:val="lightGray"/>
        </w:rPr>
        <w:t xml:space="preserve">        listen       80;</w:t>
      </w:r>
    </w:p>
    <w:p w:rsidR="007C753F" w:rsidRPr="007C753F" w:rsidRDefault="007C753F" w:rsidP="007C753F">
      <w:pPr>
        <w:pStyle w:val="ad"/>
        <w:rPr>
          <w:highlight w:val="lightGray"/>
        </w:rPr>
      </w:pPr>
      <w:r w:rsidRPr="007C753F">
        <w:rPr>
          <w:highlight w:val="lightGray"/>
        </w:rPr>
        <w:t xml:space="preserve">        server_name  bbs.etiantian.org;</w:t>
      </w:r>
    </w:p>
    <w:p w:rsidR="007C753F" w:rsidRPr="007C753F" w:rsidRDefault="007C753F" w:rsidP="007C753F">
      <w:pPr>
        <w:pStyle w:val="ad"/>
        <w:rPr>
          <w:highlight w:val="lightGray"/>
        </w:rPr>
      </w:pPr>
      <w:r w:rsidRPr="007C753F">
        <w:rPr>
          <w:highlight w:val="lightGray"/>
        </w:rPr>
        <w:t xml:space="preserve">        </w:t>
      </w:r>
    </w:p>
    <w:p w:rsidR="007C753F" w:rsidRPr="007C753F" w:rsidRDefault="007C753F" w:rsidP="007C753F">
      <w:pPr>
        <w:pStyle w:val="ad"/>
        <w:rPr>
          <w:highlight w:val="lightGray"/>
        </w:rPr>
      </w:pPr>
      <w:r w:rsidRPr="007C753F">
        <w:rPr>
          <w:highlight w:val="lightGray"/>
        </w:rPr>
        <w:t xml:space="preserve">            root   html/bbs;</w:t>
      </w:r>
    </w:p>
    <w:p w:rsidR="007C753F" w:rsidRPr="007C753F" w:rsidRDefault="007C753F" w:rsidP="007C753F">
      <w:pPr>
        <w:pStyle w:val="ad"/>
        <w:rPr>
          <w:highlight w:val="lightGray"/>
        </w:rPr>
      </w:pPr>
      <w:r w:rsidRPr="007C753F">
        <w:rPr>
          <w:highlight w:val="lightGray"/>
        </w:rPr>
        <w:t xml:space="preserve">            index  index.html index.htm;     </w:t>
      </w:r>
    </w:p>
    <w:p w:rsidR="007C753F" w:rsidRDefault="007C753F" w:rsidP="007C753F">
      <w:pPr>
        <w:pStyle w:val="ad"/>
      </w:pPr>
      <w:r w:rsidRPr="007C753F">
        <w:rPr>
          <w:highlight w:val="lightGray"/>
        </w:rPr>
        <w:t xml:space="preserve">    }</w:t>
      </w:r>
    </w:p>
    <w:p w:rsidR="007C753F" w:rsidRPr="007C753F" w:rsidRDefault="007C753F" w:rsidP="007C753F">
      <w:pPr>
        <w:pStyle w:val="ad"/>
        <w:rPr>
          <w:highlight w:val="cyan"/>
        </w:rPr>
      </w:pPr>
      <w:r>
        <w:t xml:space="preserve">    </w:t>
      </w:r>
      <w:r w:rsidRPr="007C753F">
        <w:rPr>
          <w:highlight w:val="cyan"/>
        </w:rPr>
        <w:t>server {</w:t>
      </w:r>
    </w:p>
    <w:p w:rsidR="007C753F" w:rsidRPr="007C753F" w:rsidRDefault="007C753F" w:rsidP="007C753F">
      <w:pPr>
        <w:pStyle w:val="ad"/>
        <w:rPr>
          <w:highlight w:val="cyan"/>
        </w:rPr>
      </w:pPr>
      <w:r w:rsidRPr="007C753F">
        <w:rPr>
          <w:highlight w:val="cyan"/>
        </w:rPr>
        <w:t xml:space="preserve">        listen       80;</w:t>
      </w:r>
    </w:p>
    <w:p w:rsidR="007C753F" w:rsidRPr="007C753F" w:rsidRDefault="007C753F" w:rsidP="007C753F">
      <w:pPr>
        <w:pStyle w:val="ad"/>
        <w:rPr>
          <w:highlight w:val="cyan"/>
        </w:rPr>
      </w:pPr>
      <w:r w:rsidRPr="007C753F">
        <w:rPr>
          <w:highlight w:val="cyan"/>
        </w:rPr>
        <w:t xml:space="preserve">        server_name  blog.etiantian.org;</w:t>
      </w:r>
    </w:p>
    <w:p w:rsidR="007C753F" w:rsidRPr="007C753F" w:rsidRDefault="007C753F" w:rsidP="007C753F">
      <w:pPr>
        <w:pStyle w:val="ad"/>
        <w:rPr>
          <w:highlight w:val="cyan"/>
        </w:rPr>
      </w:pPr>
      <w:r w:rsidRPr="007C753F">
        <w:rPr>
          <w:highlight w:val="cyan"/>
        </w:rPr>
        <w:t xml:space="preserve">        </w:t>
      </w:r>
    </w:p>
    <w:p w:rsidR="007C753F" w:rsidRPr="007C753F" w:rsidRDefault="007C753F" w:rsidP="007C753F">
      <w:pPr>
        <w:pStyle w:val="ad"/>
        <w:rPr>
          <w:highlight w:val="cyan"/>
        </w:rPr>
      </w:pPr>
      <w:r w:rsidRPr="007C753F">
        <w:rPr>
          <w:highlight w:val="cyan"/>
        </w:rPr>
        <w:t xml:space="preserve">            root   html/blog;</w:t>
      </w:r>
    </w:p>
    <w:p w:rsidR="007C753F" w:rsidRPr="007C753F" w:rsidRDefault="007C753F" w:rsidP="007C753F">
      <w:pPr>
        <w:pStyle w:val="ad"/>
        <w:rPr>
          <w:highlight w:val="cyan"/>
        </w:rPr>
      </w:pPr>
      <w:r w:rsidRPr="007C753F">
        <w:rPr>
          <w:highlight w:val="cyan"/>
        </w:rPr>
        <w:t xml:space="preserve">            index  index.html index.htm;</w:t>
      </w:r>
    </w:p>
    <w:p w:rsidR="007C753F" w:rsidRDefault="007C753F" w:rsidP="007C753F">
      <w:pPr>
        <w:pStyle w:val="ad"/>
      </w:pPr>
      <w:r w:rsidRPr="007C753F">
        <w:rPr>
          <w:highlight w:val="cyan"/>
        </w:rPr>
        <w:t>}</w:t>
      </w:r>
      <w:r>
        <w:t xml:space="preserve">    </w:t>
      </w:r>
    </w:p>
    <w:p w:rsidR="007C753F" w:rsidRDefault="007C753F" w:rsidP="007C753F">
      <w:pPr>
        <w:pStyle w:val="ad"/>
      </w:pPr>
      <w:r>
        <w:t xml:space="preserve">} </w:t>
      </w:r>
    </w:p>
    <w:p w:rsidR="00BF6D56" w:rsidRDefault="007C753F" w:rsidP="007C753F">
      <w:pPr>
        <w:pStyle w:val="ad"/>
      </w:pPr>
      <w:r>
        <w:t>[root@web01 conf]#</w:t>
      </w:r>
    </w:p>
    <w:p w:rsidR="00C95A7D" w:rsidRDefault="00C95A7D" w:rsidP="00C95A7D">
      <w:pPr>
        <w:pStyle w:val="ad"/>
      </w:pPr>
      <w:r>
        <w:rPr>
          <w:rFonts w:hint="eastAsia"/>
        </w:rPr>
        <w:t>（2）测试</w:t>
      </w:r>
    </w:p>
    <w:p w:rsidR="00C95A7D" w:rsidRDefault="00C95A7D" w:rsidP="00C95A7D">
      <w:pPr>
        <w:pStyle w:val="ad"/>
      </w:pPr>
      <w:r w:rsidRPr="00C95A7D">
        <w:rPr>
          <w:rFonts w:hint="eastAsia"/>
          <w:highlight w:val="yellow"/>
        </w:rPr>
        <w:t>nginx -t</w:t>
      </w:r>
      <w:r>
        <w:rPr>
          <w:rFonts w:hint="eastAsia"/>
        </w:rPr>
        <w:t xml:space="preserve"> </w:t>
      </w:r>
    </w:p>
    <w:p w:rsidR="00C95A7D" w:rsidRDefault="00C95A7D" w:rsidP="007C753F">
      <w:pPr>
        <w:pStyle w:val="ad"/>
      </w:pPr>
    </w:p>
    <w:p w:rsidR="007C753F" w:rsidRDefault="007C753F" w:rsidP="000D4FCD">
      <w:pPr>
        <w:pStyle w:val="ad"/>
      </w:pPr>
      <w:r>
        <w:rPr>
          <w:rFonts w:hint="eastAsia"/>
        </w:rPr>
        <w:t>-------------------------说明--------------------</w:t>
      </w:r>
    </w:p>
    <w:p w:rsidR="00476CC8" w:rsidRDefault="007C753F" w:rsidP="000D4FCD">
      <w:pPr>
        <w:pStyle w:val="ad"/>
      </w:pPr>
      <w:r>
        <w:rPr>
          <w:rFonts w:hint="eastAsia"/>
        </w:rPr>
        <w:t>关于这个配置文件修改的地方</w:t>
      </w:r>
    </w:p>
    <w:p w:rsidR="007C753F" w:rsidRPr="007C753F" w:rsidRDefault="007C753F" w:rsidP="007C753F">
      <w:pPr>
        <w:pStyle w:val="ad"/>
        <w:rPr>
          <w:highlight w:val="yellow"/>
        </w:rPr>
      </w:pPr>
      <w:r w:rsidRPr="007C753F">
        <w:rPr>
          <w:highlight w:val="yellow"/>
        </w:rPr>
        <w:lastRenderedPageBreak/>
        <w:t>server {</w:t>
      </w:r>
    </w:p>
    <w:p w:rsidR="007C753F" w:rsidRPr="007C753F" w:rsidRDefault="007C753F" w:rsidP="007C753F">
      <w:pPr>
        <w:pStyle w:val="ad"/>
        <w:rPr>
          <w:highlight w:val="yellow"/>
        </w:rPr>
      </w:pPr>
      <w:r w:rsidRPr="007C753F">
        <w:rPr>
          <w:highlight w:val="yellow"/>
        </w:rPr>
        <w:t xml:space="preserve">        listen       80;</w:t>
      </w:r>
    </w:p>
    <w:p w:rsidR="007C753F" w:rsidRPr="007C753F" w:rsidRDefault="007C753F" w:rsidP="007C753F">
      <w:pPr>
        <w:pStyle w:val="ad"/>
        <w:rPr>
          <w:highlight w:val="yellow"/>
        </w:rPr>
      </w:pPr>
      <w:r w:rsidRPr="007C753F">
        <w:rPr>
          <w:highlight w:val="yellow"/>
        </w:rPr>
        <w:t xml:space="preserve">        server_name  </w:t>
      </w:r>
      <w:hyperlink r:id="rId28" w:history="1">
        <w:r w:rsidRPr="00B808CE">
          <w:rPr>
            <w:rStyle w:val="a6"/>
            <w:highlight w:val="yellow"/>
          </w:rPr>
          <w:t>www.etiantian.org</w:t>
        </w:r>
      </w:hyperlink>
      <w:r w:rsidRPr="007C753F">
        <w:rPr>
          <w:highlight w:val="yellow"/>
        </w:rPr>
        <w:t>;</w:t>
      </w:r>
      <w:r>
        <w:rPr>
          <w:rFonts w:hint="eastAsia"/>
          <w:highlight w:val="yellow"/>
        </w:rPr>
        <w:t xml:space="preserve">    ---这个需要在本地主机hosts和Linux的hosts文件里面对应修改</w:t>
      </w:r>
    </w:p>
    <w:p w:rsidR="007C753F" w:rsidRPr="007C753F" w:rsidRDefault="007C753F" w:rsidP="007C753F">
      <w:pPr>
        <w:pStyle w:val="ad"/>
        <w:rPr>
          <w:highlight w:val="yellow"/>
        </w:rPr>
      </w:pPr>
      <w:r w:rsidRPr="007C753F">
        <w:rPr>
          <w:highlight w:val="yellow"/>
        </w:rPr>
        <w:t xml:space="preserve">        </w:t>
      </w:r>
    </w:p>
    <w:p w:rsidR="007C753F" w:rsidRPr="007C753F" w:rsidRDefault="007C753F" w:rsidP="007C753F">
      <w:pPr>
        <w:pStyle w:val="ad"/>
        <w:rPr>
          <w:highlight w:val="yellow"/>
        </w:rPr>
      </w:pPr>
      <w:r w:rsidRPr="007C753F">
        <w:rPr>
          <w:highlight w:val="yellow"/>
        </w:rPr>
        <w:t xml:space="preserve">            root   html/www;</w:t>
      </w:r>
      <w:r w:rsidR="00844994">
        <w:rPr>
          <w:rFonts w:hint="eastAsia"/>
          <w:highlight w:val="yellow"/>
        </w:rPr>
        <w:t xml:space="preserve">       </w:t>
      </w:r>
      <w:r w:rsidR="006C4C9B">
        <w:rPr>
          <w:rFonts w:hint="eastAsia"/>
          <w:highlight w:val="yellow"/>
        </w:rPr>
        <w:t>--需要在静态网页目录html下面创建这个目录</w:t>
      </w:r>
    </w:p>
    <w:p w:rsidR="007C753F" w:rsidRPr="007C753F" w:rsidRDefault="007C753F" w:rsidP="007C753F">
      <w:pPr>
        <w:pStyle w:val="ad"/>
        <w:rPr>
          <w:highlight w:val="yellow"/>
        </w:rPr>
      </w:pPr>
      <w:r w:rsidRPr="007C753F">
        <w:rPr>
          <w:highlight w:val="yellow"/>
        </w:rPr>
        <w:t xml:space="preserve">            index  index.html index.htm;     </w:t>
      </w:r>
      <w:r w:rsidR="006C4C9B">
        <w:rPr>
          <w:rFonts w:hint="eastAsia"/>
          <w:highlight w:val="yellow"/>
        </w:rPr>
        <w:t>---需要在www目录下面创建 index.html这个文件</w:t>
      </w:r>
    </w:p>
    <w:p w:rsidR="007C753F" w:rsidRDefault="007C753F" w:rsidP="006C4C9B">
      <w:pPr>
        <w:pStyle w:val="ad"/>
        <w:ind w:firstLine="405"/>
      </w:pPr>
      <w:r w:rsidRPr="007C753F">
        <w:rPr>
          <w:highlight w:val="yellow"/>
        </w:rPr>
        <w:t>}</w:t>
      </w:r>
    </w:p>
    <w:p w:rsidR="006C4C9B" w:rsidRDefault="006C4C9B" w:rsidP="006C4C9B">
      <w:pPr>
        <w:pStyle w:val="ad"/>
        <w:ind w:firstLine="405"/>
      </w:pPr>
      <w:r>
        <w:rPr>
          <w:rFonts w:hint="eastAsia"/>
        </w:rPr>
        <w:t>---------------上面的解释同上---------------</w:t>
      </w:r>
    </w:p>
    <w:p w:rsidR="007C753F" w:rsidRPr="007C753F" w:rsidRDefault="007C753F" w:rsidP="007C753F">
      <w:pPr>
        <w:pStyle w:val="ad"/>
        <w:rPr>
          <w:highlight w:val="lightGray"/>
        </w:rPr>
      </w:pPr>
      <w:r>
        <w:t xml:space="preserve">    </w:t>
      </w:r>
      <w:r w:rsidRPr="007C753F">
        <w:rPr>
          <w:highlight w:val="lightGray"/>
        </w:rPr>
        <w:t>server {</w:t>
      </w:r>
      <w:r w:rsidR="006C4C9B">
        <w:rPr>
          <w:rFonts w:hint="eastAsia"/>
          <w:highlight w:val="lightGray"/>
        </w:rPr>
        <w:t xml:space="preserve">   </w:t>
      </w:r>
    </w:p>
    <w:p w:rsidR="007C753F" w:rsidRPr="007C753F" w:rsidRDefault="007C753F" w:rsidP="007C753F">
      <w:pPr>
        <w:pStyle w:val="ad"/>
        <w:rPr>
          <w:highlight w:val="lightGray"/>
        </w:rPr>
      </w:pPr>
      <w:r w:rsidRPr="007C753F">
        <w:rPr>
          <w:highlight w:val="lightGray"/>
        </w:rPr>
        <w:t xml:space="preserve">        listen       80;</w:t>
      </w:r>
    </w:p>
    <w:p w:rsidR="007C753F" w:rsidRPr="007C753F" w:rsidRDefault="007C753F" w:rsidP="007C753F">
      <w:pPr>
        <w:pStyle w:val="ad"/>
        <w:rPr>
          <w:highlight w:val="lightGray"/>
        </w:rPr>
      </w:pPr>
      <w:r w:rsidRPr="007C753F">
        <w:rPr>
          <w:highlight w:val="lightGray"/>
        </w:rPr>
        <w:t xml:space="preserve">        server_name  bbs.etiantian.org;</w:t>
      </w:r>
    </w:p>
    <w:p w:rsidR="007C753F" w:rsidRPr="007C753F" w:rsidRDefault="007C753F" w:rsidP="007C753F">
      <w:pPr>
        <w:pStyle w:val="ad"/>
        <w:rPr>
          <w:highlight w:val="lightGray"/>
        </w:rPr>
      </w:pPr>
      <w:r w:rsidRPr="007C753F">
        <w:rPr>
          <w:highlight w:val="lightGray"/>
        </w:rPr>
        <w:t xml:space="preserve">        </w:t>
      </w:r>
    </w:p>
    <w:p w:rsidR="007C753F" w:rsidRPr="007C753F" w:rsidRDefault="007C753F" w:rsidP="007C753F">
      <w:pPr>
        <w:pStyle w:val="ad"/>
        <w:rPr>
          <w:highlight w:val="lightGray"/>
        </w:rPr>
      </w:pPr>
      <w:r w:rsidRPr="007C753F">
        <w:rPr>
          <w:highlight w:val="lightGray"/>
        </w:rPr>
        <w:t xml:space="preserve">            root   html/bbs;</w:t>
      </w:r>
    </w:p>
    <w:p w:rsidR="007C753F" w:rsidRPr="007C753F" w:rsidRDefault="007C753F" w:rsidP="007C753F">
      <w:pPr>
        <w:pStyle w:val="ad"/>
        <w:rPr>
          <w:highlight w:val="lightGray"/>
        </w:rPr>
      </w:pPr>
      <w:r w:rsidRPr="007C753F">
        <w:rPr>
          <w:highlight w:val="lightGray"/>
        </w:rPr>
        <w:t xml:space="preserve">            index  index.html index.htm;     </w:t>
      </w:r>
    </w:p>
    <w:p w:rsidR="007C753F" w:rsidRDefault="007C753F" w:rsidP="007C753F">
      <w:pPr>
        <w:pStyle w:val="ad"/>
      </w:pPr>
      <w:r w:rsidRPr="007C753F">
        <w:rPr>
          <w:highlight w:val="lightGray"/>
        </w:rPr>
        <w:t xml:space="preserve">    }</w:t>
      </w:r>
    </w:p>
    <w:p w:rsidR="007C753F" w:rsidRPr="007C753F" w:rsidRDefault="007C753F" w:rsidP="007C753F">
      <w:pPr>
        <w:pStyle w:val="ad"/>
        <w:rPr>
          <w:highlight w:val="cyan"/>
        </w:rPr>
      </w:pPr>
      <w:r>
        <w:t xml:space="preserve">    </w:t>
      </w:r>
      <w:r w:rsidRPr="007C753F">
        <w:rPr>
          <w:highlight w:val="cyan"/>
        </w:rPr>
        <w:t>server {</w:t>
      </w:r>
    </w:p>
    <w:p w:rsidR="007C753F" w:rsidRPr="007C753F" w:rsidRDefault="007C753F" w:rsidP="007C753F">
      <w:pPr>
        <w:pStyle w:val="ad"/>
        <w:rPr>
          <w:highlight w:val="cyan"/>
        </w:rPr>
      </w:pPr>
      <w:r w:rsidRPr="007C753F">
        <w:rPr>
          <w:highlight w:val="cyan"/>
        </w:rPr>
        <w:t xml:space="preserve">        listen       80;</w:t>
      </w:r>
    </w:p>
    <w:p w:rsidR="007C753F" w:rsidRPr="007C753F" w:rsidRDefault="007C753F" w:rsidP="007C753F">
      <w:pPr>
        <w:pStyle w:val="ad"/>
        <w:rPr>
          <w:highlight w:val="cyan"/>
        </w:rPr>
      </w:pPr>
      <w:r w:rsidRPr="007C753F">
        <w:rPr>
          <w:highlight w:val="cyan"/>
        </w:rPr>
        <w:t xml:space="preserve">        server_name  blog.etiantian.org;</w:t>
      </w:r>
    </w:p>
    <w:p w:rsidR="007C753F" w:rsidRPr="007C753F" w:rsidRDefault="007C753F" w:rsidP="007C753F">
      <w:pPr>
        <w:pStyle w:val="ad"/>
        <w:rPr>
          <w:highlight w:val="cyan"/>
        </w:rPr>
      </w:pPr>
      <w:r w:rsidRPr="007C753F">
        <w:rPr>
          <w:highlight w:val="cyan"/>
        </w:rPr>
        <w:t xml:space="preserve">        </w:t>
      </w:r>
    </w:p>
    <w:p w:rsidR="007C753F" w:rsidRPr="007C753F" w:rsidRDefault="007C753F" w:rsidP="007C753F">
      <w:pPr>
        <w:pStyle w:val="ad"/>
        <w:rPr>
          <w:highlight w:val="cyan"/>
        </w:rPr>
      </w:pPr>
      <w:r w:rsidRPr="007C753F">
        <w:rPr>
          <w:highlight w:val="cyan"/>
        </w:rPr>
        <w:t xml:space="preserve">            root   html/blog;</w:t>
      </w:r>
    </w:p>
    <w:p w:rsidR="007C753F" w:rsidRPr="007C753F" w:rsidRDefault="007C753F" w:rsidP="007C753F">
      <w:pPr>
        <w:pStyle w:val="ad"/>
        <w:rPr>
          <w:highlight w:val="cyan"/>
        </w:rPr>
      </w:pPr>
      <w:r w:rsidRPr="007C753F">
        <w:rPr>
          <w:highlight w:val="cyan"/>
        </w:rPr>
        <w:t xml:space="preserve">            index  index.html index.htm;</w:t>
      </w:r>
    </w:p>
    <w:p w:rsidR="006C4C9B" w:rsidRPr="00BF6D56" w:rsidRDefault="007C753F" w:rsidP="000D4FCD">
      <w:pPr>
        <w:pStyle w:val="ad"/>
      </w:pPr>
      <w:r w:rsidRPr="007C753F">
        <w:rPr>
          <w:highlight w:val="cyan"/>
        </w:rPr>
        <w:t>}</w:t>
      </w:r>
      <w:r>
        <w:t xml:space="preserve">    </w:t>
      </w:r>
    </w:p>
    <w:p w:rsidR="00BF6D56" w:rsidRPr="00BF6D56" w:rsidRDefault="00BF6D56" w:rsidP="00BF6D56"/>
    <w:p w:rsidR="00BF6D56" w:rsidRDefault="00C95A7D" w:rsidP="00C95A7D">
      <w:pPr>
        <w:pStyle w:val="4"/>
      </w:pPr>
      <w:r>
        <w:rPr>
          <w:rFonts w:hint="eastAsia"/>
        </w:rPr>
        <w:t>第三个里程碑：根据配置文件，进行</w:t>
      </w:r>
      <w:r>
        <w:rPr>
          <w:rFonts w:hint="eastAsia"/>
        </w:rPr>
        <w:t>DNS</w:t>
      </w:r>
      <w:r>
        <w:rPr>
          <w:rFonts w:hint="eastAsia"/>
        </w:rPr>
        <w:t>解析，创建目录，创建虚拟主机首页文件</w:t>
      </w:r>
    </w:p>
    <w:p w:rsidR="00231258" w:rsidRDefault="00884198" w:rsidP="00C95A7D">
      <w:pPr>
        <w:pStyle w:val="ad"/>
      </w:pPr>
      <w:r>
        <w:rPr>
          <w:rFonts w:hint="eastAsia"/>
        </w:rPr>
        <w:t>（1）A本地主机上hosts文件进行配置 我的电脑--</w:t>
      </w:r>
      <w:r w:rsidRPr="00B47A4D">
        <w:rPr>
          <w:rFonts w:ascii="微软雅黑" w:eastAsia="微软雅黑" w:hAnsi="微软雅黑" w:cs="Helvetica" w:hint="eastAsia"/>
          <w:color w:val="333333"/>
        </w:rPr>
        <w:t xml:space="preserve"> </w:t>
      </w:r>
      <w:r>
        <w:rPr>
          <w:rFonts w:ascii="微软雅黑" w:eastAsia="微软雅黑" w:hAnsi="微软雅黑" w:cs="Helvetica" w:hint="eastAsia"/>
          <w:color w:val="333333"/>
        </w:rPr>
        <w:t> </w:t>
      </w:r>
      <w:r w:rsidRPr="00B47A4D">
        <w:t>C:\Wi</w:t>
      </w:r>
      <w:r>
        <w:t xml:space="preserve">ndows\System32\drivers\etc\  </w:t>
      </w:r>
      <w:r>
        <w:rPr>
          <w:rFonts w:hint="eastAsia"/>
        </w:rPr>
        <w:t xml:space="preserve">--找到hosts文件进行修改 </w:t>
      </w:r>
    </w:p>
    <w:p w:rsidR="00C95A7D" w:rsidRDefault="00884198" w:rsidP="00C95A7D">
      <w:pPr>
        <w:pStyle w:val="ad"/>
      </w:pPr>
      <w:r>
        <w:rPr>
          <w:rFonts w:hint="eastAsia"/>
        </w:rPr>
        <w:t xml:space="preserve"> 10.0.0.7  </w:t>
      </w:r>
      <w:hyperlink r:id="rId29" w:history="1">
        <w:r w:rsidRPr="00B808CE">
          <w:rPr>
            <w:rStyle w:val="a6"/>
            <w:highlight w:val="yellow"/>
          </w:rPr>
          <w:t>www.etiantian.org</w:t>
        </w:r>
      </w:hyperlink>
      <w:r>
        <w:rPr>
          <w:rFonts w:hint="eastAsia"/>
        </w:rPr>
        <w:t xml:space="preserve">  </w:t>
      </w:r>
      <w:r w:rsidRPr="007C753F">
        <w:rPr>
          <w:highlight w:val="lightGray"/>
        </w:rPr>
        <w:t>bbs.etiantian.org</w:t>
      </w:r>
      <w:r>
        <w:rPr>
          <w:rFonts w:hint="eastAsia"/>
        </w:rPr>
        <w:t xml:space="preserve">  </w:t>
      </w:r>
      <w:r w:rsidR="00231258" w:rsidRPr="007C753F">
        <w:rPr>
          <w:highlight w:val="cyan"/>
        </w:rPr>
        <w:t>blog.etiantian.org</w:t>
      </w:r>
    </w:p>
    <w:p w:rsidR="00231258" w:rsidRDefault="00231258" w:rsidP="00C95A7D">
      <w:pPr>
        <w:pStyle w:val="ad"/>
      </w:pPr>
      <w:r>
        <w:rPr>
          <w:rFonts w:hint="eastAsia"/>
        </w:rPr>
        <w:t>（1）B 在Linux虚拟主机上/etc/hosts 文件上进行修改</w:t>
      </w:r>
    </w:p>
    <w:p w:rsidR="00231258" w:rsidRDefault="00231258" w:rsidP="00A41229">
      <w:pPr>
        <w:pStyle w:val="ad"/>
      </w:pPr>
      <w:r>
        <w:rPr>
          <w:rFonts w:hint="eastAsia"/>
        </w:rPr>
        <w:t xml:space="preserve">    </w:t>
      </w:r>
      <w:r>
        <w:t>[root@web01 conf]# vim /etc/hosts</w:t>
      </w:r>
    </w:p>
    <w:p w:rsidR="00231258" w:rsidRDefault="00231258" w:rsidP="00A41229">
      <w:pPr>
        <w:pStyle w:val="ad"/>
      </w:pPr>
      <w:r>
        <w:t xml:space="preserve">     </w:t>
      </w:r>
      <w:r w:rsidR="00A41229">
        <w:rPr>
          <w:rFonts w:hint="eastAsia"/>
        </w:rPr>
        <w:t xml:space="preserve">10.0.0.7 </w:t>
      </w:r>
      <w:r>
        <w:t xml:space="preserve"> www.etiantian.org  blog.etiantian.org  bbs.etiantian.org</w:t>
      </w:r>
    </w:p>
    <w:p w:rsidR="001C2E4A" w:rsidRDefault="001C2E4A" w:rsidP="00A41229">
      <w:pPr>
        <w:pStyle w:val="ad"/>
      </w:pPr>
    </w:p>
    <w:p w:rsidR="001C2E4A" w:rsidRDefault="00D21172" w:rsidP="00A41229">
      <w:pPr>
        <w:pStyle w:val="ad"/>
      </w:pPr>
      <w:r>
        <w:rPr>
          <w:rFonts w:hint="eastAsia"/>
        </w:rPr>
        <w:t>(2)</w:t>
      </w:r>
      <w:r w:rsidR="001C2E4A" w:rsidRPr="001C2E4A">
        <w:t>mkdir -p /application/nginx/html</w:t>
      </w:r>
      <w:r w:rsidR="001C2E4A">
        <w:rPr>
          <w:rFonts w:hint="eastAsia"/>
        </w:rPr>
        <w:t>/{www,bbs,blog}</w:t>
      </w:r>
    </w:p>
    <w:p w:rsidR="001C2E4A" w:rsidRDefault="001C2E4A" w:rsidP="001C2E4A">
      <w:pPr>
        <w:pStyle w:val="ad"/>
      </w:pPr>
      <w:r>
        <w:rPr>
          <w:rFonts w:hint="eastAsia"/>
        </w:rPr>
        <w:t xml:space="preserve"> </w:t>
      </w:r>
      <w:r w:rsidR="00D21172">
        <w:rPr>
          <w:rFonts w:hint="eastAsia"/>
        </w:rPr>
        <w:t xml:space="preserve">(3)for name in www bbs blog;do echo "10.0.0.7 </w:t>
      </w:r>
      <w:r w:rsidR="00D21172">
        <w:rPr>
          <w:rFonts w:hint="eastAsia"/>
        </w:rPr>
        <w:lastRenderedPageBreak/>
        <w:t>$name.ettian.org" &gt;</w:t>
      </w:r>
      <w:r w:rsidR="00D21172" w:rsidRPr="00D21172">
        <w:t>/application/nginx/html</w:t>
      </w:r>
      <w:r w:rsidR="00936912">
        <w:rPr>
          <w:rFonts w:hint="eastAsia"/>
        </w:rPr>
        <w:t>/$name/index.html;done</w:t>
      </w:r>
    </w:p>
    <w:p w:rsidR="00936912" w:rsidRDefault="00936912" w:rsidP="001C2E4A">
      <w:pPr>
        <w:pStyle w:val="ad"/>
      </w:pPr>
      <w:r>
        <w:rPr>
          <w:rFonts w:hint="eastAsia"/>
        </w:rPr>
        <w:t>第三步说明：这里的意思就是 在三个虚拟主机上对应的站点目录下面分别创建</w:t>
      </w:r>
      <w:r w:rsidR="009A0288">
        <w:rPr>
          <w:rFonts w:hint="eastAsia"/>
        </w:rPr>
        <w:t>index.html 文件，然后往里面追加内容</w:t>
      </w:r>
    </w:p>
    <w:p w:rsidR="009A0288" w:rsidRDefault="009A0288" w:rsidP="001C2E4A">
      <w:pPr>
        <w:pStyle w:val="ad"/>
      </w:pPr>
      <w:r>
        <w:rPr>
          <w:rFonts w:hint="eastAsia"/>
        </w:rPr>
        <w:t xml:space="preserve">这里不会for循环的话，可以分别创建文件，然后分别编辑html文件即可（这里的html文件的名称和前面的 index </w:t>
      </w:r>
      <w:r w:rsidRPr="009A0288">
        <w:rPr>
          <w:rFonts w:hint="eastAsia"/>
          <w:highlight w:val="yellow"/>
        </w:rPr>
        <w:t>index.html</w:t>
      </w:r>
      <w:r>
        <w:rPr>
          <w:rFonts w:hint="eastAsia"/>
        </w:rPr>
        <w:t xml:space="preserve"> index.htm 正好这对上）</w:t>
      </w:r>
      <w:r w:rsidRPr="00A41229">
        <w:rPr>
          <w:rFonts w:hint="eastAsia"/>
          <w:highlight w:val="yellow"/>
        </w:rPr>
        <w:t>另外这里的虚拟主机的首页html文件太简单了，正常的是html标签语言的。</w:t>
      </w:r>
    </w:p>
    <w:p w:rsidR="00A41229" w:rsidRDefault="00A41229" w:rsidP="001C2E4A">
      <w:pPr>
        <w:pStyle w:val="ad"/>
      </w:pPr>
      <w:r>
        <w:rPr>
          <w:rFonts w:hint="eastAsia"/>
        </w:rPr>
        <w:t>有head body等信息的。</w:t>
      </w:r>
    </w:p>
    <w:p w:rsidR="00A41229" w:rsidRPr="00C95A7D" w:rsidRDefault="00A41229" w:rsidP="001C2E4A">
      <w:pPr>
        <w:pStyle w:val="ad"/>
      </w:pPr>
      <w:r>
        <w:rPr>
          <w:rFonts w:hint="eastAsia"/>
        </w:rPr>
        <w:t xml:space="preserve"> </w:t>
      </w:r>
    </w:p>
    <w:p w:rsidR="00BF6D56" w:rsidRPr="00BF6D56" w:rsidRDefault="00BF6D56" w:rsidP="00BF6D56"/>
    <w:p w:rsidR="00BF6D56" w:rsidRDefault="00A41229" w:rsidP="00315F6D">
      <w:pPr>
        <w:pStyle w:val="4"/>
      </w:pPr>
      <w:r>
        <w:rPr>
          <w:rFonts w:hint="eastAsia"/>
        </w:rPr>
        <w:t>第四个里程碑</w:t>
      </w:r>
      <w:r w:rsidR="0009026D">
        <w:rPr>
          <w:rFonts w:hint="eastAsia"/>
        </w:rPr>
        <w:t>：启动</w:t>
      </w:r>
      <w:r w:rsidR="0009026D">
        <w:rPr>
          <w:rFonts w:hint="eastAsia"/>
        </w:rPr>
        <w:t>nginx</w:t>
      </w:r>
      <w:r w:rsidR="0009026D">
        <w:rPr>
          <w:rFonts w:hint="eastAsia"/>
        </w:rPr>
        <w:t>服务</w:t>
      </w:r>
    </w:p>
    <w:p w:rsidR="0009026D" w:rsidRDefault="0009026D" w:rsidP="00315F6D">
      <w:pPr>
        <w:pStyle w:val="ad"/>
      </w:pPr>
      <w:r>
        <w:rPr>
          <w:rFonts w:hint="eastAsia"/>
        </w:rPr>
        <w:t>nginx</w:t>
      </w:r>
      <w:r w:rsidR="00315F6D">
        <w:rPr>
          <w:rFonts w:hint="eastAsia"/>
        </w:rPr>
        <w:t xml:space="preserve"> </w:t>
      </w:r>
    </w:p>
    <w:p w:rsidR="00315F6D" w:rsidRDefault="00315F6D" w:rsidP="00315F6D">
      <w:pPr>
        <w:pStyle w:val="ad"/>
      </w:pPr>
      <w:r>
        <w:rPr>
          <w:rFonts w:hint="eastAsia"/>
        </w:rPr>
        <w:t>-------------------------------------------------</w:t>
      </w:r>
    </w:p>
    <w:p w:rsidR="00315F6D" w:rsidRDefault="00315F6D" w:rsidP="00315F6D">
      <w:pPr>
        <w:pStyle w:val="ad"/>
      </w:pPr>
      <w:r>
        <w:rPr>
          <w:rFonts w:hint="eastAsia"/>
        </w:rPr>
        <w:t xml:space="preserve">如果nginx服务已经启动了，那么就是 nginx -s reload    如果修改了ip监听 那么就是 nginx -stop </w:t>
      </w:r>
    </w:p>
    <w:p w:rsidR="00315F6D" w:rsidRDefault="00315F6D" w:rsidP="00315F6D">
      <w:pPr>
        <w:pStyle w:val="ad"/>
      </w:pPr>
      <w:r>
        <w:rPr>
          <w:rFonts w:hint="eastAsia"/>
        </w:rPr>
        <w:t>然后 nginx</w:t>
      </w:r>
    </w:p>
    <w:p w:rsidR="0009026D" w:rsidRDefault="0009026D" w:rsidP="00315F6D">
      <w:pPr>
        <w:pStyle w:val="4"/>
      </w:pPr>
      <w:r>
        <w:rPr>
          <w:rFonts w:hint="eastAsia"/>
        </w:rPr>
        <w:t>第五个里程碑：进行测试检查</w:t>
      </w:r>
    </w:p>
    <w:p w:rsidR="00315F6D" w:rsidRDefault="00315F6D" w:rsidP="00315F6D">
      <w:pPr>
        <w:pStyle w:val="ad"/>
      </w:pPr>
      <w:r>
        <w:rPr>
          <w:rFonts w:hint="eastAsia"/>
        </w:rPr>
        <w:t>1.在本地cmd里面 分别屏这三个域名</w:t>
      </w:r>
    </w:p>
    <w:p w:rsidR="00315F6D" w:rsidRDefault="00315F6D" w:rsidP="00315F6D">
      <w:pPr>
        <w:pStyle w:val="ad"/>
      </w:pPr>
      <w:r>
        <w:rPr>
          <w:rFonts w:hint="eastAsia"/>
        </w:rPr>
        <w:t>2.在linux虚拟机上其他不同</w:t>
      </w:r>
      <w:r w:rsidR="001D72A3">
        <w:rPr>
          <w:rFonts w:hint="eastAsia"/>
        </w:rPr>
        <w:t>主机上分别 curl 域名</w:t>
      </w:r>
    </w:p>
    <w:p w:rsidR="00BF6D56" w:rsidRPr="00BF6D56" w:rsidRDefault="001D72A3" w:rsidP="00362EC1">
      <w:pPr>
        <w:pStyle w:val="ad"/>
      </w:pPr>
      <w:r>
        <w:rPr>
          <w:rFonts w:hint="eastAsia"/>
        </w:rPr>
        <w:t>3. 在浏览器上分别输入这三个域名即可</w:t>
      </w:r>
    </w:p>
    <w:p w:rsidR="00FA157D" w:rsidRDefault="00362EC1" w:rsidP="00362EC1">
      <w:pPr>
        <w:pStyle w:val="3"/>
        <w:spacing w:before="163" w:after="163"/>
      </w:pPr>
      <w:r>
        <w:rPr>
          <w:rFonts w:hint="eastAsia"/>
        </w:rPr>
        <w:t>基于端口的方式进行配置</w:t>
      </w:r>
      <w:r w:rsidR="00BF6D56">
        <w:tab/>
      </w:r>
    </w:p>
    <w:p w:rsidR="00362EC1" w:rsidRDefault="00362EC1" w:rsidP="000D1152">
      <w:pPr>
        <w:pStyle w:val="4"/>
      </w:pPr>
      <w:r>
        <w:rPr>
          <w:rFonts w:hint="eastAsia"/>
        </w:rPr>
        <w:t>第一个里程碑：</w:t>
      </w:r>
      <w:r w:rsidR="000D1152">
        <w:rPr>
          <w:rFonts w:hint="eastAsia"/>
        </w:rPr>
        <w:t>修改配置文件</w:t>
      </w:r>
      <w:r w:rsidR="00576DF6">
        <w:rPr>
          <w:rFonts w:hint="eastAsia"/>
        </w:rPr>
        <w:t>并测试</w:t>
      </w:r>
    </w:p>
    <w:p w:rsidR="000D1152" w:rsidRDefault="000D1152" w:rsidP="000D1152">
      <w:pPr>
        <w:pStyle w:val="ad"/>
      </w:pPr>
      <w:r w:rsidRPr="008B4C26">
        <w:rPr>
          <w:rFonts w:hint="eastAsia"/>
          <w:highlight w:val="yellow"/>
        </w:rPr>
        <w:t>这里还是要声明一下：进行第一步之前的时候还是要部署好nginx软件的服务，也就是nginx的七个步骤，加上一步精简nginx主配置文件</w:t>
      </w:r>
    </w:p>
    <w:p w:rsidR="00801885" w:rsidRDefault="00801885" w:rsidP="00801885">
      <w:pPr>
        <w:pStyle w:val="ad"/>
      </w:pPr>
      <w:r>
        <w:t>[root@web01 conf]# pwd</w:t>
      </w:r>
    </w:p>
    <w:p w:rsidR="00801885" w:rsidRDefault="00801885" w:rsidP="00801885">
      <w:pPr>
        <w:pStyle w:val="ad"/>
      </w:pPr>
      <w:r>
        <w:t>/application/nginx/conf</w:t>
      </w:r>
    </w:p>
    <w:p w:rsidR="00801885" w:rsidRDefault="00801885" w:rsidP="000D1152">
      <w:pPr>
        <w:pStyle w:val="ad"/>
      </w:pPr>
    </w:p>
    <w:p w:rsidR="00576DF6" w:rsidRDefault="00576DF6" w:rsidP="000D1152">
      <w:pPr>
        <w:pStyle w:val="ad"/>
      </w:pPr>
      <w:r>
        <w:rPr>
          <w:rFonts w:hint="eastAsia"/>
        </w:rPr>
        <w:t>（1）修改配置文件</w:t>
      </w:r>
    </w:p>
    <w:p w:rsidR="00605679" w:rsidRDefault="00605679" w:rsidP="00605679">
      <w:pPr>
        <w:pStyle w:val="ad"/>
      </w:pPr>
      <w:r>
        <w:t>[root@web01 conf]# cat nginx.conf</w:t>
      </w:r>
    </w:p>
    <w:p w:rsidR="00605679" w:rsidRDefault="00605679" w:rsidP="00605679">
      <w:pPr>
        <w:pStyle w:val="ad"/>
      </w:pPr>
      <w:r>
        <w:t>worker_processes  2;</w:t>
      </w:r>
    </w:p>
    <w:p w:rsidR="00605679" w:rsidRDefault="00605679" w:rsidP="00605679">
      <w:pPr>
        <w:pStyle w:val="ad"/>
      </w:pPr>
      <w:r>
        <w:t>events {</w:t>
      </w:r>
    </w:p>
    <w:p w:rsidR="00605679" w:rsidRDefault="00605679" w:rsidP="00605679">
      <w:pPr>
        <w:pStyle w:val="ad"/>
      </w:pPr>
      <w:r>
        <w:t xml:space="preserve">    worker_connections  1024;</w:t>
      </w:r>
    </w:p>
    <w:p w:rsidR="00605679" w:rsidRDefault="00605679" w:rsidP="00605679">
      <w:pPr>
        <w:pStyle w:val="ad"/>
      </w:pPr>
      <w:r>
        <w:t>}</w:t>
      </w:r>
    </w:p>
    <w:p w:rsidR="00605679" w:rsidRDefault="00605679" w:rsidP="00605679">
      <w:pPr>
        <w:pStyle w:val="ad"/>
      </w:pPr>
      <w:r>
        <w:t>http {</w:t>
      </w:r>
    </w:p>
    <w:p w:rsidR="00605679" w:rsidRDefault="00605679" w:rsidP="00605679">
      <w:pPr>
        <w:pStyle w:val="ad"/>
      </w:pPr>
      <w:r>
        <w:t xml:space="preserve">    include       mime.types;</w:t>
      </w:r>
    </w:p>
    <w:p w:rsidR="00605679" w:rsidRDefault="00605679" w:rsidP="00605679">
      <w:pPr>
        <w:pStyle w:val="ad"/>
      </w:pPr>
      <w:r>
        <w:t xml:space="preserve">    default_type  application/octet-stream;</w:t>
      </w:r>
    </w:p>
    <w:p w:rsidR="00605679" w:rsidRDefault="00605679" w:rsidP="00605679">
      <w:pPr>
        <w:pStyle w:val="ad"/>
      </w:pPr>
      <w:r>
        <w:lastRenderedPageBreak/>
        <w:t xml:space="preserve">    sendfile        on;</w:t>
      </w:r>
    </w:p>
    <w:p w:rsidR="00605679" w:rsidRDefault="00605679" w:rsidP="00605679">
      <w:pPr>
        <w:pStyle w:val="ad"/>
      </w:pPr>
      <w:r>
        <w:t xml:space="preserve">    keepalive_timeout  65;</w:t>
      </w:r>
    </w:p>
    <w:p w:rsidR="00605679" w:rsidRPr="00605679" w:rsidRDefault="00605679" w:rsidP="00605679">
      <w:pPr>
        <w:pStyle w:val="ad"/>
        <w:rPr>
          <w:highlight w:val="yellow"/>
        </w:rPr>
      </w:pPr>
      <w:r>
        <w:t xml:space="preserve">    </w:t>
      </w:r>
      <w:r w:rsidRPr="00605679">
        <w:rPr>
          <w:highlight w:val="yellow"/>
        </w:rPr>
        <w:t>server {</w:t>
      </w:r>
    </w:p>
    <w:p w:rsidR="00605679" w:rsidRPr="00605679" w:rsidRDefault="00605679" w:rsidP="00605679">
      <w:pPr>
        <w:pStyle w:val="ad"/>
        <w:rPr>
          <w:highlight w:val="yellow"/>
        </w:rPr>
      </w:pPr>
      <w:r w:rsidRPr="00605679">
        <w:rPr>
          <w:highlight w:val="yellow"/>
        </w:rPr>
        <w:t xml:space="preserve">        listen       80;</w:t>
      </w:r>
    </w:p>
    <w:p w:rsidR="00605679" w:rsidRPr="00605679" w:rsidRDefault="00605679" w:rsidP="00605679">
      <w:pPr>
        <w:pStyle w:val="ad"/>
        <w:rPr>
          <w:highlight w:val="yellow"/>
        </w:rPr>
      </w:pPr>
      <w:r w:rsidRPr="00605679">
        <w:rPr>
          <w:highlight w:val="yellow"/>
        </w:rPr>
        <w:t xml:space="preserve">        server_name  www.etiantian.org;</w:t>
      </w:r>
    </w:p>
    <w:p w:rsidR="00605679" w:rsidRPr="00605679" w:rsidRDefault="00605679" w:rsidP="00605679">
      <w:pPr>
        <w:pStyle w:val="ad"/>
        <w:rPr>
          <w:highlight w:val="yellow"/>
        </w:rPr>
      </w:pPr>
      <w:r w:rsidRPr="00605679">
        <w:rPr>
          <w:highlight w:val="yellow"/>
        </w:rPr>
        <w:t xml:space="preserve">        </w:t>
      </w:r>
    </w:p>
    <w:p w:rsidR="00605679" w:rsidRPr="00605679" w:rsidRDefault="00605679" w:rsidP="00605679">
      <w:pPr>
        <w:pStyle w:val="ad"/>
        <w:rPr>
          <w:highlight w:val="yellow"/>
        </w:rPr>
      </w:pPr>
      <w:r w:rsidRPr="00605679">
        <w:rPr>
          <w:highlight w:val="yellow"/>
        </w:rPr>
        <w:t xml:space="preserve">            root   html/www;</w:t>
      </w:r>
    </w:p>
    <w:p w:rsidR="00605679" w:rsidRPr="00605679" w:rsidRDefault="00605679" w:rsidP="00605679">
      <w:pPr>
        <w:pStyle w:val="ad"/>
        <w:rPr>
          <w:highlight w:val="yellow"/>
        </w:rPr>
      </w:pPr>
      <w:r w:rsidRPr="00605679">
        <w:rPr>
          <w:highlight w:val="yellow"/>
        </w:rPr>
        <w:t xml:space="preserve">            index  index.html index.htm;     </w:t>
      </w:r>
    </w:p>
    <w:p w:rsidR="00605679" w:rsidRDefault="00605679" w:rsidP="00605679">
      <w:pPr>
        <w:pStyle w:val="ad"/>
      </w:pPr>
      <w:r w:rsidRPr="00605679">
        <w:rPr>
          <w:highlight w:val="yellow"/>
        </w:rPr>
        <w:t xml:space="preserve">    }</w:t>
      </w:r>
    </w:p>
    <w:p w:rsidR="00605679" w:rsidRPr="00605679" w:rsidRDefault="00605679" w:rsidP="00605679">
      <w:pPr>
        <w:pStyle w:val="ad"/>
        <w:rPr>
          <w:highlight w:val="lightGray"/>
        </w:rPr>
      </w:pPr>
      <w:r>
        <w:t xml:space="preserve">    </w:t>
      </w:r>
      <w:r w:rsidRPr="00605679">
        <w:rPr>
          <w:highlight w:val="lightGray"/>
        </w:rPr>
        <w:t>server {</w:t>
      </w:r>
    </w:p>
    <w:p w:rsidR="00605679" w:rsidRPr="00605679" w:rsidRDefault="00605679" w:rsidP="00605679">
      <w:pPr>
        <w:pStyle w:val="ad"/>
        <w:rPr>
          <w:highlight w:val="lightGray"/>
        </w:rPr>
      </w:pPr>
      <w:r w:rsidRPr="00605679">
        <w:rPr>
          <w:highlight w:val="lightGray"/>
        </w:rPr>
        <w:t xml:space="preserve">        listen       8800;</w:t>
      </w:r>
    </w:p>
    <w:p w:rsidR="00605679" w:rsidRPr="00605679" w:rsidRDefault="00605679" w:rsidP="00605679">
      <w:pPr>
        <w:pStyle w:val="ad"/>
        <w:rPr>
          <w:highlight w:val="lightGray"/>
        </w:rPr>
      </w:pPr>
      <w:r w:rsidRPr="00605679">
        <w:rPr>
          <w:highlight w:val="lightGray"/>
        </w:rPr>
        <w:t xml:space="preserve">        server_name  bbs.etiantian.org;</w:t>
      </w:r>
    </w:p>
    <w:p w:rsidR="00605679" w:rsidRPr="00605679" w:rsidRDefault="00605679" w:rsidP="00605679">
      <w:pPr>
        <w:pStyle w:val="ad"/>
        <w:rPr>
          <w:highlight w:val="lightGray"/>
        </w:rPr>
      </w:pPr>
      <w:r w:rsidRPr="00605679">
        <w:rPr>
          <w:highlight w:val="lightGray"/>
        </w:rPr>
        <w:t xml:space="preserve">        </w:t>
      </w:r>
    </w:p>
    <w:p w:rsidR="00605679" w:rsidRPr="00605679" w:rsidRDefault="00605679" w:rsidP="00605679">
      <w:pPr>
        <w:pStyle w:val="ad"/>
        <w:rPr>
          <w:highlight w:val="lightGray"/>
        </w:rPr>
      </w:pPr>
      <w:r w:rsidRPr="00605679">
        <w:rPr>
          <w:highlight w:val="lightGray"/>
        </w:rPr>
        <w:t xml:space="preserve">            root   html/bbs;</w:t>
      </w:r>
    </w:p>
    <w:p w:rsidR="00605679" w:rsidRPr="00605679" w:rsidRDefault="00605679" w:rsidP="00605679">
      <w:pPr>
        <w:pStyle w:val="ad"/>
        <w:rPr>
          <w:highlight w:val="lightGray"/>
        </w:rPr>
      </w:pPr>
      <w:r w:rsidRPr="00605679">
        <w:rPr>
          <w:highlight w:val="lightGray"/>
        </w:rPr>
        <w:t xml:space="preserve">            index  index.html index.htm;     </w:t>
      </w:r>
    </w:p>
    <w:p w:rsidR="00605679" w:rsidRDefault="00605679" w:rsidP="00605679">
      <w:pPr>
        <w:pStyle w:val="ad"/>
      </w:pPr>
      <w:r w:rsidRPr="00605679">
        <w:rPr>
          <w:highlight w:val="lightGray"/>
        </w:rPr>
        <w:t xml:space="preserve">    }</w:t>
      </w:r>
    </w:p>
    <w:p w:rsidR="00605679" w:rsidRPr="00605679" w:rsidRDefault="00605679" w:rsidP="00605679">
      <w:pPr>
        <w:pStyle w:val="ad"/>
        <w:rPr>
          <w:highlight w:val="cyan"/>
        </w:rPr>
      </w:pPr>
      <w:r>
        <w:t xml:space="preserve">    </w:t>
      </w:r>
      <w:r w:rsidRPr="00605679">
        <w:rPr>
          <w:highlight w:val="cyan"/>
        </w:rPr>
        <w:t>server {</w:t>
      </w:r>
    </w:p>
    <w:p w:rsidR="00605679" w:rsidRPr="00605679" w:rsidRDefault="00605679" w:rsidP="00605679">
      <w:pPr>
        <w:pStyle w:val="ad"/>
        <w:rPr>
          <w:highlight w:val="cyan"/>
        </w:rPr>
      </w:pPr>
      <w:r w:rsidRPr="00605679">
        <w:rPr>
          <w:highlight w:val="cyan"/>
        </w:rPr>
        <w:t xml:space="preserve">        listen       80;</w:t>
      </w:r>
    </w:p>
    <w:p w:rsidR="00605679" w:rsidRPr="00605679" w:rsidRDefault="00605679" w:rsidP="00605679">
      <w:pPr>
        <w:pStyle w:val="ad"/>
        <w:rPr>
          <w:highlight w:val="cyan"/>
        </w:rPr>
      </w:pPr>
      <w:r w:rsidRPr="00605679">
        <w:rPr>
          <w:highlight w:val="cyan"/>
        </w:rPr>
        <w:t xml:space="preserve">        server_name  blog.etiantian.org;</w:t>
      </w:r>
    </w:p>
    <w:p w:rsidR="00605679" w:rsidRPr="00605679" w:rsidRDefault="00605679" w:rsidP="00605679">
      <w:pPr>
        <w:pStyle w:val="ad"/>
        <w:rPr>
          <w:highlight w:val="cyan"/>
        </w:rPr>
      </w:pPr>
      <w:r w:rsidRPr="00605679">
        <w:rPr>
          <w:highlight w:val="cyan"/>
        </w:rPr>
        <w:t xml:space="preserve">        </w:t>
      </w:r>
    </w:p>
    <w:p w:rsidR="00605679" w:rsidRPr="00605679" w:rsidRDefault="00605679" w:rsidP="00605679">
      <w:pPr>
        <w:pStyle w:val="ad"/>
        <w:rPr>
          <w:highlight w:val="cyan"/>
        </w:rPr>
      </w:pPr>
      <w:r w:rsidRPr="00605679">
        <w:rPr>
          <w:highlight w:val="cyan"/>
        </w:rPr>
        <w:t xml:space="preserve">            root   html/blog;</w:t>
      </w:r>
    </w:p>
    <w:p w:rsidR="00605679" w:rsidRPr="00605679" w:rsidRDefault="00605679" w:rsidP="00605679">
      <w:pPr>
        <w:pStyle w:val="ad"/>
        <w:rPr>
          <w:highlight w:val="cyan"/>
        </w:rPr>
      </w:pPr>
      <w:r w:rsidRPr="00605679">
        <w:rPr>
          <w:highlight w:val="cyan"/>
        </w:rPr>
        <w:t xml:space="preserve">            index  index.html index.htm;</w:t>
      </w:r>
    </w:p>
    <w:p w:rsidR="00605679" w:rsidRDefault="00605679" w:rsidP="00605679">
      <w:pPr>
        <w:pStyle w:val="ad"/>
      </w:pPr>
      <w:r w:rsidRPr="00605679">
        <w:rPr>
          <w:highlight w:val="cyan"/>
        </w:rPr>
        <w:t>}</w:t>
      </w:r>
      <w:r>
        <w:t xml:space="preserve">    </w:t>
      </w:r>
    </w:p>
    <w:p w:rsidR="00605679" w:rsidRDefault="00605679" w:rsidP="00605679">
      <w:pPr>
        <w:pStyle w:val="ad"/>
      </w:pPr>
      <w:r>
        <w:t xml:space="preserve">} </w:t>
      </w:r>
    </w:p>
    <w:p w:rsidR="000D1152" w:rsidRDefault="00605679" w:rsidP="00605679">
      <w:pPr>
        <w:pStyle w:val="ad"/>
      </w:pPr>
      <w:r>
        <w:t>[root@web01 conf]#</w:t>
      </w:r>
    </w:p>
    <w:p w:rsidR="00576DF6" w:rsidRDefault="00576DF6" w:rsidP="00576DF6">
      <w:pPr>
        <w:pStyle w:val="ad"/>
      </w:pPr>
      <w:r>
        <w:rPr>
          <w:rFonts w:hint="eastAsia"/>
        </w:rPr>
        <w:t>（2）nginx -t</w:t>
      </w:r>
    </w:p>
    <w:p w:rsidR="000D1152" w:rsidRDefault="00605679" w:rsidP="000D1152">
      <w:pPr>
        <w:pStyle w:val="ad"/>
      </w:pPr>
      <w:r>
        <w:rPr>
          <w:rFonts w:hint="eastAsia"/>
        </w:rPr>
        <w:t>----------------解释----------------------</w:t>
      </w:r>
    </w:p>
    <w:p w:rsidR="00605679" w:rsidRPr="00605679" w:rsidRDefault="00605679" w:rsidP="00605679">
      <w:pPr>
        <w:pStyle w:val="ad"/>
        <w:rPr>
          <w:highlight w:val="yellow"/>
        </w:rPr>
      </w:pPr>
      <w:r w:rsidRPr="00605679">
        <w:rPr>
          <w:highlight w:val="yellow"/>
        </w:rPr>
        <w:t>server {</w:t>
      </w:r>
    </w:p>
    <w:p w:rsidR="00605679" w:rsidRPr="00605679" w:rsidRDefault="00605679" w:rsidP="00605679">
      <w:pPr>
        <w:pStyle w:val="ad"/>
        <w:rPr>
          <w:highlight w:val="yellow"/>
        </w:rPr>
      </w:pPr>
      <w:r w:rsidRPr="00605679">
        <w:rPr>
          <w:highlight w:val="yellow"/>
        </w:rPr>
        <w:t xml:space="preserve">        listen       80;</w:t>
      </w:r>
    </w:p>
    <w:p w:rsidR="00605679" w:rsidRPr="00605679" w:rsidRDefault="00605679" w:rsidP="00605679">
      <w:pPr>
        <w:pStyle w:val="ad"/>
        <w:rPr>
          <w:highlight w:val="yellow"/>
        </w:rPr>
      </w:pPr>
      <w:r w:rsidRPr="00605679">
        <w:rPr>
          <w:highlight w:val="yellow"/>
        </w:rPr>
        <w:t xml:space="preserve">        server_name  </w:t>
      </w:r>
      <w:hyperlink r:id="rId30" w:history="1">
        <w:r w:rsidR="00E1574E" w:rsidRPr="00B808CE">
          <w:rPr>
            <w:rStyle w:val="a6"/>
            <w:highlight w:val="yellow"/>
          </w:rPr>
          <w:t>www.etiantian.org</w:t>
        </w:r>
      </w:hyperlink>
      <w:r w:rsidRPr="00605679">
        <w:rPr>
          <w:highlight w:val="yellow"/>
        </w:rPr>
        <w:t>;</w:t>
      </w:r>
      <w:r w:rsidR="00E1574E">
        <w:rPr>
          <w:rFonts w:hint="eastAsia"/>
          <w:highlight w:val="yellow"/>
        </w:rPr>
        <w:t xml:space="preserve">    --修改了域名，那么需要去本地主机和linux主机上的hosts文件修改</w:t>
      </w:r>
    </w:p>
    <w:p w:rsidR="00605679" w:rsidRPr="00605679" w:rsidRDefault="00605679" w:rsidP="00605679">
      <w:pPr>
        <w:pStyle w:val="ad"/>
        <w:rPr>
          <w:highlight w:val="yellow"/>
        </w:rPr>
      </w:pPr>
      <w:r w:rsidRPr="00605679">
        <w:rPr>
          <w:highlight w:val="yellow"/>
        </w:rPr>
        <w:t xml:space="preserve">        </w:t>
      </w:r>
    </w:p>
    <w:p w:rsidR="00605679" w:rsidRPr="00605679" w:rsidRDefault="00605679" w:rsidP="00605679">
      <w:pPr>
        <w:pStyle w:val="ad"/>
        <w:rPr>
          <w:highlight w:val="yellow"/>
        </w:rPr>
      </w:pPr>
      <w:r w:rsidRPr="00605679">
        <w:rPr>
          <w:highlight w:val="yellow"/>
        </w:rPr>
        <w:t xml:space="preserve">            root   html/www;</w:t>
      </w:r>
      <w:r w:rsidR="00E1574E">
        <w:rPr>
          <w:rFonts w:hint="eastAsia"/>
          <w:highlight w:val="yellow"/>
        </w:rPr>
        <w:t xml:space="preserve">   ---需要到html目录下面创建 www目录</w:t>
      </w:r>
    </w:p>
    <w:p w:rsidR="00605679" w:rsidRPr="00605679" w:rsidRDefault="00605679" w:rsidP="00605679">
      <w:pPr>
        <w:pStyle w:val="ad"/>
        <w:rPr>
          <w:highlight w:val="yellow"/>
        </w:rPr>
      </w:pPr>
      <w:r w:rsidRPr="00605679">
        <w:rPr>
          <w:highlight w:val="yellow"/>
        </w:rPr>
        <w:t xml:space="preserve">            index  index.html index.htm;     </w:t>
      </w:r>
      <w:r w:rsidR="00E1574E">
        <w:rPr>
          <w:rFonts w:hint="eastAsia"/>
          <w:highlight w:val="yellow"/>
        </w:rPr>
        <w:t>需要</w:t>
      </w:r>
      <w:r w:rsidR="00576DF6">
        <w:rPr>
          <w:rFonts w:hint="eastAsia"/>
          <w:highlight w:val="yellow"/>
        </w:rPr>
        <w:t>在www目录下面配置 index.html</w:t>
      </w:r>
    </w:p>
    <w:p w:rsidR="00605679" w:rsidRDefault="00605679" w:rsidP="00605679">
      <w:pPr>
        <w:pStyle w:val="ad"/>
      </w:pPr>
      <w:r w:rsidRPr="00605679">
        <w:rPr>
          <w:highlight w:val="yellow"/>
        </w:rPr>
        <w:t xml:space="preserve">    }</w:t>
      </w:r>
    </w:p>
    <w:p w:rsidR="00605679" w:rsidRPr="00605679" w:rsidRDefault="00605679" w:rsidP="00605679">
      <w:pPr>
        <w:pStyle w:val="ad"/>
        <w:rPr>
          <w:highlight w:val="lightGray"/>
        </w:rPr>
      </w:pPr>
      <w:r>
        <w:lastRenderedPageBreak/>
        <w:t xml:space="preserve">    </w:t>
      </w:r>
      <w:r w:rsidRPr="00605679">
        <w:rPr>
          <w:highlight w:val="lightGray"/>
        </w:rPr>
        <w:t>server {</w:t>
      </w:r>
    </w:p>
    <w:p w:rsidR="00605679" w:rsidRPr="00576DF6" w:rsidRDefault="00605679" w:rsidP="00605679">
      <w:pPr>
        <w:pStyle w:val="ad"/>
        <w:rPr>
          <w:b/>
          <w:color w:val="FF0000"/>
          <w:highlight w:val="yellow"/>
        </w:rPr>
      </w:pPr>
      <w:r w:rsidRPr="00605679">
        <w:rPr>
          <w:highlight w:val="lightGray"/>
        </w:rPr>
        <w:t xml:space="preserve">        listen       8800;</w:t>
      </w:r>
      <w:r w:rsidR="00576DF6">
        <w:rPr>
          <w:rFonts w:hint="eastAsia"/>
          <w:highlight w:val="lightGray"/>
        </w:rPr>
        <w:t xml:space="preserve">   </w:t>
      </w:r>
      <w:r w:rsidR="00576DF6" w:rsidRPr="00576DF6">
        <w:rPr>
          <w:rFonts w:hint="eastAsia"/>
          <w:b/>
          <w:color w:val="FF0000"/>
          <w:highlight w:val="yellow"/>
        </w:rPr>
        <w:t>--修改了监听端口，在连接测试的时候需要加上：8800</w:t>
      </w:r>
    </w:p>
    <w:p w:rsidR="00605679" w:rsidRPr="00605679" w:rsidRDefault="00605679" w:rsidP="00605679">
      <w:pPr>
        <w:pStyle w:val="ad"/>
        <w:rPr>
          <w:highlight w:val="lightGray"/>
        </w:rPr>
      </w:pPr>
      <w:r w:rsidRPr="00605679">
        <w:rPr>
          <w:highlight w:val="lightGray"/>
        </w:rPr>
        <w:t xml:space="preserve">        server_name  bbs.etiantian.org;</w:t>
      </w:r>
      <w:r w:rsidR="00576DF6">
        <w:rPr>
          <w:rFonts w:hint="eastAsia"/>
          <w:highlight w:val="lightGray"/>
        </w:rPr>
        <w:t xml:space="preserve"> --同上</w:t>
      </w:r>
    </w:p>
    <w:p w:rsidR="00605679" w:rsidRPr="00605679" w:rsidRDefault="00605679" w:rsidP="00605679">
      <w:pPr>
        <w:pStyle w:val="ad"/>
        <w:rPr>
          <w:highlight w:val="lightGray"/>
        </w:rPr>
      </w:pPr>
      <w:r w:rsidRPr="00605679">
        <w:rPr>
          <w:highlight w:val="lightGray"/>
        </w:rPr>
        <w:t xml:space="preserve">        </w:t>
      </w:r>
    </w:p>
    <w:p w:rsidR="00605679" w:rsidRPr="00605679" w:rsidRDefault="00605679" w:rsidP="00605679">
      <w:pPr>
        <w:pStyle w:val="ad"/>
        <w:rPr>
          <w:highlight w:val="lightGray"/>
        </w:rPr>
      </w:pPr>
      <w:r w:rsidRPr="00605679">
        <w:rPr>
          <w:highlight w:val="lightGray"/>
        </w:rPr>
        <w:t xml:space="preserve">            root   html/bbs;</w:t>
      </w:r>
      <w:r w:rsidR="00576DF6">
        <w:rPr>
          <w:rFonts w:hint="eastAsia"/>
          <w:highlight w:val="lightGray"/>
        </w:rPr>
        <w:t xml:space="preserve"> --同上</w:t>
      </w:r>
    </w:p>
    <w:p w:rsidR="00605679" w:rsidRPr="00605679" w:rsidRDefault="00605679" w:rsidP="00605679">
      <w:pPr>
        <w:pStyle w:val="ad"/>
        <w:rPr>
          <w:highlight w:val="lightGray"/>
        </w:rPr>
      </w:pPr>
      <w:r w:rsidRPr="00605679">
        <w:rPr>
          <w:highlight w:val="lightGray"/>
        </w:rPr>
        <w:t xml:space="preserve">            index  index.html index.htm;     </w:t>
      </w:r>
      <w:r w:rsidR="00576DF6">
        <w:rPr>
          <w:rFonts w:hint="eastAsia"/>
          <w:highlight w:val="lightGray"/>
        </w:rPr>
        <w:t>--同上</w:t>
      </w:r>
    </w:p>
    <w:p w:rsidR="00605679" w:rsidRDefault="00605679" w:rsidP="00605679">
      <w:pPr>
        <w:pStyle w:val="ad"/>
      </w:pPr>
      <w:r w:rsidRPr="00605679">
        <w:rPr>
          <w:highlight w:val="lightGray"/>
        </w:rPr>
        <w:t xml:space="preserve">    }</w:t>
      </w:r>
    </w:p>
    <w:p w:rsidR="00605679" w:rsidRPr="00605679" w:rsidRDefault="00605679" w:rsidP="00605679">
      <w:pPr>
        <w:pStyle w:val="ad"/>
        <w:rPr>
          <w:highlight w:val="cyan"/>
        </w:rPr>
      </w:pPr>
      <w:r>
        <w:t xml:space="preserve">    </w:t>
      </w:r>
      <w:r w:rsidRPr="00605679">
        <w:rPr>
          <w:highlight w:val="cyan"/>
        </w:rPr>
        <w:t>server {</w:t>
      </w:r>
    </w:p>
    <w:p w:rsidR="00605679" w:rsidRPr="00605679" w:rsidRDefault="00605679" w:rsidP="00605679">
      <w:pPr>
        <w:pStyle w:val="ad"/>
        <w:rPr>
          <w:highlight w:val="cyan"/>
        </w:rPr>
      </w:pPr>
      <w:r w:rsidRPr="00605679">
        <w:rPr>
          <w:highlight w:val="cyan"/>
        </w:rPr>
        <w:t xml:space="preserve">        listen       80;</w:t>
      </w:r>
    </w:p>
    <w:p w:rsidR="00605679" w:rsidRPr="00605679" w:rsidRDefault="00605679" w:rsidP="00605679">
      <w:pPr>
        <w:pStyle w:val="ad"/>
        <w:rPr>
          <w:highlight w:val="cyan"/>
        </w:rPr>
      </w:pPr>
      <w:r w:rsidRPr="00605679">
        <w:rPr>
          <w:highlight w:val="cyan"/>
        </w:rPr>
        <w:t xml:space="preserve">        server_name  blog.etiantian.org;</w:t>
      </w:r>
      <w:r w:rsidR="00576DF6">
        <w:rPr>
          <w:rFonts w:hint="eastAsia"/>
          <w:highlight w:val="cyan"/>
        </w:rPr>
        <w:t xml:space="preserve"> </w:t>
      </w:r>
      <w:r w:rsidR="00576DF6">
        <w:rPr>
          <w:rFonts w:hint="eastAsia"/>
          <w:highlight w:val="lightGray"/>
        </w:rPr>
        <w:t>--同上</w:t>
      </w:r>
    </w:p>
    <w:p w:rsidR="00605679" w:rsidRPr="00605679" w:rsidRDefault="00605679" w:rsidP="00605679">
      <w:pPr>
        <w:pStyle w:val="ad"/>
        <w:rPr>
          <w:highlight w:val="cyan"/>
        </w:rPr>
      </w:pPr>
      <w:r w:rsidRPr="00605679">
        <w:rPr>
          <w:highlight w:val="cyan"/>
        </w:rPr>
        <w:t xml:space="preserve">        </w:t>
      </w:r>
    </w:p>
    <w:p w:rsidR="00605679" w:rsidRPr="00605679" w:rsidRDefault="00605679" w:rsidP="00605679">
      <w:pPr>
        <w:pStyle w:val="ad"/>
        <w:rPr>
          <w:highlight w:val="cyan"/>
        </w:rPr>
      </w:pPr>
      <w:r w:rsidRPr="00605679">
        <w:rPr>
          <w:highlight w:val="cyan"/>
        </w:rPr>
        <w:t xml:space="preserve">            root   html/blog;</w:t>
      </w:r>
      <w:r w:rsidR="00576DF6">
        <w:rPr>
          <w:rFonts w:hint="eastAsia"/>
          <w:highlight w:val="cyan"/>
        </w:rPr>
        <w:t xml:space="preserve">  </w:t>
      </w:r>
      <w:r w:rsidR="00576DF6">
        <w:rPr>
          <w:rFonts w:hint="eastAsia"/>
          <w:highlight w:val="lightGray"/>
        </w:rPr>
        <w:t>--同上</w:t>
      </w:r>
    </w:p>
    <w:p w:rsidR="00605679" w:rsidRPr="00605679" w:rsidRDefault="00605679" w:rsidP="00605679">
      <w:pPr>
        <w:pStyle w:val="ad"/>
        <w:rPr>
          <w:highlight w:val="cyan"/>
        </w:rPr>
      </w:pPr>
      <w:r w:rsidRPr="00605679">
        <w:rPr>
          <w:highlight w:val="cyan"/>
        </w:rPr>
        <w:t xml:space="preserve">            index  index.html index.htm;</w:t>
      </w:r>
      <w:r w:rsidR="00576DF6">
        <w:rPr>
          <w:rFonts w:hint="eastAsia"/>
          <w:highlight w:val="cyan"/>
        </w:rPr>
        <w:t xml:space="preserve"> </w:t>
      </w:r>
      <w:r w:rsidR="00576DF6">
        <w:rPr>
          <w:rFonts w:hint="eastAsia"/>
          <w:highlight w:val="lightGray"/>
        </w:rPr>
        <w:t>--同上</w:t>
      </w:r>
    </w:p>
    <w:p w:rsidR="00605679" w:rsidRDefault="00605679" w:rsidP="00605679">
      <w:pPr>
        <w:pStyle w:val="ad"/>
      </w:pPr>
      <w:r w:rsidRPr="00605679">
        <w:rPr>
          <w:highlight w:val="cyan"/>
        </w:rPr>
        <w:t>}</w:t>
      </w:r>
      <w:r>
        <w:t xml:space="preserve">    </w:t>
      </w:r>
    </w:p>
    <w:p w:rsidR="00605679" w:rsidRDefault="00605679" w:rsidP="000D1152">
      <w:pPr>
        <w:pStyle w:val="ad"/>
      </w:pPr>
    </w:p>
    <w:p w:rsidR="0046591D" w:rsidRDefault="0046591D" w:rsidP="0046591D">
      <w:pPr>
        <w:pStyle w:val="4"/>
      </w:pPr>
      <w:r>
        <w:rPr>
          <w:rFonts w:hint="eastAsia"/>
        </w:rPr>
        <w:t>第二个里程碑：根据配置文件，进行</w:t>
      </w:r>
      <w:r>
        <w:rPr>
          <w:rFonts w:hint="eastAsia"/>
        </w:rPr>
        <w:t>DNS</w:t>
      </w:r>
      <w:r>
        <w:rPr>
          <w:rFonts w:hint="eastAsia"/>
        </w:rPr>
        <w:t>解析，创建目录，创建虚拟主机首页文件</w:t>
      </w:r>
    </w:p>
    <w:p w:rsidR="0046591D" w:rsidRDefault="0046591D" w:rsidP="0046591D">
      <w:pPr>
        <w:pStyle w:val="ad"/>
      </w:pPr>
      <w:r>
        <w:rPr>
          <w:rFonts w:hint="eastAsia"/>
        </w:rPr>
        <w:t>（1）A本地主机上hosts文件进行配置 我的电脑--</w:t>
      </w:r>
      <w:r w:rsidRPr="00B47A4D">
        <w:rPr>
          <w:rFonts w:ascii="微软雅黑" w:eastAsia="微软雅黑" w:hAnsi="微软雅黑" w:cs="Helvetica" w:hint="eastAsia"/>
          <w:color w:val="333333"/>
        </w:rPr>
        <w:t xml:space="preserve"> </w:t>
      </w:r>
      <w:r>
        <w:rPr>
          <w:rFonts w:ascii="微软雅黑" w:eastAsia="微软雅黑" w:hAnsi="微软雅黑" w:cs="Helvetica" w:hint="eastAsia"/>
          <w:color w:val="333333"/>
        </w:rPr>
        <w:t> </w:t>
      </w:r>
      <w:r w:rsidRPr="00B47A4D">
        <w:t>C:\Wi</w:t>
      </w:r>
      <w:r>
        <w:t xml:space="preserve">ndows\System32\drivers\etc\  </w:t>
      </w:r>
      <w:r>
        <w:rPr>
          <w:rFonts w:hint="eastAsia"/>
        </w:rPr>
        <w:t xml:space="preserve">--找到hosts文件进行修改 </w:t>
      </w:r>
    </w:p>
    <w:p w:rsidR="0046591D" w:rsidRDefault="0046591D" w:rsidP="0046591D">
      <w:pPr>
        <w:pStyle w:val="ad"/>
      </w:pPr>
      <w:r>
        <w:rPr>
          <w:rFonts w:hint="eastAsia"/>
        </w:rPr>
        <w:t xml:space="preserve"> 10.0.0.7  </w:t>
      </w:r>
      <w:hyperlink r:id="rId31" w:history="1">
        <w:r w:rsidRPr="00B808CE">
          <w:rPr>
            <w:rStyle w:val="a6"/>
            <w:highlight w:val="yellow"/>
          </w:rPr>
          <w:t>www.etiantian.org</w:t>
        </w:r>
      </w:hyperlink>
      <w:r>
        <w:rPr>
          <w:rFonts w:hint="eastAsia"/>
        </w:rPr>
        <w:t xml:space="preserve">  </w:t>
      </w:r>
      <w:r w:rsidRPr="007C753F">
        <w:rPr>
          <w:highlight w:val="lightGray"/>
        </w:rPr>
        <w:t>bbs.etiantian.org</w:t>
      </w:r>
      <w:r>
        <w:rPr>
          <w:rFonts w:hint="eastAsia"/>
        </w:rPr>
        <w:t xml:space="preserve">  </w:t>
      </w:r>
      <w:r w:rsidRPr="007C753F">
        <w:rPr>
          <w:highlight w:val="cyan"/>
        </w:rPr>
        <w:t>blog.etiantian.org</w:t>
      </w:r>
    </w:p>
    <w:p w:rsidR="0046591D" w:rsidRDefault="0046591D" w:rsidP="0046591D">
      <w:pPr>
        <w:pStyle w:val="ad"/>
      </w:pPr>
      <w:r>
        <w:rPr>
          <w:rFonts w:hint="eastAsia"/>
        </w:rPr>
        <w:t>（1）B 在Linux虚拟主机上/etc/hosts 文件上进行修改</w:t>
      </w:r>
    </w:p>
    <w:p w:rsidR="0046591D" w:rsidRDefault="0046591D" w:rsidP="0046591D">
      <w:pPr>
        <w:pStyle w:val="ad"/>
      </w:pPr>
      <w:r>
        <w:rPr>
          <w:rFonts w:hint="eastAsia"/>
        </w:rPr>
        <w:t xml:space="preserve">    </w:t>
      </w:r>
      <w:r>
        <w:t>[root@web01 conf]# vim /etc/hosts</w:t>
      </w:r>
    </w:p>
    <w:p w:rsidR="0046591D" w:rsidRDefault="0046591D" w:rsidP="0046591D">
      <w:pPr>
        <w:pStyle w:val="ad"/>
      </w:pPr>
      <w:r>
        <w:t xml:space="preserve">     </w:t>
      </w:r>
      <w:r>
        <w:rPr>
          <w:rFonts w:hint="eastAsia"/>
        </w:rPr>
        <w:t xml:space="preserve">10.0.0.7 </w:t>
      </w:r>
      <w:r>
        <w:t xml:space="preserve"> www.etiantian.org  blog.etiantian.org  bbs.etiantian.org</w:t>
      </w:r>
    </w:p>
    <w:p w:rsidR="0046591D" w:rsidRDefault="0046591D" w:rsidP="0046591D">
      <w:pPr>
        <w:pStyle w:val="ad"/>
      </w:pPr>
    </w:p>
    <w:p w:rsidR="0046591D" w:rsidRDefault="0046591D" w:rsidP="0046591D">
      <w:pPr>
        <w:pStyle w:val="ad"/>
      </w:pPr>
      <w:r>
        <w:rPr>
          <w:rFonts w:hint="eastAsia"/>
        </w:rPr>
        <w:t>(2)</w:t>
      </w:r>
      <w:r w:rsidRPr="001C2E4A">
        <w:t>mkdir -p /application/nginx/html</w:t>
      </w:r>
      <w:r>
        <w:rPr>
          <w:rFonts w:hint="eastAsia"/>
        </w:rPr>
        <w:t>/{www,bbs,blog}</w:t>
      </w:r>
    </w:p>
    <w:p w:rsidR="0046591D" w:rsidRDefault="0046591D" w:rsidP="0046591D">
      <w:pPr>
        <w:pStyle w:val="ad"/>
      </w:pPr>
      <w:r>
        <w:rPr>
          <w:rFonts w:hint="eastAsia"/>
        </w:rPr>
        <w:t xml:space="preserve"> (3)for name in www bbs blog;do echo "10.0.0.7 $name.ettian.org" &gt;</w:t>
      </w:r>
      <w:r w:rsidRPr="00D21172">
        <w:t>/application/nginx/html</w:t>
      </w:r>
      <w:r>
        <w:rPr>
          <w:rFonts w:hint="eastAsia"/>
        </w:rPr>
        <w:t>/$name/index.html;done</w:t>
      </w:r>
    </w:p>
    <w:p w:rsidR="0046591D" w:rsidRDefault="0046591D" w:rsidP="0046591D">
      <w:pPr>
        <w:pStyle w:val="ad"/>
      </w:pPr>
      <w:r>
        <w:rPr>
          <w:rFonts w:hint="eastAsia"/>
        </w:rPr>
        <w:t>第三步说明：这里的意思就是 在三个虚拟主机上对应的站点目录下面分别创建index.html 文件，然后往里面追加内容</w:t>
      </w:r>
    </w:p>
    <w:p w:rsidR="0046591D" w:rsidRDefault="0046591D" w:rsidP="0046591D">
      <w:pPr>
        <w:pStyle w:val="ad"/>
      </w:pPr>
      <w:r>
        <w:rPr>
          <w:rFonts w:hint="eastAsia"/>
        </w:rPr>
        <w:t xml:space="preserve">这里不会for循环的话，可以分别创建文件，然后分别编辑html文件即可（这里的html文件的名称和前面的 index </w:t>
      </w:r>
      <w:r w:rsidRPr="009A0288">
        <w:rPr>
          <w:rFonts w:hint="eastAsia"/>
          <w:highlight w:val="yellow"/>
        </w:rPr>
        <w:t>index.html</w:t>
      </w:r>
      <w:r>
        <w:rPr>
          <w:rFonts w:hint="eastAsia"/>
        </w:rPr>
        <w:t xml:space="preserve"> index.htm 正好这对上）</w:t>
      </w:r>
      <w:r w:rsidRPr="00A41229">
        <w:rPr>
          <w:rFonts w:hint="eastAsia"/>
          <w:highlight w:val="yellow"/>
        </w:rPr>
        <w:t>另外这里的虚拟主机的首页html文件太简单了，正常的是html标签语言的。</w:t>
      </w:r>
    </w:p>
    <w:p w:rsidR="0046591D" w:rsidRDefault="0046591D" w:rsidP="0046591D">
      <w:pPr>
        <w:pStyle w:val="ad"/>
      </w:pPr>
      <w:r>
        <w:rPr>
          <w:rFonts w:hint="eastAsia"/>
        </w:rPr>
        <w:t>有head body等信息的。</w:t>
      </w:r>
    </w:p>
    <w:p w:rsidR="0046591D" w:rsidRDefault="0046591D" w:rsidP="0046591D">
      <w:pPr>
        <w:pStyle w:val="4"/>
      </w:pPr>
      <w:r>
        <w:rPr>
          <w:rFonts w:hint="eastAsia"/>
        </w:rPr>
        <w:t>第三个里程碑：启动</w:t>
      </w:r>
      <w:r>
        <w:rPr>
          <w:rFonts w:hint="eastAsia"/>
        </w:rPr>
        <w:t>nginx</w:t>
      </w:r>
      <w:r>
        <w:rPr>
          <w:rFonts w:hint="eastAsia"/>
        </w:rPr>
        <w:t>服务</w:t>
      </w:r>
    </w:p>
    <w:p w:rsidR="0046591D" w:rsidRDefault="0046591D" w:rsidP="0046591D">
      <w:pPr>
        <w:pStyle w:val="ad"/>
      </w:pPr>
      <w:r>
        <w:rPr>
          <w:rFonts w:hint="eastAsia"/>
        </w:rPr>
        <w:t xml:space="preserve">nginx </w:t>
      </w:r>
    </w:p>
    <w:p w:rsidR="0046591D" w:rsidRDefault="0046591D" w:rsidP="0046591D">
      <w:pPr>
        <w:pStyle w:val="ad"/>
      </w:pPr>
      <w:r>
        <w:rPr>
          <w:rFonts w:hint="eastAsia"/>
        </w:rPr>
        <w:t>-------------------------------------------------</w:t>
      </w:r>
    </w:p>
    <w:p w:rsidR="0046591D" w:rsidRDefault="0046591D" w:rsidP="0046591D">
      <w:pPr>
        <w:pStyle w:val="ad"/>
      </w:pPr>
      <w:r>
        <w:rPr>
          <w:rFonts w:hint="eastAsia"/>
        </w:rPr>
        <w:lastRenderedPageBreak/>
        <w:t xml:space="preserve">如果nginx服务已经启动了，那么就是 nginx -s reload    如果修改了ip监听 那么就是 nginx -stop </w:t>
      </w:r>
    </w:p>
    <w:p w:rsidR="0046591D" w:rsidRDefault="0046591D" w:rsidP="0046591D">
      <w:pPr>
        <w:pStyle w:val="ad"/>
      </w:pPr>
      <w:r>
        <w:rPr>
          <w:rFonts w:hint="eastAsia"/>
        </w:rPr>
        <w:t>然后 nginx</w:t>
      </w:r>
    </w:p>
    <w:p w:rsidR="0046591D" w:rsidRDefault="0046591D" w:rsidP="0046591D">
      <w:pPr>
        <w:pStyle w:val="4"/>
      </w:pPr>
      <w:r>
        <w:rPr>
          <w:rFonts w:hint="eastAsia"/>
        </w:rPr>
        <w:t>第四个里程碑：进行测试检查</w:t>
      </w:r>
    </w:p>
    <w:p w:rsidR="0046591D" w:rsidRDefault="0046591D" w:rsidP="0046591D">
      <w:pPr>
        <w:pStyle w:val="ad"/>
      </w:pPr>
      <w:r>
        <w:rPr>
          <w:rFonts w:hint="eastAsia"/>
        </w:rPr>
        <w:t>1.在本地cmd里面 分别屏这三个域名</w:t>
      </w:r>
    </w:p>
    <w:p w:rsidR="0046591D" w:rsidRDefault="0046591D" w:rsidP="0046591D">
      <w:pPr>
        <w:pStyle w:val="ad"/>
      </w:pPr>
      <w:r>
        <w:rPr>
          <w:rFonts w:hint="eastAsia"/>
        </w:rPr>
        <w:t>2.在linux虚拟机上其他不同主机上分别 curl 域名</w:t>
      </w:r>
    </w:p>
    <w:p w:rsidR="0046591D" w:rsidRPr="00BF6D56" w:rsidRDefault="0046591D" w:rsidP="0046591D">
      <w:pPr>
        <w:pStyle w:val="ad"/>
      </w:pPr>
      <w:r>
        <w:rPr>
          <w:rFonts w:hint="eastAsia"/>
        </w:rPr>
        <w:t xml:space="preserve">3. 在浏览器上分别输入这三个域名即可 </w:t>
      </w:r>
      <w:r w:rsidRPr="00605237">
        <w:rPr>
          <w:rFonts w:hint="eastAsia"/>
          <w:highlight w:val="yellow"/>
        </w:rPr>
        <w:t>这里说明一下</w:t>
      </w:r>
      <w:r w:rsidR="00605237" w:rsidRPr="00605237">
        <w:rPr>
          <w:rFonts w:hint="eastAsia"/>
          <w:highlight w:val="yellow"/>
        </w:rPr>
        <w:t>在连接bbs虚拟主机的时候 需要 bbs.etiantian.org:8800</w:t>
      </w:r>
    </w:p>
    <w:p w:rsidR="00605679" w:rsidRDefault="00605679" w:rsidP="000D1152">
      <w:pPr>
        <w:pStyle w:val="ad"/>
      </w:pPr>
    </w:p>
    <w:p w:rsidR="00163EBA" w:rsidRDefault="00163EBA" w:rsidP="00163EBA">
      <w:pPr>
        <w:pStyle w:val="3"/>
        <w:spacing w:before="163" w:after="163"/>
      </w:pPr>
      <w:r>
        <w:rPr>
          <w:rFonts w:hint="eastAsia"/>
        </w:rPr>
        <w:t>用户访问</w:t>
      </w:r>
      <w:r>
        <w:rPr>
          <w:rFonts w:hint="eastAsia"/>
        </w:rPr>
        <w:t>nginx</w:t>
      </w:r>
      <w:r>
        <w:rPr>
          <w:rFonts w:hint="eastAsia"/>
        </w:rPr>
        <w:t>网站服务底层的逻辑过程（重要）</w:t>
      </w:r>
    </w:p>
    <w:p w:rsidR="00163EBA" w:rsidRDefault="00163EBA" w:rsidP="00C212CF">
      <w:pPr>
        <w:pStyle w:val="ad"/>
        <w:numPr>
          <w:ilvl w:val="0"/>
          <w:numId w:val="18"/>
        </w:numPr>
      </w:pPr>
      <w:r>
        <w:rPr>
          <w:rFonts w:hint="eastAsia"/>
        </w:rPr>
        <w:t>通过DNS解析获取IP地址，利用IP地址向服务端访问</w:t>
      </w:r>
    </w:p>
    <w:p w:rsidR="00C212CF" w:rsidRDefault="00C212CF" w:rsidP="00C212CF">
      <w:pPr>
        <w:pStyle w:val="ad"/>
        <w:numPr>
          <w:ilvl w:val="0"/>
          <w:numId w:val="18"/>
        </w:numPr>
      </w:pPr>
      <w:r>
        <w:rPr>
          <w:rFonts w:hint="eastAsia"/>
        </w:rPr>
        <w:t>服务端接收到请求的数据包，数据包解封装的过程</w:t>
      </w:r>
    </w:p>
    <w:p w:rsidR="00C212CF" w:rsidRDefault="00C212CF" w:rsidP="00C212CF">
      <w:pPr>
        <w:pStyle w:val="ad"/>
        <w:ind w:firstLineChars="100" w:firstLine="210"/>
      </w:pPr>
      <w:r>
        <w:rPr>
          <w:rFonts w:hint="eastAsia"/>
        </w:rPr>
        <w:t>（1）</w:t>
      </w:r>
      <w:r w:rsidR="005B3371" w:rsidRPr="005B3371">
        <w:rPr>
          <w:rFonts w:hint="eastAsia"/>
        </w:rPr>
        <w:t>三层：识别目标IP地址信息和服务监听地址信息匹配了</w:t>
      </w:r>
    </w:p>
    <w:p w:rsidR="005B3371" w:rsidRDefault="005B3371" w:rsidP="00C212CF">
      <w:pPr>
        <w:pStyle w:val="ad"/>
        <w:ind w:firstLineChars="100" w:firstLine="210"/>
      </w:pPr>
      <w:r w:rsidRPr="0046604C">
        <w:rPr>
          <w:rFonts w:hint="eastAsia"/>
          <w:highlight w:val="yellow"/>
        </w:rPr>
        <w:t>（2）四层：识别目标端口信息</w:t>
      </w:r>
    </w:p>
    <w:p w:rsidR="005B3371" w:rsidRDefault="005B3371" w:rsidP="00C212CF">
      <w:pPr>
        <w:pStyle w:val="ad"/>
        <w:ind w:firstLineChars="100" w:firstLine="210"/>
      </w:pPr>
      <w:r w:rsidRPr="0046604C">
        <w:rPr>
          <w:rFonts w:hint="eastAsia"/>
          <w:highlight w:val="yellow"/>
        </w:rPr>
        <w:t>（3）上层：识别HTTP协议信息，识别请求的host信息</w:t>
      </w:r>
    </w:p>
    <w:p w:rsidR="005B3371" w:rsidRDefault="005B3371" w:rsidP="005B3371">
      <w:pPr>
        <w:pStyle w:val="ad"/>
      </w:pPr>
      <w:r w:rsidRPr="0017201D">
        <w:rPr>
          <w:rFonts w:hint="eastAsia"/>
          <w:highlight w:val="yellow"/>
        </w:rPr>
        <w:t>当访问的host主机域名信息不存在的时候，默认显示配置文件中第一个虚拟主机网站信息</w:t>
      </w:r>
    </w:p>
    <w:p w:rsidR="0017201D" w:rsidRDefault="0017201D" w:rsidP="005B3371">
      <w:pPr>
        <w:pStyle w:val="ad"/>
      </w:pPr>
      <w:r>
        <w:rPr>
          <w:rFonts w:hint="eastAsia"/>
        </w:rPr>
        <w:t>总结：这里核心的思想是 当用户访问nginx网站服务的时候，首先通过域名去配置文件里面找对应的端口，找到对应的端口然后在找对用的域名信息，如果找不到对应的域名信息的话，那么他就会在找到对应的端口的几个域名里面显示最上面的一个</w:t>
      </w:r>
      <w:r w:rsidR="00AD5CDA">
        <w:rPr>
          <w:rFonts w:hint="eastAsia"/>
        </w:rPr>
        <w:t>域名。</w:t>
      </w:r>
    </w:p>
    <w:p w:rsidR="00AD5CDA" w:rsidRDefault="00AD5CDA" w:rsidP="005B3371">
      <w:pPr>
        <w:pStyle w:val="ad"/>
      </w:pPr>
      <w:r>
        <w:rPr>
          <w:rFonts w:hint="eastAsia"/>
        </w:rPr>
        <w:t>举例说明：以下是三个虚拟主机的配置信息</w:t>
      </w:r>
    </w:p>
    <w:p w:rsidR="00AD5CDA" w:rsidRPr="00605679" w:rsidRDefault="00AD5CDA" w:rsidP="00AD5CDA">
      <w:pPr>
        <w:pStyle w:val="ad"/>
        <w:rPr>
          <w:highlight w:val="yellow"/>
        </w:rPr>
      </w:pPr>
      <w:r w:rsidRPr="00605679">
        <w:rPr>
          <w:highlight w:val="yellow"/>
        </w:rPr>
        <w:t>server {</w:t>
      </w:r>
    </w:p>
    <w:p w:rsidR="00AD5CDA" w:rsidRPr="00605679" w:rsidRDefault="00AD5CDA" w:rsidP="00AD5CDA">
      <w:pPr>
        <w:pStyle w:val="ad"/>
        <w:rPr>
          <w:highlight w:val="yellow"/>
        </w:rPr>
      </w:pPr>
      <w:r w:rsidRPr="00605679">
        <w:rPr>
          <w:highlight w:val="yellow"/>
        </w:rPr>
        <w:t xml:space="preserve">        listen       80;</w:t>
      </w:r>
    </w:p>
    <w:p w:rsidR="00AD5CDA" w:rsidRPr="00605679" w:rsidRDefault="00AD5CDA" w:rsidP="00AD5CDA">
      <w:pPr>
        <w:pStyle w:val="ad"/>
        <w:rPr>
          <w:highlight w:val="yellow"/>
        </w:rPr>
      </w:pPr>
      <w:r w:rsidRPr="00605679">
        <w:rPr>
          <w:highlight w:val="yellow"/>
        </w:rPr>
        <w:t xml:space="preserve">        server_name  www.etiantian.org;</w:t>
      </w:r>
    </w:p>
    <w:p w:rsidR="00AD5CDA" w:rsidRPr="00605679" w:rsidRDefault="00AD5CDA" w:rsidP="00AD5CDA">
      <w:pPr>
        <w:pStyle w:val="ad"/>
        <w:rPr>
          <w:highlight w:val="yellow"/>
        </w:rPr>
      </w:pPr>
      <w:r w:rsidRPr="00605679">
        <w:rPr>
          <w:highlight w:val="yellow"/>
        </w:rPr>
        <w:t xml:space="preserve">        </w:t>
      </w:r>
    </w:p>
    <w:p w:rsidR="00AD5CDA" w:rsidRPr="00605679" w:rsidRDefault="00AD5CDA" w:rsidP="00AD5CDA">
      <w:pPr>
        <w:pStyle w:val="ad"/>
        <w:rPr>
          <w:highlight w:val="yellow"/>
        </w:rPr>
      </w:pPr>
      <w:r w:rsidRPr="00605679">
        <w:rPr>
          <w:highlight w:val="yellow"/>
        </w:rPr>
        <w:t xml:space="preserve">            root   html/www;</w:t>
      </w:r>
    </w:p>
    <w:p w:rsidR="00AD5CDA" w:rsidRPr="00605679" w:rsidRDefault="00AD5CDA" w:rsidP="00AD5CDA">
      <w:pPr>
        <w:pStyle w:val="ad"/>
        <w:rPr>
          <w:highlight w:val="yellow"/>
        </w:rPr>
      </w:pPr>
      <w:r w:rsidRPr="00605679">
        <w:rPr>
          <w:highlight w:val="yellow"/>
        </w:rPr>
        <w:t xml:space="preserve">            index  index.html index.htm;     </w:t>
      </w:r>
    </w:p>
    <w:p w:rsidR="00AD5CDA" w:rsidRDefault="00AD5CDA" w:rsidP="00AD5CDA">
      <w:pPr>
        <w:pStyle w:val="ad"/>
      </w:pPr>
      <w:r w:rsidRPr="00605679">
        <w:rPr>
          <w:highlight w:val="yellow"/>
        </w:rPr>
        <w:t xml:space="preserve">    }</w:t>
      </w:r>
    </w:p>
    <w:p w:rsidR="00AD5CDA" w:rsidRPr="00605679" w:rsidRDefault="00AD5CDA" w:rsidP="00AD5CDA">
      <w:pPr>
        <w:pStyle w:val="ad"/>
        <w:rPr>
          <w:highlight w:val="lightGray"/>
        </w:rPr>
      </w:pPr>
      <w:r>
        <w:t xml:space="preserve">    </w:t>
      </w:r>
      <w:r w:rsidRPr="00605679">
        <w:rPr>
          <w:highlight w:val="lightGray"/>
        </w:rPr>
        <w:t>server {</w:t>
      </w:r>
    </w:p>
    <w:p w:rsidR="00AD5CDA" w:rsidRPr="00AD5CDA" w:rsidRDefault="00AD5CDA" w:rsidP="00AD5CDA">
      <w:pPr>
        <w:pStyle w:val="ad"/>
        <w:rPr>
          <w:color w:val="FF0000"/>
          <w:highlight w:val="lightGray"/>
        </w:rPr>
      </w:pPr>
      <w:r w:rsidRPr="00605679">
        <w:rPr>
          <w:highlight w:val="lightGray"/>
        </w:rPr>
        <w:t xml:space="preserve">        listen      </w:t>
      </w:r>
      <w:r w:rsidRPr="00AD5CDA">
        <w:rPr>
          <w:color w:val="FF0000"/>
          <w:highlight w:val="lightGray"/>
        </w:rPr>
        <w:t xml:space="preserve"> 8800;</w:t>
      </w:r>
    </w:p>
    <w:p w:rsidR="00AD5CDA" w:rsidRPr="00605679" w:rsidRDefault="00AD5CDA" w:rsidP="00AD5CDA">
      <w:pPr>
        <w:pStyle w:val="ad"/>
        <w:rPr>
          <w:highlight w:val="lightGray"/>
        </w:rPr>
      </w:pPr>
      <w:r w:rsidRPr="00605679">
        <w:rPr>
          <w:highlight w:val="lightGray"/>
        </w:rPr>
        <w:t xml:space="preserve">        server_name  bbs.etiantian.org;</w:t>
      </w:r>
    </w:p>
    <w:p w:rsidR="00AD5CDA" w:rsidRPr="00605679" w:rsidRDefault="00AD5CDA" w:rsidP="00AD5CDA">
      <w:pPr>
        <w:pStyle w:val="ad"/>
        <w:rPr>
          <w:highlight w:val="lightGray"/>
        </w:rPr>
      </w:pPr>
      <w:r w:rsidRPr="00605679">
        <w:rPr>
          <w:highlight w:val="lightGray"/>
        </w:rPr>
        <w:t xml:space="preserve">        </w:t>
      </w:r>
    </w:p>
    <w:p w:rsidR="00AD5CDA" w:rsidRPr="00605679" w:rsidRDefault="00AD5CDA" w:rsidP="00AD5CDA">
      <w:pPr>
        <w:pStyle w:val="ad"/>
        <w:rPr>
          <w:highlight w:val="lightGray"/>
        </w:rPr>
      </w:pPr>
      <w:r w:rsidRPr="00605679">
        <w:rPr>
          <w:highlight w:val="lightGray"/>
        </w:rPr>
        <w:t xml:space="preserve">            root   html/bbs;</w:t>
      </w:r>
    </w:p>
    <w:p w:rsidR="00AD5CDA" w:rsidRPr="00605679" w:rsidRDefault="00AD5CDA" w:rsidP="00AD5CDA">
      <w:pPr>
        <w:pStyle w:val="ad"/>
        <w:rPr>
          <w:highlight w:val="lightGray"/>
        </w:rPr>
      </w:pPr>
      <w:r w:rsidRPr="00605679">
        <w:rPr>
          <w:highlight w:val="lightGray"/>
        </w:rPr>
        <w:t xml:space="preserve">            index  index.html index.htm;     </w:t>
      </w:r>
    </w:p>
    <w:p w:rsidR="00AD5CDA" w:rsidRDefault="00AD5CDA" w:rsidP="00AD5CDA">
      <w:pPr>
        <w:pStyle w:val="ad"/>
      </w:pPr>
      <w:r w:rsidRPr="00605679">
        <w:rPr>
          <w:highlight w:val="lightGray"/>
        </w:rPr>
        <w:t xml:space="preserve">    }</w:t>
      </w:r>
    </w:p>
    <w:p w:rsidR="00AD5CDA" w:rsidRPr="00605679" w:rsidRDefault="00AD5CDA" w:rsidP="00AD5CDA">
      <w:pPr>
        <w:pStyle w:val="ad"/>
        <w:rPr>
          <w:highlight w:val="cyan"/>
        </w:rPr>
      </w:pPr>
      <w:r>
        <w:t xml:space="preserve">    </w:t>
      </w:r>
      <w:r w:rsidRPr="00605679">
        <w:rPr>
          <w:highlight w:val="cyan"/>
        </w:rPr>
        <w:t>server {</w:t>
      </w:r>
    </w:p>
    <w:p w:rsidR="00AD5CDA" w:rsidRPr="00605679" w:rsidRDefault="00AD5CDA" w:rsidP="00AD5CDA">
      <w:pPr>
        <w:pStyle w:val="ad"/>
        <w:rPr>
          <w:highlight w:val="cyan"/>
        </w:rPr>
      </w:pPr>
      <w:r w:rsidRPr="00605679">
        <w:rPr>
          <w:highlight w:val="cyan"/>
        </w:rPr>
        <w:lastRenderedPageBreak/>
        <w:t xml:space="preserve">        listen       80;</w:t>
      </w:r>
    </w:p>
    <w:p w:rsidR="00AD5CDA" w:rsidRPr="00605679" w:rsidRDefault="00AD5CDA" w:rsidP="00AD5CDA">
      <w:pPr>
        <w:pStyle w:val="ad"/>
        <w:rPr>
          <w:highlight w:val="cyan"/>
        </w:rPr>
      </w:pPr>
      <w:r w:rsidRPr="00605679">
        <w:rPr>
          <w:highlight w:val="cyan"/>
        </w:rPr>
        <w:t xml:space="preserve">        server_name  blog.etiantian.org;</w:t>
      </w:r>
    </w:p>
    <w:p w:rsidR="00AD5CDA" w:rsidRPr="00605679" w:rsidRDefault="00AD5CDA" w:rsidP="00AD5CDA">
      <w:pPr>
        <w:pStyle w:val="ad"/>
        <w:rPr>
          <w:highlight w:val="cyan"/>
        </w:rPr>
      </w:pPr>
      <w:r w:rsidRPr="00605679">
        <w:rPr>
          <w:highlight w:val="cyan"/>
        </w:rPr>
        <w:t xml:space="preserve">        </w:t>
      </w:r>
    </w:p>
    <w:p w:rsidR="00AD5CDA" w:rsidRPr="00605679" w:rsidRDefault="00AD5CDA" w:rsidP="00AD5CDA">
      <w:pPr>
        <w:pStyle w:val="ad"/>
        <w:rPr>
          <w:highlight w:val="cyan"/>
        </w:rPr>
      </w:pPr>
      <w:r w:rsidRPr="00605679">
        <w:rPr>
          <w:highlight w:val="cyan"/>
        </w:rPr>
        <w:t xml:space="preserve">            root   html/blog;</w:t>
      </w:r>
    </w:p>
    <w:p w:rsidR="00AD5CDA" w:rsidRPr="00605679" w:rsidRDefault="00AD5CDA" w:rsidP="00AD5CDA">
      <w:pPr>
        <w:pStyle w:val="ad"/>
        <w:rPr>
          <w:highlight w:val="cyan"/>
        </w:rPr>
      </w:pPr>
      <w:r w:rsidRPr="00605679">
        <w:rPr>
          <w:highlight w:val="cyan"/>
        </w:rPr>
        <w:t xml:space="preserve">            index  index.html index.htm;</w:t>
      </w:r>
    </w:p>
    <w:p w:rsidR="00AD5CDA" w:rsidRDefault="00AD5CDA" w:rsidP="00AD5CDA">
      <w:pPr>
        <w:pStyle w:val="ad"/>
      </w:pPr>
      <w:r w:rsidRPr="00605679">
        <w:rPr>
          <w:highlight w:val="cyan"/>
        </w:rPr>
        <w:t>}</w:t>
      </w:r>
      <w:r>
        <w:t xml:space="preserve">    </w:t>
      </w:r>
    </w:p>
    <w:p w:rsidR="00AB4B05" w:rsidRDefault="00AB4B05" w:rsidP="005B3371">
      <w:pPr>
        <w:pStyle w:val="ad"/>
      </w:pPr>
      <w:r w:rsidRPr="00AB4B05">
        <w:rPr>
          <w:rFonts w:hint="eastAsia"/>
          <w:highlight w:val="yellow"/>
        </w:rPr>
        <w:t>例子1：</w:t>
      </w:r>
    </w:p>
    <w:p w:rsidR="00AD5CDA" w:rsidRDefault="00AD5CDA" w:rsidP="005B3371">
      <w:pPr>
        <w:pStyle w:val="ad"/>
      </w:pPr>
      <w:r>
        <w:rPr>
          <w:rFonts w:hint="eastAsia"/>
        </w:rPr>
        <w:t>一访问bbs主机，但是端口是默认的80</w:t>
      </w:r>
      <w:r w:rsidR="00AB4B05">
        <w:rPr>
          <w:rFonts w:hint="eastAsia"/>
        </w:rPr>
        <w:t xml:space="preserve"> ，首先通过端口他匹配到 www虚拟主机和blog虚拟主机。</w:t>
      </w:r>
    </w:p>
    <w:p w:rsidR="00AB4B05" w:rsidRDefault="00AB4B05" w:rsidP="005B3371">
      <w:pPr>
        <w:pStyle w:val="ad"/>
      </w:pPr>
      <w:r>
        <w:rPr>
          <w:rFonts w:hint="eastAsia"/>
        </w:rPr>
        <w:t>但是匹配域名的时候发现没有bbs这个虚拟主机，所以就找到第一个80端口的主机 wwww虚拟主机</w:t>
      </w:r>
    </w:p>
    <w:p w:rsidR="00AD5CDA" w:rsidRDefault="00AD5CDA" w:rsidP="005B3371">
      <w:pPr>
        <w:pStyle w:val="ad"/>
      </w:pPr>
      <w:r>
        <w:rPr>
          <w:noProof/>
        </w:rPr>
        <w:drawing>
          <wp:inline distT="0" distB="0" distL="0" distR="0">
            <wp:extent cx="4752975" cy="1504950"/>
            <wp:effectExtent l="1905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752975" cy="1504950"/>
                    </a:xfrm>
                    <a:prstGeom prst="rect">
                      <a:avLst/>
                    </a:prstGeom>
                    <a:noFill/>
                    <a:ln w="9525">
                      <a:noFill/>
                      <a:miter lim="800000"/>
                      <a:headEnd/>
                      <a:tailEnd/>
                    </a:ln>
                  </pic:spPr>
                </pic:pic>
              </a:graphicData>
            </a:graphic>
          </wp:inline>
        </w:drawing>
      </w:r>
    </w:p>
    <w:p w:rsidR="00AB4B05" w:rsidRDefault="00AB4B05" w:rsidP="005B3371">
      <w:pPr>
        <w:pStyle w:val="ad"/>
      </w:pPr>
    </w:p>
    <w:p w:rsidR="00AB4B05" w:rsidRDefault="00AB4B05" w:rsidP="005B3371">
      <w:pPr>
        <w:pStyle w:val="ad"/>
      </w:pPr>
      <w:r w:rsidRPr="009B3919">
        <w:rPr>
          <w:rFonts w:hint="eastAsia"/>
          <w:highlight w:val="yellow"/>
        </w:rPr>
        <w:t>例子2：</w:t>
      </w:r>
    </w:p>
    <w:p w:rsidR="009B3919" w:rsidRDefault="009B3919" w:rsidP="005B3371">
      <w:pPr>
        <w:pStyle w:val="ad"/>
      </w:pPr>
      <w:r>
        <w:rPr>
          <w:rFonts w:hint="eastAsia"/>
        </w:rPr>
        <w:t>首先访问的是 8800端口的主机</w:t>
      </w:r>
      <w:r w:rsidR="006D0BEB">
        <w:rPr>
          <w:rFonts w:hint="eastAsia"/>
        </w:rPr>
        <w:t>，找到bbs虚拟主机，然后找www主机发现端口不匹配，所以这个时候就找到了 bbs虚拟主机</w:t>
      </w:r>
    </w:p>
    <w:p w:rsidR="009B3919" w:rsidRDefault="009B3919" w:rsidP="005B3371">
      <w:pPr>
        <w:pStyle w:val="ad"/>
      </w:pPr>
      <w:r>
        <w:rPr>
          <w:noProof/>
        </w:rPr>
        <w:drawing>
          <wp:inline distT="0" distB="0" distL="0" distR="0">
            <wp:extent cx="4362450" cy="1581150"/>
            <wp:effectExtent l="1905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4362450" cy="1581150"/>
                    </a:xfrm>
                    <a:prstGeom prst="rect">
                      <a:avLst/>
                    </a:prstGeom>
                    <a:noFill/>
                    <a:ln w="9525">
                      <a:noFill/>
                      <a:miter lim="800000"/>
                      <a:headEnd/>
                      <a:tailEnd/>
                    </a:ln>
                  </pic:spPr>
                </pic:pic>
              </a:graphicData>
            </a:graphic>
          </wp:inline>
        </w:drawing>
      </w:r>
    </w:p>
    <w:p w:rsidR="00086B48" w:rsidRDefault="00086B48" w:rsidP="005B3371">
      <w:pPr>
        <w:pStyle w:val="ad"/>
      </w:pPr>
    </w:p>
    <w:p w:rsidR="00086B48" w:rsidRDefault="00086B48" w:rsidP="00086B48">
      <w:pPr>
        <w:pStyle w:val="3"/>
        <w:spacing w:before="163" w:after="163"/>
      </w:pPr>
      <w:r>
        <w:rPr>
          <w:rFonts w:hint="eastAsia"/>
        </w:rPr>
        <w:t>基于</w:t>
      </w:r>
      <w:r>
        <w:rPr>
          <w:rFonts w:hint="eastAsia"/>
        </w:rPr>
        <w:t>IP</w:t>
      </w:r>
      <w:r>
        <w:rPr>
          <w:rFonts w:hint="eastAsia"/>
        </w:rPr>
        <w:t>地址方式进行配置</w:t>
      </w:r>
    </w:p>
    <w:p w:rsidR="00E06A0A" w:rsidRDefault="00E06A0A" w:rsidP="002E5452">
      <w:pPr>
        <w:pStyle w:val="ad"/>
      </w:pPr>
      <w:r w:rsidRPr="00E06A0A">
        <w:rPr>
          <w:rFonts w:hint="eastAsia"/>
          <w:highlight w:val="yellow"/>
        </w:rPr>
        <w:t>重点强调：nginx服务配置文件中只要涉及到IP地址的修改，都要重启nginx服务，而不是平滑重启</w:t>
      </w:r>
    </w:p>
    <w:p w:rsidR="008D63EB" w:rsidRDefault="008D63EB" w:rsidP="002E5452">
      <w:pPr>
        <w:pStyle w:val="ad"/>
      </w:pPr>
      <w:r w:rsidRPr="008D63EB">
        <w:rPr>
          <w:rFonts w:hint="eastAsia"/>
          <w:highlight w:val="yellow"/>
        </w:rPr>
        <w:t>具体是nginx  -s stop    然后nginx重启</w:t>
      </w:r>
    </w:p>
    <w:p w:rsidR="00086B48" w:rsidRDefault="00DD0BBC" w:rsidP="002E5452">
      <w:pPr>
        <w:pStyle w:val="ad"/>
      </w:pPr>
      <w:r>
        <w:rPr>
          <w:rFonts w:hint="eastAsia"/>
        </w:rPr>
        <w:t>基于ip地址的配置和前面端口配置一样的，</w:t>
      </w:r>
      <w:r w:rsidR="002719C5">
        <w:rPr>
          <w:rFonts w:hint="eastAsia"/>
        </w:rPr>
        <w:t>就是在server</w:t>
      </w:r>
      <w:r w:rsidR="00F46066">
        <w:rPr>
          <w:rFonts w:hint="eastAsia"/>
        </w:rPr>
        <w:t>{}  这个模块里面需要把其他两个虚拟主机的信息注释掉，不然可能会报错。</w:t>
      </w:r>
    </w:p>
    <w:p w:rsidR="002E5452" w:rsidRDefault="00E72437" w:rsidP="002E5452">
      <w:pPr>
        <w:pStyle w:val="ad"/>
      </w:pPr>
      <w:r>
        <w:rPr>
          <w:rFonts w:hint="eastAsia"/>
        </w:rPr>
        <w:t>1.修改配置文件</w:t>
      </w:r>
    </w:p>
    <w:p w:rsidR="00E72437" w:rsidRDefault="00E72437" w:rsidP="002E5452">
      <w:pPr>
        <w:pStyle w:val="ad"/>
      </w:pPr>
    </w:p>
    <w:p w:rsidR="00F46066" w:rsidRDefault="00F46066" w:rsidP="00F46066">
      <w:pPr>
        <w:pStyle w:val="ad"/>
      </w:pPr>
      <w:r>
        <w:lastRenderedPageBreak/>
        <w:t>server {</w:t>
      </w:r>
    </w:p>
    <w:p w:rsidR="00F46066" w:rsidRDefault="00F46066" w:rsidP="00F46066">
      <w:pPr>
        <w:pStyle w:val="ad"/>
      </w:pPr>
      <w:r>
        <w:t xml:space="preserve">        listen       10.0.0.7:80;</w:t>
      </w:r>
    </w:p>
    <w:p w:rsidR="00F46066" w:rsidRDefault="00F46066" w:rsidP="00F46066">
      <w:pPr>
        <w:pStyle w:val="ad"/>
      </w:pPr>
      <w:r>
        <w:t xml:space="preserve">        server_name  www.etiantian.org;</w:t>
      </w:r>
    </w:p>
    <w:p w:rsidR="00F46066" w:rsidRDefault="00F46066" w:rsidP="00F46066">
      <w:pPr>
        <w:pStyle w:val="ad"/>
      </w:pPr>
      <w:r>
        <w:t xml:space="preserve">        root   html/www;</w:t>
      </w:r>
    </w:p>
    <w:p w:rsidR="00F46066" w:rsidRDefault="00F46066" w:rsidP="00F46066">
      <w:pPr>
        <w:pStyle w:val="ad"/>
      </w:pPr>
      <w:r>
        <w:t xml:space="preserve">        index  index.html index.htm;</w:t>
      </w:r>
    </w:p>
    <w:p w:rsidR="00F46066" w:rsidRDefault="00F46066" w:rsidP="00F46066">
      <w:pPr>
        <w:pStyle w:val="ad"/>
      </w:pPr>
      <w:r>
        <w:t xml:space="preserve">        }</w:t>
      </w:r>
    </w:p>
    <w:p w:rsidR="00E7175B" w:rsidRDefault="00E7175B" w:rsidP="00F46066">
      <w:pPr>
        <w:pStyle w:val="ad"/>
      </w:pPr>
    </w:p>
    <w:p w:rsidR="006B358C" w:rsidRDefault="006B358C" w:rsidP="00F46066">
      <w:pPr>
        <w:pStyle w:val="ad"/>
      </w:pPr>
      <w:r>
        <w:rPr>
          <w:rFonts w:hint="eastAsia"/>
        </w:rPr>
        <w:t>重启nginx服务。</w:t>
      </w:r>
    </w:p>
    <w:p w:rsidR="00E72437" w:rsidRDefault="00E72437" w:rsidP="00091BB8">
      <w:pPr>
        <w:pStyle w:val="ad"/>
        <w:numPr>
          <w:ilvl w:val="0"/>
          <w:numId w:val="18"/>
        </w:numPr>
      </w:pPr>
      <w:r>
        <w:rPr>
          <w:rFonts w:hint="eastAsia"/>
        </w:rPr>
        <w:t>重启nginx服务</w:t>
      </w:r>
    </w:p>
    <w:p w:rsidR="00E72437" w:rsidRDefault="00E06A0A" w:rsidP="00F46066">
      <w:pPr>
        <w:pStyle w:val="ad"/>
      </w:pPr>
      <w:r w:rsidRPr="00E06A0A">
        <w:rPr>
          <w:rFonts w:hint="eastAsia"/>
          <w:highlight w:val="yellow"/>
        </w:rPr>
        <w:t>重点强调：nginx服务配置文件中只要涉及到IP地址的修改，都要重启nginx服务，而不是平滑重启</w:t>
      </w:r>
    </w:p>
    <w:p w:rsidR="00E06A0A" w:rsidRDefault="00E06A0A" w:rsidP="00F46066">
      <w:pPr>
        <w:pStyle w:val="ad"/>
      </w:pPr>
    </w:p>
    <w:p w:rsidR="00531BAC" w:rsidRDefault="00531BAC" w:rsidP="00531BAC">
      <w:pPr>
        <w:pStyle w:val="20"/>
        <w:spacing w:before="163" w:after="163"/>
      </w:pPr>
      <w:r w:rsidRPr="00531BAC">
        <w:rPr>
          <w:rFonts w:hint="eastAsia"/>
        </w:rPr>
        <w:t>nginx</w:t>
      </w:r>
      <w:r w:rsidRPr="00531BAC">
        <w:rPr>
          <w:rFonts w:hint="eastAsia"/>
        </w:rPr>
        <w:t>问题汇总说明</w:t>
      </w:r>
    </w:p>
    <w:p w:rsidR="00531BAC" w:rsidRDefault="00531BAC" w:rsidP="00531BAC">
      <w:pPr>
        <w:pStyle w:val="ad"/>
      </w:pPr>
      <w:r>
        <w:rPr>
          <w:rFonts w:hint="eastAsia"/>
        </w:rPr>
        <w:t>01. 当访问网站配置文件与解析都没有问题时候，显示的页面与真正正确页面不同？</w:t>
      </w:r>
    </w:p>
    <w:p w:rsidR="00531BAC" w:rsidRDefault="00531BAC" w:rsidP="00531BAC">
      <w:pPr>
        <w:pStyle w:val="ad"/>
      </w:pPr>
      <w:r>
        <w:rPr>
          <w:rFonts w:hint="eastAsia"/>
        </w:rPr>
        <w:t xml:space="preserve">    原因：浏览器有缓存</w:t>
      </w:r>
    </w:p>
    <w:p w:rsidR="00531BAC" w:rsidRDefault="00531BAC" w:rsidP="00531BAC">
      <w:pPr>
        <w:pStyle w:val="ad"/>
      </w:pPr>
      <w:r>
        <w:rPr>
          <w:rFonts w:hint="eastAsia"/>
        </w:rPr>
        <w:tab/>
        <w:t>解决：1. 清除缓存记录信息</w:t>
      </w:r>
    </w:p>
    <w:p w:rsidR="00531BAC" w:rsidRDefault="00531BAC" w:rsidP="00531BAC">
      <w:pPr>
        <w:pStyle w:val="ad"/>
      </w:pPr>
      <w:r>
        <w:rPr>
          <w:rFonts w:hint="eastAsia"/>
        </w:rPr>
        <w:tab/>
        <w:t xml:space="preserve">      2. 打开谷歌浏览器的无痕模式（如果还有缓存问题ctrl+F5强制刷新）</w:t>
      </w:r>
    </w:p>
    <w:p w:rsidR="00531BAC" w:rsidRDefault="00531BAC" w:rsidP="00531BAC">
      <w:pPr>
        <w:pStyle w:val="ad"/>
      </w:pPr>
      <w:r>
        <w:tab/>
      </w:r>
      <w:r>
        <w:tab/>
        <w:t xml:space="preserve">  </w:t>
      </w:r>
    </w:p>
    <w:p w:rsidR="00531BAC" w:rsidRDefault="00531BAC" w:rsidP="00531BAC">
      <w:pPr>
        <w:pStyle w:val="ad"/>
      </w:pPr>
      <w:r>
        <w:rPr>
          <w:rFonts w:hint="eastAsia"/>
        </w:rPr>
        <w:t>02. 配置所有服务文件时，一定要注意规范</w:t>
      </w:r>
    </w:p>
    <w:p w:rsidR="00531BAC" w:rsidRDefault="00531BAC" w:rsidP="00531BAC">
      <w:pPr>
        <w:pStyle w:val="ad"/>
      </w:pPr>
      <w:r w:rsidRPr="008177AF">
        <w:rPr>
          <w:rFonts w:hint="eastAsia"/>
          <w:highlight w:val="yellow"/>
        </w:rPr>
        <w:t>03. 排错思路过程：</w:t>
      </w:r>
    </w:p>
    <w:p w:rsidR="00531BAC" w:rsidRDefault="00531BAC" w:rsidP="00531BAC">
      <w:pPr>
        <w:pStyle w:val="ad"/>
      </w:pPr>
      <w:r>
        <w:rPr>
          <w:rFonts w:hint="eastAsia"/>
        </w:rPr>
        <w:t xml:space="preserve">    第一步：利用无痕模式进行测试（避免缓存问题）</w:t>
      </w:r>
    </w:p>
    <w:p w:rsidR="00531BAC" w:rsidRDefault="00531BAC" w:rsidP="00531BAC">
      <w:pPr>
        <w:pStyle w:val="ad"/>
      </w:pPr>
      <w:r>
        <w:rPr>
          <w:rFonts w:hint="eastAsia"/>
        </w:rPr>
        <w:tab/>
        <w:t>第二步：域名有没有解析正确</w:t>
      </w:r>
    </w:p>
    <w:p w:rsidR="00531BAC" w:rsidRDefault="00531BAC" w:rsidP="00531BAC">
      <w:pPr>
        <w:pStyle w:val="ad"/>
      </w:pPr>
      <w:r>
        <w:rPr>
          <w:rFonts w:hint="eastAsia"/>
        </w:rPr>
        <w:tab/>
        <w:t xml:space="preserve">        ping 域名信息</w:t>
      </w:r>
    </w:p>
    <w:p w:rsidR="00531BAC" w:rsidRDefault="00531BAC" w:rsidP="00531BAC">
      <w:pPr>
        <w:pStyle w:val="ad"/>
      </w:pPr>
      <w:r>
        <w:rPr>
          <w:rFonts w:hint="eastAsia"/>
        </w:rPr>
        <w:tab/>
        <w:t>第三步：在Linux上进行一下测试</w:t>
      </w:r>
    </w:p>
    <w:p w:rsidR="00531BAC" w:rsidRDefault="00531BAC" w:rsidP="00531BAC">
      <w:pPr>
        <w:pStyle w:val="ad"/>
      </w:pPr>
      <w:r>
        <w:tab/>
        <w:t xml:space="preserve">        # curl www.etiantian.org</w:t>
      </w:r>
    </w:p>
    <w:p w:rsidR="00531BAC" w:rsidRDefault="00531BAC" w:rsidP="00531BAC">
      <w:pPr>
        <w:pStyle w:val="ad"/>
      </w:pPr>
      <w:r>
        <w:t xml:space="preserve">            curl: (7) couldn't connect to host</w:t>
      </w:r>
    </w:p>
    <w:p w:rsidR="00531BAC" w:rsidRDefault="00531BAC" w:rsidP="00531BAC">
      <w:pPr>
        <w:pStyle w:val="ad"/>
      </w:pPr>
      <w:r>
        <w:rPr>
          <w:rFonts w:hint="eastAsia"/>
        </w:rPr>
        <w:tab/>
        <w:t>第四步：检查服务有没有启动正确</w:t>
      </w:r>
    </w:p>
    <w:p w:rsidR="00531BAC" w:rsidRDefault="00531BAC" w:rsidP="00531BAC">
      <w:pPr>
        <w:pStyle w:val="ad"/>
      </w:pPr>
      <w:r>
        <w:tab/>
        <w:t xml:space="preserve">        netstat -lntup|grep 80</w:t>
      </w:r>
    </w:p>
    <w:p w:rsidR="00531BAC" w:rsidRDefault="00531BAC" w:rsidP="00531BAC">
      <w:pPr>
        <w:pStyle w:val="ad"/>
      </w:pPr>
      <w:r>
        <w:rPr>
          <w:rFonts w:hint="eastAsia"/>
        </w:rPr>
        <w:tab/>
        <w:t>第五步：防火墙服务有没有阻止</w:t>
      </w:r>
    </w:p>
    <w:p w:rsidR="00531BAC" w:rsidRDefault="00531BAC" w:rsidP="00531BAC">
      <w:pPr>
        <w:pStyle w:val="ad"/>
      </w:pPr>
      <w:r>
        <w:rPr>
          <w:rFonts w:hint="eastAsia"/>
        </w:rPr>
        <w:tab/>
        <w:t>第六步：检查配置文件是否正确</w:t>
      </w:r>
    </w:p>
    <w:p w:rsidR="00531BAC" w:rsidRDefault="00531BAC" w:rsidP="00531BAC">
      <w:pPr>
        <w:pStyle w:val="ad"/>
      </w:pPr>
      <w:r>
        <w:rPr>
          <w:rFonts w:hint="eastAsia"/>
        </w:rPr>
        <w:tab/>
        <w:t>第七步：试着重启一下nginx服务</w:t>
      </w:r>
    </w:p>
    <w:p w:rsidR="00531BAC" w:rsidRDefault="00531BAC" w:rsidP="00531BAC">
      <w:pPr>
        <w:pStyle w:val="ad"/>
      </w:pPr>
    </w:p>
    <w:p w:rsidR="00531BAC" w:rsidRDefault="00531BAC" w:rsidP="00531BAC">
      <w:pPr>
        <w:pStyle w:val="ad"/>
      </w:pPr>
      <w:r>
        <w:rPr>
          <w:rFonts w:hint="eastAsia"/>
        </w:rPr>
        <w:t>04. 访问网站的时候，没有配置禁止指定用户访问，但是显示出403错误？</w:t>
      </w:r>
    </w:p>
    <w:p w:rsidR="00531BAC" w:rsidRDefault="00531BAC" w:rsidP="00531BAC">
      <w:pPr>
        <w:pStyle w:val="ad"/>
      </w:pPr>
      <w:r>
        <w:rPr>
          <w:rFonts w:hint="eastAsia"/>
        </w:rPr>
        <w:t xml:space="preserve">    403错误出现的原因：</w:t>
      </w:r>
    </w:p>
    <w:p w:rsidR="00531BAC" w:rsidRDefault="00531BAC" w:rsidP="00531BAC">
      <w:pPr>
        <w:pStyle w:val="ad"/>
      </w:pPr>
      <w:r>
        <w:rPr>
          <w:rFonts w:hint="eastAsia"/>
        </w:rPr>
        <w:tab/>
        <w:t>1）禁止用户访问</w:t>
      </w:r>
    </w:p>
    <w:p w:rsidR="00531BAC" w:rsidRDefault="00531BAC" w:rsidP="00531BAC">
      <w:pPr>
        <w:pStyle w:val="ad"/>
      </w:pPr>
      <w:r>
        <w:rPr>
          <w:rFonts w:hint="eastAsia"/>
        </w:rPr>
        <w:lastRenderedPageBreak/>
        <w:tab/>
        <w:t>2）当站点目录下面没有指定的首页文件的时候，访问网站会报403错误</w:t>
      </w:r>
    </w:p>
    <w:p w:rsidR="006C321F" w:rsidRDefault="00531BAC" w:rsidP="00531BAC">
      <w:pPr>
        <w:pStyle w:val="ad"/>
      </w:pPr>
      <w:r>
        <w:tab/>
      </w:r>
    </w:p>
    <w:p w:rsidR="00531BAC" w:rsidRDefault="009633AA" w:rsidP="009633AA">
      <w:pPr>
        <w:pStyle w:val="20"/>
        <w:spacing w:before="163" w:after="163"/>
      </w:pPr>
      <w:r w:rsidRPr="009633AA">
        <w:rPr>
          <w:rFonts w:hint="eastAsia"/>
        </w:rPr>
        <w:t>企业当中规范化编写</w:t>
      </w:r>
      <w:r w:rsidRPr="009633AA">
        <w:rPr>
          <w:rFonts w:hint="eastAsia"/>
        </w:rPr>
        <w:t>nginx</w:t>
      </w:r>
      <w:r w:rsidRPr="009633AA">
        <w:rPr>
          <w:rFonts w:hint="eastAsia"/>
        </w:rPr>
        <w:t>配置</w:t>
      </w:r>
      <w:r w:rsidR="00531BAC">
        <w:tab/>
        <w:t xml:space="preserve">  </w:t>
      </w:r>
    </w:p>
    <w:p w:rsidR="009633AA" w:rsidRDefault="009633AA" w:rsidP="009633AA">
      <w:pPr>
        <w:pStyle w:val="ad"/>
      </w:pPr>
      <w:r>
        <w:rPr>
          <w:rFonts w:hint="eastAsia"/>
        </w:rPr>
        <w:t>在企业中，因为虚拟主机很多，如果把每一个</w:t>
      </w:r>
      <w:r w:rsidR="0096569D">
        <w:rPr>
          <w:rFonts w:hint="eastAsia"/>
        </w:rPr>
        <w:t>虚拟主机的信息都配置在一个配置文件，就会显得虚拟主机信息特别</w:t>
      </w:r>
      <w:r w:rsidR="00A32521">
        <w:rPr>
          <w:rFonts w:hint="eastAsia"/>
        </w:rPr>
        <w:t>长，并且如果配置文件出错了也不好排查，所以这个时候我们的建议是每一个虚拟主机都单独生成一个单独的配置文件，然后用主进程调用这些配置文件即可。</w:t>
      </w:r>
    </w:p>
    <w:p w:rsidR="00A32521" w:rsidRDefault="00A32521" w:rsidP="000D613E">
      <w:pPr>
        <w:pStyle w:val="3"/>
        <w:spacing w:before="163" w:after="163"/>
      </w:pPr>
      <w:r>
        <w:rPr>
          <w:rFonts w:hint="eastAsia"/>
        </w:rPr>
        <w:t>第一个里程碑：</w:t>
      </w:r>
      <w:r w:rsidR="000D613E">
        <w:rPr>
          <w:rFonts w:hint="eastAsia"/>
        </w:rPr>
        <w:t>编写</w:t>
      </w:r>
      <w:r w:rsidR="000D613E" w:rsidRPr="000D613E">
        <w:rPr>
          <w:rFonts w:hint="eastAsia"/>
        </w:rPr>
        <w:t>nginx</w:t>
      </w:r>
      <w:r w:rsidR="000D613E" w:rsidRPr="000D613E">
        <w:rPr>
          <w:rFonts w:hint="eastAsia"/>
        </w:rPr>
        <w:t>主配置文件</w:t>
      </w:r>
    </w:p>
    <w:p w:rsidR="00CA5E58" w:rsidRDefault="00CA5E58" w:rsidP="00CA5E58">
      <w:pPr>
        <w:pStyle w:val="ad"/>
      </w:pPr>
      <w:r w:rsidRPr="008B4C26">
        <w:rPr>
          <w:rFonts w:hint="eastAsia"/>
          <w:highlight w:val="yellow"/>
        </w:rPr>
        <w:t>这里还是要声明一下：进行第一步之前的时候还是要部署好nginx软件的服务，也就是nginx的七个步骤，加上一步精简nginx主配置文件</w:t>
      </w:r>
    </w:p>
    <w:p w:rsidR="00524279" w:rsidRDefault="00524279" w:rsidP="00B339D1">
      <w:pPr>
        <w:pStyle w:val="ad"/>
      </w:pPr>
    </w:p>
    <w:p w:rsidR="00801885" w:rsidRDefault="00801885" w:rsidP="00801885">
      <w:pPr>
        <w:pStyle w:val="ad"/>
      </w:pPr>
      <w:r>
        <w:rPr>
          <w:rFonts w:hint="eastAsia"/>
        </w:rPr>
        <w:t>c</w:t>
      </w:r>
      <w:r>
        <w:t>[root@web01 conf]# pwd</w:t>
      </w:r>
    </w:p>
    <w:p w:rsidR="00801885" w:rsidRDefault="00801885" w:rsidP="00801885">
      <w:pPr>
        <w:pStyle w:val="ad"/>
      </w:pPr>
      <w:r>
        <w:t>/application/nginx/conf</w:t>
      </w:r>
    </w:p>
    <w:p w:rsidR="00801885" w:rsidRDefault="00801885" w:rsidP="00B339D1">
      <w:pPr>
        <w:pStyle w:val="ad"/>
      </w:pPr>
    </w:p>
    <w:p w:rsidR="00000959" w:rsidRDefault="00000959" w:rsidP="00000959">
      <w:pPr>
        <w:pStyle w:val="ad"/>
      </w:pPr>
      <w:r>
        <w:t>worker_processes  2;</w:t>
      </w:r>
    </w:p>
    <w:p w:rsidR="00000959" w:rsidRDefault="00000959" w:rsidP="00000959">
      <w:pPr>
        <w:pStyle w:val="ad"/>
      </w:pPr>
      <w:r>
        <w:t xml:space="preserve">    events {</w:t>
      </w:r>
    </w:p>
    <w:p w:rsidR="00000959" w:rsidRDefault="00000959" w:rsidP="00000959">
      <w:pPr>
        <w:pStyle w:val="ad"/>
      </w:pPr>
      <w:r>
        <w:t xml:space="preserve">        worker_connections  1024;</w:t>
      </w:r>
    </w:p>
    <w:p w:rsidR="00000959" w:rsidRDefault="00000959" w:rsidP="00000959">
      <w:pPr>
        <w:pStyle w:val="ad"/>
      </w:pPr>
      <w:r>
        <w:t xml:space="preserve">    }</w:t>
      </w:r>
    </w:p>
    <w:p w:rsidR="00000959" w:rsidRDefault="00000959" w:rsidP="00000959">
      <w:pPr>
        <w:pStyle w:val="ad"/>
      </w:pPr>
      <w:r>
        <w:t xml:space="preserve">    http {</w:t>
      </w:r>
    </w:p>
    <w:p w:rsidR="00000959" w:rsidRDefault="00000959" w:rsidP="00000959">
      <w:pPr>
        <w:pStyle w:val="ad"/>
      </w:pPr>
      <w:r>
        <w:t xml:space="preserve">        include       mime.types;</w:t>
      </w:r>
    </w:p>
    <w:p w:rsidR="00000959" w:rsidRDefault="00000959" w:rsidP="00000959">
      <w:pPr>
        <w:pStyle w:val="ad"/>
      </w:pPr>
      <w:r>
        <w:t xml:space="preserve">        default_type  application/octet-stream;</w:t>
      </w:r>
    </w:p>
    <w:p w:rsidR="00000959" w:rsidRDefault="00000959" w:rsidP="00000959">
      <w:pPr>
        <w:pStyle w:val="ad"/>
      </w:pPr>
      <w:r>
        <w:t xml:space="preserve">        sendfile        on;</w:t>
      </w:r>
    </w:p>
    <w:p w:rsidR="00000959" w:rsidRDefault="00000959" w:rsidP="00000959">
      <w:pPr>
        <w:pStyle w:val="ad"/>
      </w:pPr>
      <w:r>
        <w:t xml:space="preserve">        keepalive_timeout  65;</w:t>
      </w:r>
    </w:p>
    <w:p w:rsidR="00000959" w:rsidRDefault="00000959" w:rsidP="00000959">
      <w:pPr>
        <w:pStyle w:val="ad"/>
      </w:pPr>
      <w:r>
        <w:t xml:space="preserve">        include       </w:t>
      </w:r>
      <w:r w:rsidRPr="00863274">
        <w:rPr>
          <w:highlight w:val="yellow"/>
        </w:rPr>
        <w:t>extra/www/www.conf</w:t>
      </w:r>
      <w:r>
        <w:t>;</w:t>
      </w:r>
    </w:p>
    <w:p w:rsidR="00000959" w:rsidRDefault="00000959" w:rsidP="00000959">
      <w:pPr>
        <w:pStyle w:val="ad"/>
      </w:pPr>
      <w:r>
        <w:t xml:space="preserve">        include       </w:t>
      </w:r>
      <w:r w:rsidRPr="00863274">
        <w:rPr>
          <w:highlight w:val="yellow"/>
        </w:rPr>
        <w:t>extra/other/*</w:t>
      </w:r>
      <w:r>
        <w:t>;</w:t>
      </w:r>
    </w:p>
    <w:p w:rsidR="00524279" w:rsidRDefault="00000959" w:rsidP="00000959">
      <w:pPr>
        <w:pStyle w:val="ad"/>
      </w:pPr>
      <w:r>
        <w:t xml:space="preserve">    }</w:t>
      </w:r>
    </w:p>
    <w:p w:rsidR="00000959" w:rsidRDefault="00000959" w:rsidP="00B339D1">
      <w:pPr>
        <w:pStyle w:val="ad"/>
      </w:pPr>
    </w:p>
    <w:p w:rsidR="00000959" w:rsidRDefault="00000959" w:rsidP="00B339D1">
      <w:pPr>
        <w:pStyle w:val="ad"/>
      </w:pPr>
    </w:p>
    <w:p w:rsidR="00000959" w:rsidRDefault="00000959" w:rsidP="00B339D1">
      <w:pPr>
        <w:pStyle w:val="ad"/>
      </w:pPr>
      <w:r>
        <w:rPr>
          <w:rFonts w:hint="eastAsia"/>
        </w:rPr>
        <w:t>------------------------------------------------------------------------------------------</w:t>
      </w:r>
    </w:p>
    <w:p w:rsidR="00524279" w:rsidRDefault="00524279" w:rsidP="00524279">
      <w:pPr>
        <w:pStyle w:val="ad"/>
      </w:pPr>
      <w:r>
        <w:t>[root@web01 conf]# pwd</w:t>
      </w:r>
    </w:p>
    <w:p w:rsidR="00524279" w:rsidRDefault="00524279" w:rsidP="00524279">
      <w:pPr>
        <w:pStyle w:val="ad"/>
      </w:pPr>
      <w:r>
        <w:t>/application/nginx/conf</w:t>
      </w:r>
    </w:p>
    <w:p w:rsidR="00524279" w:rsidRDefault="00524279" w:rsidP="00524279">
      <w:pPr>
        <w:pStyle w:val="ad"/>
      </w:pPr>
    </w:p>
    <w:p w:rsidR="00B339D1" w:rsidRDefault="00B339D1" w:rsidP="00B339D1">
      <w:pPr>
        <w:pStyle w:val="ad"/>
      </w:pPr>
      <w:r>
        <w:t>worker_processes  2;</w:t>
      </w:r>
    </w:p>
    <w:p w:rsidR="00B339D1" w:rsidRDefault="00B339D1" w:rsidP="00B339D1">
      <w:pPr>
        <w:pStyle w:val="ad"/>
      </w:pPr>
      <w:r>
        <w:t xml:space="preserve">    events {</w:t>
      </w:r>
    </w:p>
    <w:p w:rsidR="00B339D1" w:rsidRDefault="00B339D1" w:rsidP="00B339D1">
      <w:pPr>
        <w:pStyle w:val="ad"/>
      </w:pPr>
      <w:r>
        <w:lastRenderedPageBreak/>
        <w:t xml:space="preserve">        worker_connections  1024;</w:t>
      </w:r>
    </w:p>
    <w:p w:rsidR="00B339D1" w:rsidRDefault="00B339D1" w:rsidP="00B339D1">
      <w:pPr>
        <w:pStyle w:val="ad"/>
      </w:pPr>
      <w:r>
        <w:t xml:space="preserve">    }</w:t>
      </w:r>
    </w:p>
    <w:p w:rsidR="00B339D1" w:rsidRDefault="00B339D1" w:rsidP="00B339D1">
      <w:pPr>
        <w:pStyle w:val="ad"/>
      </w:pPr>
      <w:r>
        <w:t xml:space="preserve">    http {</w:t>
      </w:r>
    </w:p>
    <w:p w:rsidR="00B339D1" w:rsidRDefault="00B339D1" w:rsidP="00B339D1">
      <w:pPr>
        <w:pStyle w:val="ad"/>
      </w:pPr>
      <w:r>
        <w:t xml:space="preserve">        include       mime.types;</w:t>
      </w:r>
    </w:p>
    <w:p w:rsidR="00B339D1" w:rsidRDefault="00B339D1" w:rsidP="00B339D1">
      <w:pPr>
        <w:pStyle w:val="ad"/>
      </w:pPr>
      <w:r>
        <w:t xml:space="preserve">        default_type  application/octet-stream;</w:t>
      </w:r>
    </w:p>
    <w:p w:rsidR="00B339D1" w:rsidRDefault="00B339D1" w:rsidP="00B339D1">
      <w:pPr>
        <w:pStyle w:val="ad"/>
      </w:pPr>
      <w:r>
        <w:t xml:space="preserve">        sendfile        on;</w:t>
      </w:r>
    </w:p>
    <w:p w:rsidR="00B339D1" w:rsidRDefault="00B339D1" w:rsidP="00B339D1">
      <w:pPr>
        <w:pStyle w:val="ad"/>
      </w:pPr>
      <w:r>
        <w:t xml:space="preserve">        keepalive_timeout  65;</w:t>
      </w:r>
    </w:p>
    <w:p w:rsidR="00B339D1" w:rsidRPr="002B71E7" w:rsidRDefault="00B339D1" w:rsidP="00B339D1">
      <w:pPr>
        <w:pStyle w:val="ad"/>
        <w:rPr>
          <w:color w:val="FF0000"/>
        </w:rPr>
      </w:pPr>
      <w:r>
        <w:t xml:space="preserve">        include       </w:t>
      </w:r>
      <w:r w:rsidRPr="00B339D1">
        <w:rPr>
          <w:highlight w:val="yellow"/>
        </w:rPr>
        <w:t>extra/</w:t>
      </w:r>
      <w:r w:rsidRPr="00B339D1">
        <w:rPr>
          <w:rFonts w:hint="eastAsia"/>
          <w:highlight w:val="yellow"/>
        </w:rPr>
        <w:t>www/</w:t>
      </w:r>
      <w:r w:rsidRPr="00B339D1">
        <w:rPr>
          <w:highlight w:val="yellow"/>
        </w:rPr>
        <w:t>www.conf;</w:t>
      </w:r>
      <w:r w:rsidR="00524279">
        <w:rPr>
          <w:rFonts w:hint="eastAsia"/>
        </w:rPr>
        <w:t xml:space="preserve">  </w:t>
      </w:r>
      <w:r w:rsidR="00524279" w:rsidRPr="002B71E7">
        <w:rPr>
          <w:rFonts w:hint="eastAsia"/>
          <w:color w:val="FF0000"/>
        </w:rPr>
        <w:t>这个需要在</w:t>
      </w:r>
      <w:r w:rsidR="00524279" w:rsidRPr="002B71E7">
        <w:rPr>
          <w:color w:val="FF0000"/>
        </w:rPr>
        <w:t>/application/nginx/conf</w:t>
      </w:r>
      <w:r w:rsidR="00D66BD0" w:rsidRPr="002B71E7">
        <w:rPr>
          <w:rFonts w:hint="eastAsia"/>
          <w:color w:val="FF0000"/>
        </w:rPr>
        <w:t>创建</w:t>
      </w:r>
      <w:r w:rsidR="002B71E7" w:rsidRPr="002B71E7">
        <w:rPr>
          <w:color w:val="FF0000"/>
          <w:highlight w:val="yellow"/>
        </w:rPr>
        <w:t>extra/</w:t>
      </w:r>
      <w:r w:rsidR="002B71E7" w:rsidRPr="002B71E7">
        <w:rPr>
          <w:rFonts w:hint="eastAsia"/>
          <w:color w:val="FF0000"/>
          <w:highlight w:val="yellow"/>
        </w:rPr>
        <w:t>www</w:t>
      </w:r>
      <w:r w:rsidR="002B71E7" w:rsidRPr="002B71E7">
        <w:rPr>
          <w:rFonts w:hint="eastAsia"/>
          <w:color w:val="FF0000"/>
        </w:rPr>
        <w:t>目录和</w:t>
      </w:r>
      <w:hyperlink r:id="rId34" w:history="1">
        <w:r w:rsidR="002B71E7" w:rsidRPr="002B71E7">
          <w:rPr>
            <w:rStyle w:val="a6"/>
            <w:rFonts w:hint="eastAsia"/>
            <w:color w:val="FF0000"/>
          </w:rPr>
          <w:t>www.conf</w:t>
        </w:r>
      </w:hyperlink>
      <w:r w:rsidR="002B71E7" w:rsidRPr="002B71E7">
        <w:rPr>
          <w:rFonts w:hint="eastAsia"/>
          <w:color w:val="FF0000"/>
        </w:rPr>
        <w:t>文件</w:t>
      </w:r>
    </w:p>
    <w:p w:rsidR="00B339D1" w:rsidRDefault="00B339D1" w:rsidP="002B71E7">
      <w:pPr>
        <w:pStyle w:val="ad"/>
        <w:rPr>
          <w:color w:val="FF0000"/>
        </w:rPr>
      </w:pPr>
      <w:r>
        <w:t xml:space="preserve">        include       </w:t>
      </w:r>
      <w:r w:rsidRPr="00B339D1">
        <w:rPr>
          <w:highlight w:val="yellow"/>
        </w:rPr>
        <w:t>extra/</w:t>
      </w:r>
      <w:r w:rsidRPr="00B339D1">
        <w:rPr>
          <w:rFonts w:hint="eastAsia"/>
          <w:highlight w:val="yellow"/>
        </w:rPr>
        <w:t>other/*</w:t>
      </w:r>
      <w:r w:rsidRPr="00B339D1">
        <w:rPr>
          <w:highlight w:val="yellow"/>
        </w:rPr>
        <w:t>;</w:t>
      </w:r>
      <w:r w:rsidR="002B71E7">
        <w:rPr>
          <w:rFonts w:hint="eastAsia"/>
        </w:rPr>
        <w:t xml:space="preserve">    </w:t>
      </w:r>
      <w:r w:rsidR="002B71E7" w:rsidRPr="002B71E7">
        <w:rPr>
          <w:rFonts w:hint="eastAsia"/>
          <w:color w:val="FF0000"/>
        </w:rPr>
        <w:t>这个需要在</w:t>
      </w:r>
      <w:r w:rsidR="002B71E7" w:rsidRPr="002B71E7">
        <w:rPr>
          <w:color w:val="FF0000"/>
        </w:rPr>
        <w:t>/application/nginx/conf</w:t>
      </w:r>
      <w:r w:rsidR="002B71E7" w:rsidRPr="002B71E7">
        <w:rPr>
          <w:rFonts w:hint="eastAsia"/>
          <w:color w:val="FF0000"/>
        </w:rPr>
        <w:t>创建</w:t>
      </w:r>
      <w:r w:rsidR="002B71E7" w:rsidRPr="002B71E7">
        <w:rPr>
          <w:color w:val="FF0000"/>
          <w:highlight w:val="yellow"/>
        </w:rPr>
        <w:t>extra/</w:t>
      </w:r>
      <w:r w:rsidR="002B71E7" w:rsidRPr="002B71E7">
        <w:rPr>
          <w:rFonts w:hint="eastAsia"/>
          <w:color w:val="FF0000"/>
        </w:rPr>
        <w:t>other目录和bbs.conf文件和blog.conf文件</w:t>
      </w:r>
    </w:p>
    <w:p w:rsidR="00000959" w:rsidRDefault="00000959" w:rsidP="002B71E7">
      <w:pPr>
        <w:pStyle w:val="ad"/>
        <w:rPr>
          <w:color w:val="FF0000"/>
        </w:rPr>
      </w:pPr>
    </w:p>
    <w:p w:rsidR="00000959" w:rsidRPr="002B71E7" w:rsidRDefault="00000959" w:rsidP="002B71E7">
      <w:pPr>
        <w:pStyle w:val="ad"/>
        <w:rPr>
          <w:color w:val="FF0000"/>
        </w:rPr>
      </w:pPr>
      <w:r>
        <w:rPr>
          <w:rFonts w:hint="eastAsia"/>
          <w:color w:val="FF0000"/>
        </w:rPr>
        <w:t>并且一个每一个conf文件都是server{} 区块里面的内容</w:t>
      </w:r>
    </w:p>
    <w:p w:rsidR="00B339D1" w:rsidRDefault="00B339D1" w:rsidP="00B339D1">
      <w:pPr>
        <w:pStyle w:val="ad"/>
      </w:pPr>
      <w:r>
        <w:rPr>
          <w:rFonts w:hint="eastAsia"/>
        </w:rPr>
        <w:t>-----------------------------------配置说明--------------------</w:t>
      </w:r>
    </w:p>
    <w:p w:rsidR="00B339D1" w:rsidRDefault="00B339D1" w:rsidP="00B339D1">
      <w:pPr>
        <w:pStyle w:val="ad"/>
      </w:pPr>
    </w:p>
    <w:p w:rsidR="009E18E9" w:rsidRDefault="00863274" w:rsidP="0066055A">
      <w:pPr>
        <w:pStyle w:val="3"/>
        <w:spacing w:before="163" w:after="163"/>
      </w:pPr>
      <w:r>
        <w:rPr>
          <w:rFonts w:hint="eastAsia"/>
        </w:rPr>
        <w:t>第二个</w:t>
      </w:r>
      <w:r w:rsidR="004211EF">
        <w:rPr>
          <w:rFonts w:hint="eastAsia"/>
        </w:rPr>
        <w:t>里程碑：创建对应的目录和文件</w:t>
      </w:r>
    </w:p>
    <w:p w:rsidR="009E18E9" w:rsidRDefault="009E18E9" w:rsidP="009E18E9">
      <w:pPr>
        <w:pStyle w:val="4"/>
      </w:pPr>
      <w:r>
        <w:rPr>
          <w:rFonts w:hint="eastAsia"/>
        </w:rPr>
        <w:t>第一：先创建</w:t>
      </w:r>
      <w:r w:rsidRPr="009E18E9">
        <w:t>/application/nginx/conf</w:t>
      </w:r>
      <w:r w:rsidRPr="009E18E9">
        <w:rPr>
          <w:rFonts w:hint="eastAsia"/>
        </w:rPr>
        <w:t>/</w:t>
      </w:r>
      <w:r w:rsidRPr="009E18E9">
        <w:rPr>
          <w:highlight w:val="yellow"/>
        </w:rPr>
        <w:t>extra/</w:t>
      </w:r>
      <w:r w:rsidRPr="009E18E9">
        <w:rPr>
          <w:rFonts w:hint="eastAsia"/>
          <w:highlight w:val="yellow"/>
        </w:rPr>
        <w:t>www</w:t>
      </w:r>
      <w:r w:rsidRPr="009E18E9">
        <w:rPr>
          <w:rFonts w:hint="eastAsia"/>
        </w:rPr>
        <w:t>目录和</w:t>
      </w:r>
      <w:hyperlink r:id="rId35" w:history="1">
        <w:r w:rsidRPr="009E18E9">
          <w:rPr>
            <w:rStyle w:val="a6"/>
            <w:rFonts w:hint="eastAsia"/>
            <w:color w:val="auto"/>
          </w:rPr>
          <w:t>www.conf</w:t>
        </w:r>
      </w:hyperlink>
      <w:r w:rsidRPr="009E18E9">
        <w:rPr>
          <w:rFonts w:hint="eastAsia"/>
        </w:rPr>
        <w:t>文件</w:t>
      </w:r>
    </w:p>
    <w:p w:rsidR="00D67427" w:rsidRDefault="009E18E9" w:rsidP="009E18E9">
      <w:pPr>
        <w:pStyle w:val="ad"/>
      </w:pPr>
      <w:r>
        <w:rPr>
          <w:rFonts w:hint="eastAsia"/>
        </w:rPr>
        <w:t xml:space="preserve">A1 </w:t>
      </w:r>
    </w:p>
    <w:p w:rsidR="009E18E9" w:rsidRDefault="009E18E9" w:rsidP="009E18E9">
      <w:pPr>
        <w:pStyle w:val="ad"/>
        <w:rPr>
          <w:color w:val="FF0000"/>
        </w:rPr>
      </w:pPr>
      <w:r>
        <w:rPr>
          <w:rFonts w:hint="eastAsia"/>
        </w:rPr>
        <w:t xml:space="preserve">mkdir -p  </w:t>
      </w:r>
      <w:r w:rsidRPr="002B71E7">
        <w:rPr>
          <w:color w:val="FF0000"/>
        </w:rPr>
        <w:t>/application/nginx/conf</w:t>
      </w:r>
      <w:r>
        <w:rPr>
          <w:rFonts w:hint="eastAsia"/>
          <w:color w:val="FF0000"/>
        </w:rPr>
        <w:t>/</w:t>
      </w:r>
      <w:r w:rsidRPr="002B71E7">
        <w:rPr>
          <w:color w:val="FF0000"/>
          <w:highlight w:val="yellow"/>
        </w:rPr>
        <w:t>extra/</w:t>
      </w:r>
      <w:r w:rsidRPr="002B71E7">
        <w:rPr>
          <w:rFonts w:hint="eastAsia"/>
          <w:color w:val="FF0000"/>
          <w:highlight w:val="yellow"/>
        </w:rPr>
        <w:t>www</w:t>
      </w:r>
    </w:p>
    <w:p w:rsidR="009E18E9" w:rsidRDefault="009E18E9" w:rsidP="009E18E9">
      <w:pPr>
        <w:pStyle w:val="ad"/>
        <w:rPr>
          <w:color w:val="FF0000"/>
        </w:rPr>
      </w:pPr>
    </w:p>
    <w:p w:rsidR="00D67427" w:rsidRDefault="00FF5075" w:rsidP="009E18E9">
      <w:pPr>
        <w:pStyle w:val="ad"/>
      </w:pPr>
      <w:r>
        <w:rPr>
          <w:rFonts w:hint="eastAsia"/>
        </w:rPr>
        <w:t>A1-www</w:t>
      </w:r>
      <w:r w:rsidR="009E18E9">
        <w:rPr>
          <w:rFonts w:hint="eastAsia"/>
        </w:rPr>
        <w:t xml:space="preserve"> </w:t>
      </w:r>
    </w:p>
    <w:p w:rsidR="009E18E9" w:rsidRDefault="009E18E9" w:rsidP="009E18E9">
      <w:pPr>
        <w:pStyle w:val="ad"/>
      </w:pPr>
      <w:r>
        <w:t>[root@web01 conf]# cd /application/nginx/conf/extra/www</w:t>
      </w:r>
    </w:p>
    <w:p w:rsidR="009E18E9" w:rsidRDefault="009E18E9" w:rsidP="00336082">
      <w:pPr>
        <w:pStyle w:val="ad"/>
        <w:ind w:firstLineChars="200" w:firstLine="420"/>
      </w:pPr>
      <w:r>
        <w:t>[root@web01 www]#</w:t>
      </w:r>
      <w:r w:rsidR="00336082">
        <w:rPr>
          <w:rFonts w:hint="eastAsia"/>
        </w:rPr>
        <w:t xml:space="preserve"> vim </w:t>
      </w:r>
      <w:hyperlink r:id="rId36" w:history="1">
        <w:r w:rsidR="00336082" w:rsidRPr="00B808CE">
          <w:rPr>
            <w:rStyle w:val="a6"/>
            <w:rFonts w:hint="eastAsia"/>
          </w:rPr>
          <w:t>www.conf</w:t>
        </w:r>
      </w:hyperlink>
    </w:p>
    <w:p w:rsidR="00336082" w:rsidRDefault="00336082" w:rsidP="00336082">
      <w:pPr>
        <w:pStyle w:val="ad"/>
        <w:ind w:firstLineChars="250" w:firstLine="525"/>
      </w:pPr>
      <w:r>
        <w:t>server {</w:t>
      </w:r>
    </w:p>
    <w:p w:rsidR="00336082" w:rsidRDefault="00336082" w:rsidP="00336082">
      <w:pPr>
        <w:pStyle w:val="ad"/>
        <w:ind w:firstLineChars="200" w:firstLine="420"/>
      </w:pPr>
      <w:r>
        <w:t xml:space="preserve">        listen       80;</w:t>
      </w:r>
    </w:p>
    <w:p w:rsidR="00336082" w:rsidRDefault="00336082" w:rsidP="00336082">
      <w:pPr>
        <w:pStyle w:val="ad"/>
        <w:ind w:firstLineChars="200" w:firstLine="420"/>
      </w:pPr>
      <w:r>
        <w:t xml:space="preserve">        server_name  </w:t>
      </w:r>
      <w:r w:rsidRPr="00336082">
        <w:rPr>
          <w:color w:val="FF0000"/>
        </w:rPr>
        <w:t>www.etiantian.org</w:t>
      </w:r>
      <w:r>
        <w:t>;</w:t>
      </w:r>
    </w:p>
    <w:p w:rsidR="00336082" w:rsidRDefault="00336082" w:rsidP="00336082">
      <w:pPr>
        <w:pStyle w:val="ad"/>
        <w:ind w:firstLineChars="200" w:firstLine="420"/>
      </w:pPr>
    </w:p>
    <w:p w:rsidR="00336082" w:rsidRDefault="00336082" w:rsidP="00336082">
      <w:pPr>
        <w:pStyle w:val="ad"/>
        <w:ind w:firstLineChars="200" w:firstLine="420"/>
      </w:pPr>
      <w:r>
        <w:t xml:space="preserve">            root   </w:t>
      </w:r>
      <w:r w:rsidRPr="00336082">
        <w:rPr>
          <w:color w:val="FF0000"/>
        </w:rPr>
        <w:t>html/www</w:t>
      </w:r>
      <w:r>
        <w:t>;</w:t>
      </w:r>
    </w:p>
    <w:p w:rsidR="00336082" w:rsidRDefault="00336082" w:rsidP="00336082">
      <w:pPr>
        <w:pStyle w:val="ad"/>
        <w:ind w:firstLineChars="200" w:firstLine="420"/>
      </w:pPr>
      <w:r>
        <w:t xml:space="preserve">            index  </w:t>
      </w:r>
      <w:r w:rsidRPr="00336082">
        <w:rPr>
          <w:color w:val="FF0000"/>
        </w:rPr>
        <w:t>index.html</w:t>
      </w:r>
      <w:r>
        <w:t xml:space="preserve"> index.htm;</w:t>
      </w:r>
    </w:p>
    <w:p w:rsidR="00336082" w:rsidRDefault="00336082" w:rsidP="00336082">
      <w:pPr>
        <w:pStyle w:val="ad"/>
        <w:ind w:firstLineChars="200" w:firstLine="420"/>
      </w:pPr>
      <w:r>
        <w:t xml:space="preserve">   </w:t>
      </w:r>
      <w:r>
        <w:rPr>
          <w:rFonts w:hint="eastAsia"/>
        </w:rPr>
        <w:t xml:space="preserve"> </w:t>
      </w:r>
      <w:r>
        <w:t xml:space="preserve"> }</w:t>
      </w:r>
    </w:p>
    <w:p w:rsidR="009E18E9" w:rsidRDefault="00336082" w:rsidP="0066055A">
      <w:pPr>
        <w:pStyle w:val="ad"/>
      </w:pPr>
      <w:r>
        <w:rPr>
          <w:rFonts w:hint="eastAsia"/>
        </w:rPr>
        <w:t xml:space="preserve">   </w:t>
      </w:r>
    </w:p>
    <w:p w:rsidR="009E18E9" w:rsidRDefault="00336082" w:rsidP="00F87DD8">
      <w:pPr>
        <w:pStyle w:val="4"/>
      </w:pPr>
      <w:r>
        <w:rPr>
          <w:rFonts w:hint="eastAsia"/>
        </w:rPr>
        <w:t>第二：创建</w:t>
      </w:r>
      <w:r w:rsidRPr="009E18E9">
        <w:t>/application/nginx/conf</w:t>
      </w:r>
      <w:r w:rsidRPr="009E18E9">
        <w:rPr>
          <w:rFonts w:hint="eastAsia"/>
        </w:rPr>
        <w:t>/</w:t>
      </w:r>
      <w:r w:rsidRPr="009E18E9">
        <w:rPr>
          <w:highlight w:val="yellow"/>
        </w:rPr>
        <w:t>extra/</w:t>
      </w:r>
      <w:r>
        <w:rPr>
          <w:rFonts w:hint="eastAsia"/>
        </w:rPr>
        <w:t>other</w:t>
      </w:r>
      <w:r>
        <w:rPr>
          <w:rFonts w:hint="eastAsia"/>
        </w:rPr>
        <w:t>目录和下面的配置文件</w:t>
      </w:r>
    </w:p>
    <w:p w:rsidR="00D67427" w:rsidRDefault="00336082" w:rsidP="00336082">
      <w:pPr>
        <w:pStyle w:val="ad"/>
      </w:pPr>
      <w:r>
        <w:rPr>
          <w:rFonts w:hint="eastAsia"/>
        </w:rPr>
        <w:t xml:space="preserve">A1 </w:t>
      </w:r>
      <w:r w:rsidR="00C6591D">
        <w:rPr>
          <w:rFonts w:hint="eastAsia"/>
        </w:rPr>
        <w:t>创建目录</w:t>
      </w:r>
    </w:p>
    <w:p w:rsidR="00336082" w:rsidRDefault="00336082" w:rsidP="00336082">
      <w:pPr>
        <w:pStyle w:val="ad"/>
        <w:rPr>
          <w:color w:val="FF0000"/>
        </w:rPr>
      </w:pPr>
      <w:r>
        <w:rPr>
          <w:rFonts w:hint="eastAsia"/>
        </w:rPr>
        <w:lastRenderedPageBreak/>
        <w:t xml:space="preserve">mkdir -p  </w:t>
      </w:r>
      <w:r w:rsidRPr="002B71E7">
        <w:rPr>
          <w:color w:val="FF0000"/>
        </w:rPr>
        <w:t>/application/nginx/conf</w:t>
      </w:r>
      <w:r>
        <w:rPr>
          <w:rFonts w:hint="eastAsia"/>
          <w:color w:val="FF0000"/>
        </w:rPr>
        <w:t>/</w:t>
      </w:r>
      <w:r w:rsidRPr="002B71E7">
        <w:rPr>
          <w:color w:val="FF0000"/>
          <w:highlight w:val="yellow"/>
        </w:rPr>
        <w:t>extra/</w:t>
      </w:r>
      <w:r w:rsidR="00D67427">
        <w:rPr>
          <w:rFonts w:hint="eastAsia"/>
          <w:color w:val="FF0000"/>
        </w:rPr>
        <w:t xml:space="preserve">other </w:t>
      </w:r>
    </w:p>
    <w:p w:rsidR="00336082" w:rsidRDefault="00C6591D" w:rsidP="0066055A">
      <w:pPr>
        <w:pStyle w:val="ad"/>
      </w:pPr>
      <w:r>
        <w:rPr>
          <w:rFonts w:hint="eastAsia"/>
        </w:rPr>
        <w:t>A2 创建配置文件</w:t>
      </w:r>
    </w:p>
    <w:p w:rsidR="00C6591D" w:rsidRDefault="00C6591D" w:rsidP="0066055A">
      <w:pPr>
        <w:pStyle w:val="ad"/>
      </w:pPr>
      <w:r>
        <w:rPr>
          <w:rFonts w:hint="eastAsia"/>
        </w:rPr>
        <w:t>A2-bbs</w:t>
      </w:r>
    </w:p>
    <w:p w:rsidR="00C6591D" w:rsidRDefault="00C6591D" w:rsidP="00C6591D">
      <w:pPr>
        <w:pStyle w:val="ad"/>
      </w:pPr>
      <w:r>
        <w:t xml:space="preserve">[root@web01 other]# vim bbs.conf </w:t>
      </w:r>
    </w:p>
    <w:p w:rsidR="00C6591D" w:rsidRDefault="00C6591D" w:rsidP="00C6591D">
      <w:pPr>
        <w:pStyle w:val="ad"/>
      </w:pPr>
      <w:r>
        <w:t>server {</w:t>
      </w:r>
    </w:p>
    <w:p w:rsidR="00C6591D" w:rsidRDefault="00C6591D" w:rsidP="00C6591D">
      <w:pPr>
        <w:pStyle w:val="ad"/>
      </w:pPr>
      <w:r>
        <w:t xml:space="preserve">        listen       80;</w:t>
      </w:r>
    </w:p>
    <w:p w:rsidR="00C6591D" w:rsidRDefault="00C6591D" w:rsidP="00C6591D">
      <w:pPr>
        <w:pStyle w:val="ad"/>
      </w:pPr>
      <w:r>
        <w:t xml:space="preserve">        server_name  bbs.etiantian.org;</w:t>
      </w:r>
    </w:p>
    <w:p w:rsidR="00C6591D" w:rsidRDefault="00C6591D" w:rsidP="00C6591D">
      <w:pPr>
        <w:pStyle w:val="ad"/>
      </w:pPr>
    </w:p>
    <w:p w:rsidR="00C6591D" w:rsidRDefault="00C6591D" w:rsidP="00C6591D">
      <w:pPr>
        <w:pStyle w:val="ad"/>
      </w:pPr>
      <w:r>
        <w:t xml:space="preserve">            root   html/bbs;</w:t>
      </w:r>
    </w:p>
    <w:p w:rsidR="00C6591D" w:rsidRDefault="00C6591D" w:rsidP="00C6591D">
      <w:pPr>
        <w:pStyle w:val="ad"/>
      </w:pPr>
      <w:r>
        <w:t xml:space="preserve">            index  index.html index.htm;</w:t>
      </w:r>
    </w:p>
    <w:p w:rsidR="009E18E9" w:rsidRDefault="00C6591D" w:rsidP="00C6591D">
      <w:pPr>
        <w:pStyle w:val="ad"/>
      </w:pPr>
      <w:r>
        <w:t xml:space="preserve">    }</w:t>
      </w:r>
    </w:p>
    <w:p w:rsidR="009E18E9" w:rsidRDefault="009E18E9" w:rsidP="0066055A">
      <w:pPr>
        <w:pStyle w:val="ad"/>
      </w:pPr>
    </w:p>
    <w:p w:rsidR="0066055A" w:rsidRPr="00FF5075" w:rsidRDefault="00C6591D" w:rsidP="004211EF">
      <w:pPr>
        <w:pStyle w:val="ad"/>
      </w:pPr>
      <w:r w:rsidRPr="00FF5075">
        <w:rPr>
          <w:rFonts w:hint="eastAsia"/>
        </w:rPr>
        <w:t>A2-blog</w:t>
      </w:r>
    </w:p>
    <w:p w:rsidR="00C6591D" w:rsidRPr="00FF5075" w:rsidRDefault="00C6591D" w:rsidP="004211EF">
      <w:pPr>
        <w:pStyle w:val="ad"/>
      </w:pPr>
    </w:p>
    <w:p w:rsidR="00C6591D" w:rsidRPr="00FF5075" w:rsidRDefault="00C6591D" w:rsidP="00C6591D">
      <w:pPr>
        <w:pStyle w:val="ad"/>
      </w:pPr>
      <w:r w:rsidRPr="00FF5075">
        <w:t xml:space="preserve">[root@web01 other]# vim blog.conf </w:t>
      </w:r>
    </w:p>
    <w:p w:rsidR="00C6591D" w:rsidRPr="00FF5075" w:rsidRDefault="00C6591D" w:rsidP="00C6591D">
      <w:pPr>
        <w:pStyle w:val="ad"/>
      </w:pPr>
      <w:r w:rsidRPr="00FF5075">
        <w:t>server {</w:t>
      </w:r>
    </w:p>
    <w:p w:rsidR="00C6591D" w:rsidRPr="00FF5075" w:rsidRDefault="00C6591D" w:rsidP="00C6591D">
      <w:pPr>
        <w:pStyle w:val="ad"/>
      </w:pPr>
      <w:r w:rsidRPr="00FF5075">
        <w:t xml:space="preserve">        listen       80;</w:t>
      </w:r>
    </w:p>
    <w:p w:rsidR="00C6591D" w:rsidRPr="00FF5075" w:rsidRDefault="00C6591D" w:rsidP="00C6591D">
      <w:pPr>
        <w:pStyle w:val="ad"/>
      </w:pPr>
      <w:r w:rsidRPr="00FF5075">
        <w:t xml:space="preserve">        server_name  blog.etiantian.org;</w:t>
      </w:r>
    </w:p>
    <w:p w:rsidR="00C6591D" w:rsidRPr="00FF5075" w:rsidRDefault="00C6591D" w:rsidP="00C6591D">
      <w:pPr>
        <w:pStyle w:val="ad"/>
      </w:pPr>
    </w:p>
    <w:p w:rsidR="00C6591D" w:rsidRPr="00FF5075" w:rsidRDefault="00C6591D" w:rsidP="00C6591D">
      <w:pPr>
        <w:pStyle w:val="ad"/>
      </w:pPr>
      <w:r w:rsidRPr="00FF5075">
        <w:t xml:space="preserve">            root   html/blog;</w:t>
      </w:r>
    </w:p>
    <w:p w:rsidR="00C6591D" w:rsidRPr="00FF5075" w:rsidRDefault="00C6591D" w:rsidP="00C6591D">
      <w:pPr>
        <w:pStyle w:val="ad"/>
      </w:pPr>
      <w:r w:rsidRPr="00FF5075">
        <w:t xml:space="preserve">            index  index.html index.htm;</w:t>
      </w:r>
    </w:p>
    <w:p w:rsidR="00C6591D" w:rsidRPr="00FF5075" w:rsidRDefault="00C6591D" w:rsidP="00C6591D">
      <w:pPr>
        <w:pStyle w:val="ad"/>
      </w:pPr>
      <w:r w:rsidRPr="00FF5075">
        <w:t>}</w:t>
      </w:r>
    </w:p>
    <w:p w:rsidR="00C6591D" w:rsidRDefault="00C6591D" w:rsidP="004211EF">
      <w:pPr>
        <w:pStyle w:val="ad"/>
        <w:rPr>
          <w:color w:val="FF0000"/>
        </w:rPr>
      </w:pPr>
    </w:p>
    <w:p w:rsidR="00FF5075" w:rsidRDefault="00FF5075" w:rsidP="004211EF">
      <w:pPr>
        <w:pStyle w:val="ad"/>
        <w:rPr>
          <w:color w:val="FF0000"/>
        </w:rPr>
      </w:pPr>
      <w:r>
        <w:rPr>
          <w:rFonts w:hint="eastAsia"/>
          <w:color w:val="FF0000"/>
        </w:rPr>
        <w:t>------------------配置说明------------</w:t>
      </w:r>
      <w:r w:rsidR="005920C2">
        <w:rPr>
          <w:rFonts w:hint="eastAsia"/>
          <w:color w:val="FF0000"/>
        </w:rPr>
        <w:t>----------------------------------------</w:t>
      </w:r>
    </w:p>
    <w:p w:rsidR="00FF5075" w:rsidRDefault="00FF5075" w:rsidP="00FF5075">
      <w:pPr>
        <w:pStyle w:val="ad"/>
        <w:ind w:firstLineChars="200" w:firstLine="420"/>
      </w:pPr>
      <w:r>
        <w:t>[root@web01 www]#</w:t>
      </w:r>
      <w:r>
        <w:rPr>
          <w:rFonts w:hint="eastAsia"/>
        </w:rPr>
        <w:t xml:space="preserve"> vim </w:t>
      </w:r>
      <w:hyperlink r:id="rId37" w:history="1">
        <w:r w:rsidRPr="00B808CE">
          <w:rPr>
            <w:rStyle w:val="a6"/>
            <w:rFonts w:hint="eastAsia"/>
          </w:rPr>
          <w:t>www.conf</w:t>
        </w:r>
      </w:hyperlink>
    </w:p>
    <w:p w:rsidR="00FF5075" w:rsidRDefault="00FF5075" w:rsidP="00FF5075">
      <w:pPr>
        <w:pStyle w:val="ad"/>
        <w:ind w:firstLineChars="250" w:firstLine="525"/>
      </w:pPr>
      <w:r>
        <w:t>server {</w:t>
      </w:r>
    </w:p>
    <w:p w:rsidR="00FF5075" w:rsidRDefault="00FF5075" w:rsidP="00FF5075">
      <w:pPr>
        <w:pStyle w:val="ad"/>
        <w:ind w:firstLineChars="200" w:firstLine="420"/>
      </w:pPr>
      <w:r>
        <w:t xml:space="preserve">        listen       80;</w:t>
      </w:r>
    </w:p>
    <w:p w:rsidR="00FF5075" w:rsidRDefault="00FF5075" w:rsidP="00FF5075">
      <w:pPr>
        <w:pStyle w:val="ad"/>
        <w:ind w:firstLineChars="200" w:firstLine="420"/>
      </w:pPr>
      <w:r>
        <w:t xml:space="preserve">        server_name  </w:t>
      </w:r>
      <w:hyperlink r:id="rId38" w:history="1">
        <w:r w:rsidRPr="00B808CE">
          <w:rPr>
            <w:rStyle w:val="a6"/>
          </w:rPr>
          <w:t>www.etiantian.org</w:t>
        </w:r>
      </w:hyperlink>
      <w:r>
        <w:t>;</w:t>
      </w:r>
      <w:r>
        <w:rPr>
          <w:rFonts w:hint="eastAsia"/>
        </w:rPr>
        <w:t xml:space="preserve"> </w:t>
      </w:r>
      <w:r w:rsidRPr="005920C2">
        <w:rPr>
          <w:rFonts w:hint="eastAsia"/>
          <w:highlight w:val="yellow"/>
        </w:rPr>
        <w:t>---需要在本地和linux hosts文件里面配置这个域名</w:t>
      </w:r>
    </w:p>
    <w:p w:rsidR="00FF5075" w:rsidRDefault="00FF5075" w:rsidP="00FF5075">
      <w:pPr>
        <w:pStyle w:val="ad"/>
        <w:ind w:firstLineChars="200" w:firstLine="420"/>
      </w:pPr>
    </w:p>
    <w:p w:rsidR="00FF5075" w:rsidRDefault="00FF5075" w:rsidP="00FF5075">
      <w:pPr>
        <w:pStyle w:val="ad"/>
        <w:ind w:firstLineChars="200" w:firstLine="420"/>
      </w:pPr>
      <w:r>
        <w:t xml:space="preserve">            root   </w:t>
      </w:r>
      <w:r w:rsidRPr="00336082">
        <w:rPr>
          <w:color w:val="FF0000"/>
        </w:rPr>
        <w:t>html/www</w:t>
      </w:r>
      <w:r>
        <w:t>;</w:t>
      </w:r>
      <w:r>
        <w:rPr>
          <w:rFonts w:hint="eastAsia"/>
        </w:rPr>
        <w:t xml:space="preserve">     </w:t>
      </w:r>
      <w:r w:rsidR="005920C2" w:rsidRPr="005920C2">
        <w:rPr>
          <w:rFonts w:hint="eastAsia"/>
          <w:highlight w:val="yellow"/>
        </w:rPr>
        <w:t>---</w:t>
      </w:r>
      <w:r w:rsidRPr="005920C2">
        <w:rPr>
          <w:rFonts w:hint="eastAsia"/>
          <w:highlight w:val="yellow"/>
        </w:rPr>
        <w:t>需要在html里面</w:t>
      </w:r>
      <w:r w:rsidR="005920C2" w:rsidRPr="005920C2">
        <w:rPr>
          <w:rFonts w:hint="eastAsia"/>
          <w:highlight w:val="yellow"/>
        </w:rPr>
        <w:t>创建www目录并且 配置index.html文件</w:t>
      </w:r>
    </w:p>
    <w:p w:rsidR="00FF5075" w:rsidRDefault="00FF5075" w:rsidP="00FF5075">
      <w:pPr>
        <w:pStyle w:val="ad"/>
        <w:ind w:firstLineChars="200" w:firstLine="420"/>
      </w:pPr>
      <w:r>
        <w:t xml:space="preserve">            index  </w:t>
      </w:r>
      <w:r w:rsidRPr="00336082">
        <w:rPr>
          <w:color w:val="FF0000"/>
        </w:rPr>
        <w:t>index.html</w:t>
      </w:r>
      <w:r>
        <w:t xml:space="preserve"> index.htm;</w:t>
      </w:r>
      <w:r w:rsidR="005920C2">
        <w:rPr>
          <w:rFonts w:hint="eastAsia"/>
        </w:rPr>
        <w:t xml:space="preserve"> </w:t>
      </w:r>
      <w:r w:rsidR="005920C2" w:rsidRPr="005920C2">
        <w:rPr>
          <w:rFonts w:hint="eastAsia"/>
          <w:highlight w:val="yellow"/>
        </w:rPr>
        <w:t>--需要编写index.html文件</w:t>
      </w:r>
    </w:p>
    <w:p w:rsidR="00FF5075" w:rsidRDefault="00FF5075" w:rsidP="00FF5075">
      <w:pPr>
        <w:pStyle w:val="ad"/>
        <w:ind w:firstLineChars="200" w:firstLine="420"/>
      </w:pPr>
      <w:r>
        <w:t xml:space="preserve">   </w:t>
      </w:r>
      <w:r>
        <w:rPr>
          <w:rFonts w:hint="eastAsia"/>
        </w:rPr>
        <w:t xml:space="preserve"> </w:t>
      </w:r>
      <w:r>
        <w:t xml:space="preserve"> }</w:t>
      </w:r>
    </w:p>
    <w:p w:rsidR="00FF5075" w:rsidRDefault="00FF5075" w:rsidP="004211EF">
      <w:pPr>
        <w:pStyle w:val="ad"/>
        <w:rPr>
          <w:color w:val="FF0000"/>
        </w:rPr>
      </w:pPr>
    </w:p>
    <w:p w:rsidR="0066055A" w:rsidRDefault="005920C2" w:rsidP="004211EF">
      <w:pPr>
        <w:pStyle w:val="ad"/>
      </w:pPr>
      <w:r w:rsidRPr="005920C2">
        <w:rPr>
          <w:rFonts w:hint="eastAsia"/>
          <w:highlight w:val="yellow"/>
        </w:rPr>
        <w:t>说明剩下的 bbs主机和blog主机都需要 配置hosts文件以及创建目录和编写index.html文件</w:t>
      </w:r>
    </w:p>
    <w:p w:rsidR="005920C2" w:rsidRDefault="005920C2" w:rsidP="004211EF">
      <w:pPr>
        <w:pStyle w:val="ad"/>
      </w:pPr>
    </w:p>
    <w:p w:rsidR="005920C2" w:rsidRDefault="005920C2" w:rsidP="004211EF">
      <w:pPr>
        <w:pStyle w:val="ad"/>
      </w:pPr>
    </w:p>
    <w:p w:rsidR="00F87DD8" w:rsidRDefault="00F87DD8" w:rsidP="00F87DD8">
      <w:pPr>
        <w:pStyle w:val="3"/>
        <w:spacing w:before="163" w:after="163"/>
      </w:pPr>
      <w:r>
        <w:rPr>
          <w:rFonts w:hint="eastAsia"/>
        </w:rPr>
        <w:t>第三个里程碑：配置</w:t>
      </w:r>
      <w:r>
        <w:rPr>
          <w:rFonts w:hint="eastAsia"/>
        </w:rPr>
        <w:t>DNS</w:t>
      </w:r>
      <w:r>
        <w:rPr>
          <w:rFonts w:hint="eastAsia"/>
        </w:rPr>
        <w:t>解析，创建站点目录以及创建</w:t>
      </w:r>
      <w:r>
        <w:rPr>
          <w:rFonts w:hint="eastAsia"/>
        </w:rPr>
        <w:t>html</w:t>
      </w:r>
      <w:r>
        <w:rPr>
          <w:rFonts w:hint="eastAsia"/>
        </w:rPr>
        <w:t>文件</w:t>
      </w:r>
    </w:p>
    <w:p w:rsidR="00F87DD8" w:rsidRDefault="00F87DD8" w:rsidP="00F87DD8">
      <w:pPr>
        <w:pStyle w:val="ad"/>
      </w:pPr>
      <w:r>
        <w:rPr>
          <w:rFonts w:hint="eastAsia"/>
        </w:rPr>
        <w:t>1）A本地主机上hosts文件进行配置 我的电脑--</w:t>
      </w:r>
      <w:r w:rsidRPr="00B47A4D">
        <w:rPr>
          <w:rFonts w:ascii="微软雅黑" w:eastAsia="微软雅黑" w:hAnsi="微软雅黑" w:cs="Helvetica" w:hint="eastAsia"/>
          <w:color w:val="333333"/>
        </w:rPr>
        <w:t xml:space="preserve"> </w:t>
      </w:r>
      <w:r>
        <w:rPr>
          <w:rFonts w:ascii="微软雅黑" w:eastAsia="微软雅黑" w:hAnsi="微软雅黑" w:cs="Helvetica" w:hint="eastAsia"/>
          <w:color w:val="333333"/>
        </w:rPr>
        <w:t> </w:t>
      </w:r>
      <w:r w:rsidRPr="00B47A4D">
        <w:t>C:\Wi</w:t>
      </w:r>
      <w:r>
        <w:t xml:space="preserve">ndows\System32\drivers\etc\  </w:t>
      </w:r>
      <w:r>
        <w:rPr>
          <w:rFonts w:hint="eastAsia"/>
        </w:rPr>
        <w:t xml:space="preserve">--找到hosts文件进行修改 </w:t>
      </w:r>
    </w:p>
    <w:p w:rsidR="00F87DD8" w:rsidRDefault="00F87DD8" w:rsidP="00F87DD8">
      <w:pPr>
        <w:pStyle w:val="ad"/>
      </w:pPr>
      <w:r>
        <w:rPr>
          <w:rFonts w:hint="eastAsia"/>
        </w:rPr>
        <w:t xml:space="preserve"> 10.0.0.7  </w:t>
      </w:r>
      <w:hyperlink r:id="rId39" w:history="1">
        <w:r w:rsidRPr="00B808CE">
          <w:rPr>
            <w:rStyle w:val="a6"/>
            <w:highlight w:val="yellow"/>
          </w:rPr>
          <w:t>www.etiantian.org</w:t>
        </w:r>
      </w:hyperlink>
      <w:r>
        <w:rPr>
          <w:rFonts w:hint="eastAsia"/>
        </w:rPr>
        <w:t xml:space="preserve">  </w:t>
      </w:r>
      <w:r w:rsidRPr="007C753F">
        <w:rPr>
          <w:highlight w:val="lightGray"/>
        </w:rPr>
        <w:t>bbs.etiantian.org</w:t>
      </w:r>
      <w:r>
        <w:rPr>
          <w:rFonts w:hint="eastAsia"/>
        </w:rPr>
        <w:t xml:space="preserve">  </w:t>
      </w:r>
      <w:r w:rsidRPr="007C753F">
        <w:rPr>
          <w:highlight w:val="cyan"/>
        </w:rPr>
        <w:t>blog.etiantian.org</w:t>
      </w:r>
    </w:p>
    <w:p w:rsidR="00F87DD8" w:rsidRDefault="00F87DD8" w:rsidP="00F87DD8">
      <w:pPr>
        <w:pStyle w:val="ad"/>
      </w:pPr>
      <w:r>
        <w:rPr>
          <w:rFonts w:hint="eastAsia"/>
        </w:rPr>
        <w:t>（1）B 在Linux虚拟主机上/etc/hosts 文件上进行修改</w:t>
      </w:r>
    </w:p>
    <w:p w:rsidR="00F87DD8" w:rsidRDefault="00F87DD8" w:rsidP="00F87DD8">
      <w:pPr>
        <w:pStyle w:val="ad"/>
      </w:pPr>
      <w:r>
        <w:rPr>
          <w:rFonts w:hint="eastAsia"/>
        </w:rPr>
        <w:t xml:space="preserve">    </w:t>
      </w:r>
      <w:r>
        <w:t>[root@web01 conf]# vim /etc/hosts</w:t>
      </w:r>
    </w:p>
    <w:p w:rsidR="00F87DD8" w:rsidRDefault="00F87DD8" w:rsidP="00F87DD8">
      <w:pPr>
        <w:pStyle w:val="ad"/>
      </w:pPr>
      <w:r>
        <w:t xml:space="preserve">     </w:t>
      </w:r>
      <w:r>
        <w:rPr>
          <w:rFonts w:hint="eastAsia"/>
        </w:rPr>
        <w:t xml:space="preserve">10.0.0.7 </w:t>
      </w:r>
      <w:r>
        <w:t xml:space="preserve"> www.etiantian.org  blog.etiantian.org  bbs.etiantian.org</w:t>
      </w:r>
    </w:p>
    <w:p w:rsidR="00F87DD8" w:rsidRDefault="00F87DD8" w:rsidP="00F87DD8">
      <w:pPr>
        <w:pStyle w:val="ad"/>
      </w:pPr>
    </w:p>
    <w:p w:rsidR="00F87DD8" w:rsidRDefault="00F87DD8" w:rsidP="00F87DD8">
      <w:pPr>
        <w:pStyle w:val="ad"/>
      </w:pPr>
      <w:r>
        <w:rPr>
          <w:rFonts w:hint="eastAsia"/>
        </w:rPr>
        <w:t>(2)</w:t>
      </w:r>
      <w:r w:rsidRPr="001C2E4A">
        <w:t>mkdir -p /application/nginx/html</w:t>
      </w:r>
      <w:r>
        <w:rPr>
          <w:rFonts w:hint="eastAsia"/>
        </w:rPr>
        <w:t>/{www,bbs,blog}</w:t>
      </w:r>
    </w:p>
    <w:p w:rsidR="00F87DD8" w:rsidRDefault="00F87DD8" w:rsidP="00F87DD8">
      <w:pPr>
        <w:pStyle w:val="ad"/>
      </w:pPr>
      <w:r>
        <w:rPr>
          <w:rFonts w:hint="eastAsia"/>
        </w:rPr>
        <w:t xml:space="preserve"> (3)for name in www bbs blog;do echo "10.0.0.7 $name.ettian.org" &gt;</w:t>
      </w:r>
      <w:r w:rsidRPr="00D21172">
        <w:t>/application/nginx/html</w:t>
      </w:r>
      <w:r>
        <w:rPr>
          <w:rFonts w:hint="eastAsia"/>
        </w:rPr>
        <w:t>/$name/index.html;done</w:t>
      </w:r>
    </w:p>
    <w:p w:rsidR="00F87DD8" w:rsidRDefault="00F87DD8" w:rsidP="00F87DD8">
      <w:pPr>
        <w:pStyle w:val="ad"/>
      </w:pPr>
      <w:r>
        <w:rPr>
          <w:rFonts w:hint="eastAsia"/>
        </w:rPr>
        <w:t>第三步说明：这里的意思就是 在三个虚拟主机上对应的站点目录下面分别创建index.html 文件，然后往里面追加内容</w:t>
      </w:r>
    </w:p>
    <w:p w:rsidR="00F87DD8" w:rsidRDefault="00F87DD8" w:rsidP="00F87DD8">
      <w:pPr>
        <w:pStyle w:val="ad"/>
      </w:pPr>
      <w:r>
        <w:rPr>
          <w:rFonts w:hint="eastAsia"/>
        </w:rPr>
        <w:t xml:space="preserve">这里不会for循环的话，可以分别创建文件，然后分别编辑html文件即可（这里的html文件的名称和前面的 index </w:t>
      </w:r>
      <w:r w:rsidRPr="009A0288">
        <w:rPr>
          <w:rFonts w:hint="eastAsia"/>
          <w:highlight w:val="yellow"/>
        </w:rPr>
        <w:t>index.html</w:t>
      </w:r>
      <w:r>
        <w:rPr>
          <w:rFonts w:hint="eastAsia"/>
        </w:rPr>
        <w:t xml:space="preserve"> index.htm 正好这对上）</w:t>
      </w:r>
      <w:r w:rsidRPr="00A41229">
        <w:rPr>
          <w:rFonts w:hint="eastAsia"/>
          <w:highlight w:val="yellow"/>
        </w:rPr>
        <w:t>另外这里的虚拟主机的首页html文件太简单了，正常的是html标签语言的。</w:t>
      </w:r>
    </w:p>
    <w:p w:rsidR="00F87DD8" w:rsidRDefault="00F87DD8" w:rsidP="00F87DD8">
      <w:pPr>
        <w:pStyle w:val="ad"/>
      </w:pPr>
      <w:r>
        <w:rPr>
          <w:rFonts w:hint="eastAsia"/>
        </w:rPr>
        <w:t>有head body等信息的。</w:t>
      </w:r>
    </w:p>
    <w:p w:rsidR="00F87DD8" w:rsidRDefault="00F87DD8" w:rsidP="00F87DD8">
      <w:pPr>
        <w:pStyle w:val="ad"/>
      </w:pPr>
    </w:p>
    <w:p w:rsidR="003D2A15" w:rsidRDefault="003D2A15" w:rsidP="003D2A15">
      <w:pPr>
        <w:pStyle w:val="3"/>
        <w:spacing w:before="163" w:after="163"/>
      </w:pPr>
      <w:r>
        <w:rPr>
          <w:rFonts w:hint="eastAsia"/>
        </w:rPr>
        <w:t>第四个里程碑：启动</w:t>
      </w:r>
      <w:r>
        <w:rPr>
          <w:rFonts w:hint="eastAsia"/>
        </w:rPr>
        <w:t>nginx</w:t>
      </w:r>
      <w:r>
        <w:rPr>
          <w:rFonts w:hint="eastAsia"/>
        </w:rPr>
        <w:t>服务</w:t>
      </w:r>
    </w:p>
    <w:p w:rsidR="003D2A15" w:rsidRDefault="003D2A15" w:rsidP="003D2A15">
      <w:pPr>
        <w:pStyle w:val="ad"/>
      </w:pPr>
      <w:r>
        <w:rPr>
          <w:rFonts w:hint="eastAsia"/>
        </w:rPr>
        <w:t>（1）nginx -t  测试语法</w:t>
      </w:r>
    </w:p>
    <w:p w:rsidR="003D2A15" w:rsidRDefault="003D2A15" w:rsidP="003D2A15">
      <w:pPr>
        <w:pStyle w:val="ad"/>
      </w:pPr>
      <w:r>
        <w:rPr>
          <w:rFonts w:hint="eastAsia"/>
        </w:rPr>
        <w:t>（2）nginx -s reload 平缓加载</w:t>
      </w:r>
    </w:p>
    <w:p w:rsidR="003D2A15" w:rsidRDefault="003D2A15" w:rsidP="003D2A15">
      <w:pPr>
        <w:pStyle w:val="ad"/>
      </w:pPr>
      <w:r>
        <w:rPr>
          <w:rFonts w:hint="eastAsia"/>
        </w:rPr>
        <w:t>-------------------------------------------------</w:t>
      </w:r>
    </w:p>
    <w:p w:rsidR="003D2A15" w:rsidRDefault="003D2A15" w:rsidP="003D2A15">
      <w:pPr>
        <w:pStyle w:val="ad"/>
      </w:pPr>
      <w:r>
        <w:rPr>
          <w:rFonts w:hint="eastAsia"/>
        </w:rPr>
        <w:t xml:space="preserve">如果nginx服务已经启动了，那么就是 nginx -s reload    如果修改了ip监听 那么就是 nginx -stop </w:t>
      </w:r>
    </w:p>
    <w:p w:rsidR="003D2A15" w:rsidRDefault="003D2A15" w:rsidP="003D2A15">
      <w:pPr>
        <w:pStyle w:val="ad"/>
      </w:pPr>
      <w:r>
        <w:rPr>
          <w:rFonts w:hint="eastAsia"/>
        </w:rPr>
        <w:t>然后 nginx</w:t>
      </w:r>
    </w:p>
    <w:p w:rsidR="003D2A15" w:rsidRPr="003D2A15" w:rsidRDefault="003D2A15" w:rsidP="003D2A15">
      <w:pPr>
        <w:pStyle w:val="ad"/>
      </w:pPr>
    </w:p>
    <w:p w:rsidR="00CA5E58" w:rsidRDefault="00CA5E58" w:rsidP="00CA5E58">
      <w:pPr>
        <w:pStyle w:val="3"/>
        <w:spacing w:before="163" w:after="163"/>
      </w:pPr>
      <w:r>
        <w:rPr>
          <w:rFonts w:hint="eastAsia"/>
        </w:rPr>
        <w:t>第五个里程碑：进行测试检查</w:t>
      </w:r>
    </w:p>
    <w:p w:rsidR="00CA5E58" w:rsidRDefault="00CA5E58" w:rsidP="00CA5E58">
      <w:pPr>
        <w:pStyle w:val="ad"/>
      </w:pPr>
      <w:r>
        <w:rPr>
          <w:rFonts w:hint="eastAsia"/>
        </w:rPr>
        <w:t>1.在本地cmd里面 分别屏这三个域名</w:t>
      </w:r>
    </w:p>
    <w:p w:rsidR="00CA5E58" w:rsidRDefault="00CA5E58" w:rsidP="00CA5E58">
      <w:pPr>
        <w:pStyle w:val="ad"/>
      </w:pPr>
      <w:r>
        <w:rPr>
          <w:rFonts w:hint="eastAsia"/>
        </w:rPr>
        <w:t>2.在linux虚拟机上其他不同主机上分别 curl 域名</w:t>
      </w:r>
    </w:p>
    <w:p w:rsidR="00F87DD8" w:rsidRDefault="00CA5E58" w:rsidP="00CA5E58">
      <w:pPr>
        <w:pStyle w:val="ad"/>
      </w:pPr>
      <w:r>
        <w:rPr>
          <w:rFonts w:hint="eastAsia"/>
        </w:rPr>
        <w:t>3. 在浏览器上分别输入这三个域名即可</w:t>
      </w:r>
    </w:p>
    <w:p w:rsidR="00CA5E58" w:rsidRDefault="00CA5E58" w:rsidP="00CA5E58">
      <w:pPr>
        <w:pStyle w:val="ad"/>
      </w:pPr>
    </w:p>
    <w:p w:rsidR="00CA5E58" w:rsidRDefault="00CA5E58" w:rsidP="00CA5E58">
      <w:pPr>
        <w:pStyle w:val="20"/>
        <w:spacing w:before="163" w:after="163"/>
      </w:pPr>
      <w:r>
        <w:rPr>
          <w:rFonts w:hint="eastAsia"/>
        </w:rPr>
        <w:lastRenderedPageBreak/>
        <w:t>老师讲的配置过程</w:t>
      </w:r>
    </w:p>
    <w:p w:rsidR="00CA5E58" w:rsidRDefault="00CA5E58" w:rsidP="00CA5E58">
      <w:pPr>
        <w:pStyle w:val="ad"/>
      </w:pPr>
      <w:r>
        <w:rPr>
          <w:rFonts w:hint="eastAsia"/>
        </w:rPr>
        <w:t>企业当中规范化编写nginx配置</w:t>
      </w:r>
    </w:p>
    <w:p w:rsidR="00CA5E58" w:rsidRDefault="00CA5E58" w:rsidP="00CA5E58">
      <w:pPr>
        <w:pStyle w:val="ad"/>
      </w:pPr>
      <w:r>
        <w:rPr>
          <w:rFonts w:hint="eastAsia"/>
        </w:rPr>
        <w:t xml:space="preserve">    每一个虚拟主机都生成一个单独的配置文件</w:t>
      </w:r>
    </w:p>
    <w:p w:rsidR="00CA5E58" w:rsidRDefault="00CA5E58" w:rsidP="00CA5E58">
      <w:pPr>
        <w:pStyle w:val="ad"/>
      </w:pPr>
      <w:r>
        <w:rPr>
          <w:rFonts w:hint="eastAsia"/>
        </w:rPr>
        <w:t xml:space="preserve">    第一个里程：创建一个虚拟主机配置文件保存目录</w:t>
      </w:r>
    </w:p>
    <w:p w:rsidR="00CA5E58" w:rsidRDefault="00CA5E58" w:rsidP="00CA5E58">
      <w:pPr>
        <w:pStyle w:val="ad"/>
      </w:pPr>
      <w:r>
        <w:t xml:space="preserve">    [root@web01 conf]# pwd</w:t>
      </w:r>
    </w:p>
    <w:p w:rsidR="00CA5E58" w:rsidRDefault="00CA5E58" w:rsidP="00CA5E58">
      <w:pPr>
        <w:pStyle w:val="ad"/>
      </w:pPr>
      <w:r>
        <w:t xml:space="preserve">    /application/nginx/conf</w:t>
      </w:r>
    </w:p>
    <w:p w:rsidR="00CA5E58" w:rsidRDefault="00CA5E58" w:rsidP="00CA5E58">
      <w:pPr>
        <w:pStyle w:val="ad"/>
      </w:pPr>
      <w:r>
        <w:t xml:space="preserve">    [root@web01 conf]# mkdir extra</w:t>
      </w:r>
    </w:p>
    <w:p w:rsidR="00CA5E58" w:rsidRDefault="00CA5E58" w:rsidP="00CA5E58">
      <w:pPr>
        <w:pStyle w:val="ad"/>
      </w:pPr>
      <w:r>
        <w:rPr>
          <w:rFonts w:hint="eastAsia"/>
        </w:rPr>
        <w:tab/>
        <w:t>第二个里程: 生成虚拟主机配置文件</w:t>
      </w:r>
    </w:p>
    <w:p w:rsidR="00CA5E58" w:rsidRDefault="00CA5E58" w:rsidP="00CA5E58">
      <w:pPr>
        <w:pStyle w:val="ad"/>
      </w:pPr>
      <w:r>
        <w:tab/>
        <w:t>/application/nginx/conf</w:t>
      </w:r>
    </w:p>
    <w:p w:rsidR="00CA5E58" w:rsidRDefault="00CA5E58" w:rsidP="00CA5E58">
      <w:pPr>
        <w:pStyle w:val="ad"/>
      </w:pPr>
      <w:r>
        <w:t xml:space="preserve">    [root@web01 conf]# sed -n '10,15p' nginx.conf &gt;extra/www.conf</w:t>
      </w:r>
    </w:p>
    <w:p w:rsidR="00CA5E58" w:rsidRDefault="00CA5E58" w:rsidP="00CA5E58">
      <w:pPr>
        <w:pStyle w:val="ad"/>
      </w:pPr>
      <w:r>
        <w:t xml:space="preserve">    [root@web01 conf]# sed -n '16,21p' nginx.conf &gt;extra/bbs.conf</w:t>
      </w:r>
    </w:p>
    <w:p w:rsidR="00CA5E58" w:rsidRDefault="00CA5E58" w:rsidP="00CA5E58">
      <w:pPr>
        <w:pStyle w:val="ad"/>
      </w:pPr>
      <w:r>
        <w:t xml:space="preserve">    [root@web01 conf]# sed -n '22,27p' nginx.conf &gt;extra/blog.conf</w:t>
      </w:r>
    </w:p>
    <w:p w:rsidR="00CA5E58" w:rsidRDefault="00CA5E58" w:rsidP="00CA5E58">
      <w:pPr>
        <w:pStyle w:val="ad"/>
      </w:pPr>
      <w:r>
        <w:t xml:space="preserve">    [root@web01 conf]# cat extra/*</w:t>
      </w:r>
    </w:p>
    <w:p w:rsidR="00CA5E58" w:rsidRDefault="00CA5E58" w:rsidP="00CA5E58">
      <w:pPr>
        <w:pStyle w:val="ad"/>
      </w:pPr>
      <w:r>
        <w:t xml:space="preserve">    server {</w:t>
      </w:r>
    </w:p>
    <w:p w:rsidR="00CA5E58" w:rsidRDefault="00CA5E58" w:rsidP="00CA5E58">
      <w:pPr>
        <w:pStyle w:val="ad"/>
      </w:pPr>
      <w:r>
        <w:t xml:space="preserve">        listen       80;</w:t>
      </w:r>
    </w:p>
    <w:p w:rsidR="00CA5E58" w:rsidRDefault="00CA5E58" w:rsidP="00CA5E58">
      <w:pPr>
        <w:pStyle w:val="ad"/>
      </w:pPr>
      <w:r>
        <w:t xml:space="preserve">        server_name  bbs.etiantian.org;</w:t>
      </w:r>
    </w:p>
    <w:p w:rsidR="00CA5E58" w:rsidRDefault="00CA5E58" w:rsidP="00CA5E58">
      <w:pPr>
        <w:pStyle w:val="ad"/>
      </w:pPr>
      <w:r>
        <w:t xml:space="preserve">        root   html/bbs;</w:t>
      </w:r>
    </w:p>
    <w:p w:rsidR="00CA5E58" w:rsidRDefault="00CA5E58" w:rsidP="00CA5E58">
      <w:pPr>
        <w:pStyle w:val="ad"/>
      </w:pPr>
      <w:r>
        <w:t xml:space="preserve">        index  index.html index.htm;</w:t>
      </w:r>
    </w:p>
    <w:p w:rsidR="00CA5E58" w:rsidRDefault="00CA5E58" w:rsidP="00CA5E58">
      <w:pPr>
        <w:pStyle w:val="ad"/>
      </w:pPr>
      <w:r>
        <w:t xml:space="preserve">        }</w:t>
      </w:r>
    </w:p>
    <w:p w:rsidR="00CA5E58" w:rsidRDefault="00CA5E58" w:rsidP="00CA5E58">
      <w:pPr>
        <w:pStyle w:val="ad"/>
      </w:pPr>
      <w:r>
        <w:t xml:space="preserve">    server {</w:t>
      </w:r>
    </w:p>
    <w:p w:rsidR="00CA5E58" w:rsidRDefault="00CA5E58" w:rsidP="00CA5E58">
      <w:pPr>
        <w:pStyle w:val="ad"/>
      </w:pPr>
      <w:r>
        <w:t xml:space="preserve">        listen       80;</w:t>
      </w:r>
    </w:p>
    <w:p w:rsidR="00CA5E58" w:rsidRDefault="00CA5E58" w:rsidP="00CA5E58">
      <w:pPr>
        <w:pStyle w:val="ad"/>
      </w:pPr>
      <w:r>
        <w:t xml:space="preserve">        server_name  blog.etiantian.org;</w:t>
      </w:r>
    </w:p>
    <w:p w:rsidR="00CA5E58" w:rsidRDefault="00CA5E58" w:rsidP="00CA5E58">
      <w:pPr>
        <w:pStyle w:val="ad"/>
      </w:pPr>
      <w:r>
        <w:t xml:space="preserve">        root   html/blog;</w:t>
      </w:r>
    </w:p>
    <w:p w:rsidR="00CA5E58" w:rsidRDefault="00CA5E58" w:rsidP="00CA5E58">
      <w:pPr>
        <w:pStyle w:val="ad"/>
      </w:pPr>
      <w:r>
        <w:t xml:space="preserve">        index  index.html index.htm;</w:t>
      </w:r>
    </w:p>
    <w:p w:rsidR="00CA5E58" w:rsidRDefault="00CA5E58" w:rsidP="00CA5E58">
      <w:pPr>
        <w:pStyle w:val="ad"/>
      </w:pPr>
      <w:r>
        <w:t xml:space="preserve">        }</w:t>
      </w:r>
    </w:p>
    <w:p w:rsidR="00CA5E58" w:rsidRDefault="00CA5E58" w:rsidP="00CA5E58">
      <w:pPr>
        <w:pStyle w:val="ad"/>
      </w:pPr>
      <w:r>
        <w:t xml:space="preserve">    server {</w:t>
      </w:r>
    </w:p>
    <w:p w:rsidR="00CA5E58" w:rsidRDefault="00CA5E58" w:rsidP="00CA5E58">
      <w:pPr>
        <w:pStyle w:val="ad"/>
      </w:pPr>
      <w:r>
        <w:t xml:space="preserve">        listen       80;</w:t>
      </w:r>
    </w:p>
    <w:p w:rsidR="00CA5E58" w:rsidRDefault="00CA5E58" w:rsidP="00CA5E58">
      <w:pPr>
        <w:pStyle w:val="ad"/>
      </w:pPr>
      <w:r>
        <w:t xml:space="preserve">        server_name  www.etiantian.org;</w:t>
      </w:r>
    </w:p>
    <w:p w:rsidR="00CA5E58" w:rsidRDefault="00CA5E58" w:rsidP="00CA5E58">
      <w:pPr>
        <w:pStyle w:val="ad"/>
      </w:pPr>
      <w:r>
        <w:t xml:space="preserve">        root   html/www;</w:t>
      </w:r>
    </w:p>
    <w:p w:rsidR="00CA5E58" w:rsidRDefault="00CA5E58" w:rsidP="00CA5E58">
      <w:pPr>
        <w:pStyle w:val="ad"/>
      </w:pPr>
      <w:r>
        <w:t xml:space="preserve">        index  index.html index.htm;</w:t>
      </w:r>
    </w:p>
    <w:p w:rsidR="00CA5E58" w:rsidRDefault="00CA5E58" w:rsidP="00CA5E58">
      <w:pPr>
        <w:pStyle w:val="ad"/>
      </w:pPr>
      <w:r>
        <w:t xml:space="preserve">        }</w:t>
      </w:r>
    </w:p>
    <w:p w:rsidR="00CA5E58" w:rsidRDefault="00CA5E58" w:rsidP="00CA5E58">
      <w:pPr>
        <w:pStyle w:val="ad"/>
      </w:pPr>
      <w:r>
        <w:rPr>
          <w:rFonts w:hint="eastAsia"/>
        </w:rPr>
        <w:tab/>
        <w:t>说明：虚拟主机文件配置完毕，要将nginx中的虚拟主机配置信息删除</w:t>
      </w:r>
    </w:p>
    <w:p w:rsidR="00CA5E58" w:rsidRDefault="00CA5E58" w:rsidP="00CA5E58">
      <w:pPr>
        <w:pStyle w:val="ad"/>
      </w:pPr>
      <w:r>
        <w:tab/>
      </w:r>
    </w:p>
    <w:p w:rsidR="00CA5E58" w:rsidRDefault="00CA5E58" w:rsidP="00CA5E58">
      <w:pPr>
        <w:pStyle w:val="ad"/>
      </w:pPr>
      <w:r>
        <w:rPr>
          <w:rFonts w:hint="eastAsia"/>
        </w:rPr>
        <w:tab/>
        <w:t>第三个里程：编写nginx主配置文件，加载虚拟主机配置文件</w:t>
      </w:r>
    </w:p>
    <w:p w:rsidR="00CA5E58" w:rsidRDefault="00CA5E58" w:rsidP="00CA5E58">
      <w:pPr>
        <w:pStyle w:val="ad"/>
      </w:pPr>
      <w:r>
        <w:lastRenderedPageBreak/>
        <w:tab/>
        <w:t>worker_processes  2;</w:t>
      </w:r>
    </w:p>
    <w:p w:rsidR="00CA5E58" w:rsidRDefault="00CA5E58" w:rsidP="00CA5E58">
      <w:pPr>
        <w:pStyle w:val="ad"/>
      </w:pPr>
      <w:r>
        <w:t xml:space="preserve">    events {</w:t>
      </w:r>
    </w:p>
    <w:p w:rsidR="00CA5E58" w:rsidRDefault="00CA5E58" w:rsidP="00CA5E58">
      <w:pPr>
        <w:pStyle w:val="ad"/>
      </w:pPr>
      <w:r>
        <w:t xml:space="preserve">        worker_connections  1024;</w:t>
      </w:r>
    </w:p>
    <w:p w:rsidR="00CA5E58" w:rsidRDefault="00CA5E58" w:rsidP="00CA5E58">
      <w:pPr>
        <w:pStyle w:val="ad"/>
      </w:pPr>
      <w:r>
        <w:t xml:space="preserve">    }</w:t>
      </w:r>
    </w:p>
    <w:p w:rsidR="00CA5E58" w:rsidRDefault="00CA5E58" w:rsidP="00CA5E58">
      <w:pPr>
        <w:pStyle w:val="ad"/>
      </w:pPr>
      <w:r>
        <w:t xml:space="preserve">    http {</w:t>
      </w:r>
    </w:p>
    <w:p w:rsidR="00CA5E58" w:rsidRDefault="00CA5E58" w:rsidP="00CA5E58">
      <w:pPr>
        <w:pStyle w:val="ad"/>
      </w:pPr>
      <w:r>
        <w:t xml:space="preserve">        include       mime.types;</w:t>
      </w:r>
    </w:p>
    <w:p w:rsidR="00CA5E58" w:rsidRDefault="00CA5E58" w:rsidP="00CA5E58">
      <w:pPr>
        <w:pStyle w:val="ad"/>
      </w:pPr>
      <w:r>
        <w:t xml:space="preserve">        default_type  application/octet-stream;</w:t>
      </w:r>
    </w:p>
    <w:p w:rsidR="00CA5E58" w:rsidRDefault="00CA5E58" w:rsidP="00CA5E58">
      <w:pPr>
        <w:pStyle w:val="ad"/>
      </w:pPr>
      <w:r>
        <w:t xml:space="preserve">        sendfile        on;</w:t>
      </w:r>
    </w:p>
    <w:p w:rsidR="00CA5E58" w:rsidRDefault="00CA5E58" w:rsidP="00CA5E58">
      <w:pPr>
        <w:pStyle w:val="ad"/>
      </w:pPr>
      <w:r>
        <w:t xml:space="preserve">        keepalive_timeout  65;</w:t>
      </w:r>
    </w:p>
    <w:p w:rsidR="00CA5E58" w:rsidRDefault="00CA5E58" w:rsidP="00CA5E58">
      <w:pPr>
        <w:pStyle w:val="ad"/>
      </w:pPr>
      <w:r>
        <w:t xml:space="preserve">        include       extra/www.conf;</w:t>
      </w:r>
    </w:p>
    <w:p w:rsidR="00CA5E58" w:rsidRDefault="00CA5E58" w:rsidP="00CA5E58">
      <w:pPr>
        <w:pStyle w:val="ad"/>
      </w:pPr>
      <w:r>
        <w:t xml:space="preserve">        include       extra/*;</w:t>
      </w:r>
    </w:p>
    <w:p w:rsidR="00CA5E58" w:rsidRDefault="00CA5E58" w:rsidP="00CA5E58">
      <w:pPr>
        <w:pStyle w:val="ad"/>
      </w:pPr>
      <w:r>
        <w:t xml:space="preserve">    }</w:t>
      </w:r>
    </w:p>
    <w:p w:rsidR="00CA5E58" w:rsidRDefault="00CA5E58" w:rsidP="00CA5E58">
      <w:pPr>
        <w:pStyle w:val="ad"/>
      </w:pPr>
      <w:r>
        <w:tab/>
      </w:r>
    </w:p>
    <w:p w:rsidR="00CA5E58" w:rsidRDefault="00CA5E58" w:rsidP="00CA5E58">
      <w:pPr>
        <w:pStyle w:val="ad"/>
      </w:pPr>
      <w:r>
        <w:rPr>
          <w:rFonts w:hint="eastAsia"/>
        </w:rPr>
        <w:tab/>
        <w:t>第四个里程：重启nginx服务</w:t>
      </w:r>
    </w:p>
    <w:p w:rsidR="00CA5E58" w:rsidRDefault="00CA5E58" w:rsidP="00CA5E58">
      <w:pPr>
        <w:pStyle w:val="ad"/>
      </w:pPr>
      <w:r>
        <w:tab/>
        <w:t>nginx -s reload</w:t>
      </w:r>
    </w:p>
    <w:p w:rsidR="00CA5E58" w:rsidRDefault="00CA5E58" w:rsidP="00CA5E58">
      <w:pPr>
        <w:pStyle w:val="ad"/>
      </w:pPr>
    </w:p>
    <w:p w:rsidR="00CA5E58" w:rsidRDefault="001D22E1" w:rsidP="001D22E1">
      <w:pPr>
        <w:pStyle w:val="20"/>
        <w:spacing w:before="163" w:after="163"/>
      </w:pPr>
      <w:r>
        <w:rPr>
          <w:rFonts w:hint="eastAsia"/>
        </w:rPr>
        <w:t>配置虚拟主机别名（主要用于测试）</w:t>
      </w:r>
    </w:p>
    <w:p w:rsidR="001D22E1" w:rsidRDefault="006F4ADA" w:rsidP="001D22E1">
      <w:pPr>
        <w:pStyle w:val="ad"/>
      </w:pPr>
      <w:r>
        <w:rPr>
          <w:rFonts w:hint="eastAsia"/>
        </w:rPr>
        <w:t>在生产场景中，如果程序鞥更新</w:t>
      </w:r>
      <w:r w:rsidR="00AA4681">
        <w:rPr>
          <w:rFonts w:hint="eastAsia"/>
        </w:rPr>
        <w:t>，如果公司的域名太长，来回测试会很麻烦，这个时候我们可以设置一个别名，测试的时候输入别名就可以了。</w:t>
      </w:r>
    </w:p>
    <w:p w:rsidR="00AA4681" w:rsidRDefault="00AA4681" w:rsidP="00AA4681">
      <w:pPr>
        <w:pStyle w:val="ad"/>
      </w:pPr>
      <w:r>
        <w:t>server {</w:t>
      </w:r>
    </w:p>
    <w:p w:rsidR="00AA4681" w:rsidRDefault="00AA4681" w:rsidP="00AA4681">
      <w:pPr>
        <w:pStyle w:val="ad"/>
      </w:pPr>
      <w:r>
        <w:t xml:space="preserve">        listen       80;</w:t>
      </w:r>
    </w:p>
    <w:p w:rsidR="00AA4681" w:rsidRDefault="00AA4681" w:rsidP="00AA4681">
      <w:pPr>
        <w:pStyle w:val="ad"/>
      </w:pPr>
      <w:r>
        <w:t xml:space="preserve">        server_name  www.etiantian.org </w:t>
      </w:r>
      <w:r w:rsidRPr="00AA4681">
        <w:rPr>
          <w:highlight w:val="yellow"/>
        </w:rPr>
        <w:t>www.et.org</w:t>
      </w:r>
      <w:r>
        <w:t>;</w:t>
      </w:r>
    </w:p>
    <w:p w:rsidR="00AA4681" w:rsidRDefault="00AA4681" w:rsidP="00AA4681">
      <w:pPr>
        <w:pStyle w:val="ad"/>
      </w:pPr>
      <w:r>
        <w:t xml:space="preserve">        root   html/www;</w:t>
      </w:r>
    </w:p>
    <w:p w:rsidR="00AA4681" w:rsidRDefault="00AA4681" w:rsidP="00AA4681">
      <w:pPr>
        <w:pStyle w:val="ad"/>
      </w:pPr>
      <w:r>
        <w:t xml:space="preserve">        index  index.html index.htm;</w:t>
      </w:r>
    </w:p>
    <w:p w:rsidR="00AA4681" w:rsidRDefault="00AA4681" w:rsidP="00AA4681">
      <w:pPr>
        <w:pStyle w:val="ad"/>
      </w:pPr>
      <w:r>
        <w:t xml:space="preserve">        }</w:t>
      </w:r>
    </w:p>
    <w:p w:rsidR="00AA4681" w:rsidRDefault="00AA4681" w:rsidP="00AA4681">
      <w:pPr>
        <w:pStyle w:val="ad"/>
      </w:pPr>
      <w:r>
        <w:tab/>
        <w:t>nginx -t</w:t>
      </w:r>
    </w:p>
    <w:p w:rsidR="00AA4681" w:rsidRDefault="00AA4681" w:rsidP="00AA4681">
      <w:pPr>
        <w:pStyle w:val="ad"/>
      </w:pPr>
      <w:r>
        <w:tab/>
        <w:t>nginx -s reload</w:t>
      </w:r>
    </w:p>
    <w:p w:rsidR="00AA4681" w:rsidRDefault="00AA4681" w:rsidP="00AA4681">
      <w:pPr>
        <w:pStyle w:val="ad"/>
      </w:pPr>
    </w:p>
    <w:p w:rsidR="00AA4681" w:rsidRDefault="00AA4681" w:rsidP="00AA4681">
      <w:pPr>
        <w:pStyle w:val="ad"/>
      </w:pPr>
      <w:r>
        <w:rPr>
          <w:rFonts w:hint="eastAsia"/>
        </w:rPr>
        <w:tab/>
      </w:r>
      <w:r w:rsidRPr="00AA4681">
        <w:rPr>
          <w:rFonts w:hint="eastAsia"/>
          <w:highlight w:val="yellow"/>
        </w:rPr>
        <w:t>然后在本地和linux上面做好解析，然后重启测试即可</w:t>
      </w:r>
    </w:p>
    <w:p w:rsidR="00AA4681" w:rsidRDefault="00AA4681" w:rsidP="00AA4681">
      <w:pPr>
        <w:pStyle w:val="ad"/>
      </w:pPr>
    </w:p>
    <w:p w:rsidR="00AA4681" w:rsidRDefault="00AA4681" w:rsidP="00AA4681">
      <w:pPr>
        <w:pStyle w:val="ad"/>
      </w:pPr>
    </w:p>
    <w:p w:rsidR="00AA4681" w:rsidRDefault="00AA4681" w:rsidP="00AA4681">
      <w:pPr>
        <w:pStyle w:val="20"/>
        <w:spacing w:before="163" w:after="163"/>
      </w:pPr>
      <w:r w:rsidRPr="00AA4681">
        <w:rPr>
          <w:rFonts w:hint="eastAsia"/>
        </w:rPr>
        <w:t>nginx</w:t>
      </w:r>
      <w:r w:rsidRPr="00AA4681">
        <w:rPr>
          <w:rFonts w:hint="eastAsia"/>
        </w:rPr>
        <w:t>状态模块页面配置</w:t>
      </w:r>
    </w:p>
    <w:p w:rsidR="0012310C" w:rsidRPr="00546694" w:rsidRDefault="0012310C" w:rsidP="008050BC">
      <w:pPr>
        <w:pStyle w:val="ad"/>
        <w:rPr>
          <w:b/>
          <w:color w:val="FF0000"/>
        </w:rPr>
      </w:pPr>
      <w:r w:rsidRPr="008050BC">
        <w:rPr>
          <w:highlight w:val="yellow"/>
        </w:rPr>
        <w:t>--with-http_stub_status_module</w:t>
      </w:r>
      <w:r>
        <w:rPr>
          <w:rFonts w:hint="eastAsia"/>
        </w:rPr>
        <w:t xml:space="preserve">  </w:t>
      </w:r>
      <w:r w:rsidRPr="00546694">
        <w:rPr>
          <w:rFonts w:hint="eastAsia"/>
          <w:b/>
          <w:color w:val="FF0000"/>
        </w:rPr>
        <w:t>通过这个模块</w:t>
      </w:r>
      <w:r w:rsidR="00546694" w:rsidRPr="00546694">
        <w:rPr>
          <w:rFonts w:hint="eastAsia"/>
          <w:b/>
          <w:color w:val="FF0000"/>
        </w:rPr>
        <w:t>可以统计用户的的访问网站的信息。</w:t>
      </w:r>
    </w:p>
    <w:p w:rsidR="008050BC" w:rsidRDefault="008050BC" w:rsidP="008050BC">
      <w:pPr>
        <w:pStyle w:val="ad"/>
      </w:pPr>
      <w:r>
        <w:lastRenderedPageBreak/>
        <w:t xml:space="preserve">root@web01 other]# </w:t>
      </w:r>
      <w:r w:rsidRPr="008050BC">
        <w:rPr>
          <w:highlight w:val="yellow"/>
        </w:rPr>
        <w:t>nginx -V</w:t>
      </w:r>
    </w:p>
    <w:p w:rsidR="008050BC" w:rsidRDefault="008050BC" w:rsidP="008050BC">
      <w:pPr>
        <w:pStyle w:val="ad"/>
      </w:pPr>
      <w:r>
        <w:t>nginx version: nginx/1.14.0</w:t>
      </w:r>
    </w:p>
    <w:p w:rsidR="008050BC" w:rsidRDefault="008050BC" w:rsidP="008050BC">
      <w:pPr>
        <w:pStyle w:val="ad"/>
      </w:pPr>
      <w:r>
        <w:t xml:space="preserve">built by gcc 4.4.7 20120313 (Red Hat 4.4.7-18) (GCC) </w:t>
      </w:r>
    </w:p>
    <w:p w:rsidR="008050BC" w:rsidRDefault="008050BC" w:rsidP="008050BC">
      <w:pPr>
        <w:pStyle w:val="ad"/>
      </w:pPr>
      <w:r>
        <w:t>built with OpenSSL 1.0.1e-fips 11 Feb 2013</w:t>
      </w:r>
    </w:p>
    <w:p w:rsidR="008050BC" w:rsidRDefault="008050BC" w:rsidP="008050BC">
      <w:pPr>
        <w:pStyle w:val="ad"/>
      </w:pPr>
      <w:r>
        <w:t>TLS SNI support enabled</w:t>
      </w:r>
    </w:p>
    <w:p w:rsidR="008050BC" w:rsidRDefault="008050BC" w:rsidP="008050BC">
      <w:pPr>
        <w:pStyle w:val="ad"/>
      </w:pPr>
      <w:r>
        <w:t xml:space="preserve">configure arguments: --prefix=/application/nginx-1.14 --user=www --group=www --with-http_ssl_module </w:t>
      </w:r>
      <w:r w:rsidRPr="008050BC">
        <w:rPr>
          <w:highlight w:val="yellow"/>
        </w:rPr>
        <w:t>--with-http_stub_status_module</w:t>
      </w:r>
      <w:r>
        <w:rPr>
          <w:rFonts w:hint="eastAsia"/>
        </w:rPr>
        <w:t xml:space="preserve">  -</w:t>
      </w:r>
      <w:r w:rsidRPr="0012310C">
        <w:rPr>
          <w:rFonts w:hint="eastAsia"/>
          <w:highlight w:val="yellow"/>
        </w:rPr>
        <w:t>--</w:t>
      </w:r>
      <w:r w:rsidR="0012310C" w:rsidRPr="0012310C">
        <w:rPr>
          <w:rFonts w:hint="eastAsia"/>
          <w:highlight w:val="yellow"/>
        </w:rPr>
        <w:t>监控nginx的运行状态以及统计用户的访问信息</w:t>
      </w:r>
    </w:p>
    <w:p w:rsidR="00AA4681" w:rsidRDefault="008050BC" w:rsidP="008050BC">
      <w:pPr>
        <w:pStyle w:val="ad"/>
      </w:pPr>
      <w:r>
        <w:t>[root@web01 other]#</w:t>
      </w:r>
    </w:p>
    <w:p w:rsidR="008050BC" w:rsidRDefault="0012310C" w:rsidP="0012310C">
      <w:pPr>
        <w:pStyle w:val="3"/>
        <w:spacing w:before="163" w:after="163"/>
      </w:pPr>
      <w:r>
        <w:rPr>
          <w:rFonts w:hint="eastAsia"/>
        </w:rPr>
        <w:t>nginx</w:t>
      </w:r>
      <w:r>
        <w:rPr>
          <w:rFonts w:hint="eastAsia"/>
        </w:rPr>
        <w:t>状态模块配置步骤</w:t>
      </w:r>
    </w:p>
    <w:p w:rsidR="00416BD5" w:rsidRDefault="00416BD5" w:rsidP="00F25FB8">
      <w:pPr>
        <w:pStyle w:val="4"/>
      </w:pPr>
      <w:r>
        <w:rPr>
          <w:rFonts w:hint="eastAsia"/>
        </w:rPr>
        <w:t>第一个里程碑：</w:t>
      </w:r>
      <w:r w:rsidRPr="00416BD5">
        <w:rPr>
          <w:rFonts w:hint="eastAsia"/>
        </w:rPr>
        <w:t>编写一个</w:t>
      </w:r>
      <w:r w:rsidRPr="00416BD5">
        <w:rPr>
          <w:rFonts w:hint="eastAsia"/>
        </w:rPr>
        <w:t>status</w:t>
      </w:r>
      <w:r w:rsidRPr="00416BD5">
        <w:rPr>
          <w:rFonts w:hint="eastAsia"/>
        </w:rPr>
        <w:t>虚拟主机配置文件</w:t>
      </w:r>
    </w:p>
    <w:p w:rsidR="00546694" w:rsidRDefault="00801885" w:rsidP="00546694">
      <w:pPr>
        <w:pStyle w:val="ad"/>
      </w:pPr>
      <w:r>
        <w:rPr>
          <w:rFonts w:hint="eastAsia"/>
        </w:rPr>
        <w:t xml:space="preserve">A1 </w:t>
      </w:r>
      <w:r w:rsidR="005463D2">
        <w:rPr>
          <w:rFonts w:hint="eastAsia"/>
        </w:rPr>
        <w:t>切换路径</w:t>
      </w:r>
    </w:p>
    <w:p w:rsidR="00801885" w:rsidRDefault="00801885" w:rsidP="00801885">
      <w:pPr>
        <w:pStyle w:val="ad"/>
      </w:pPr>
      <w:r>
        <w:t>[root@web01 conf]# pwd</w:t>
      </w:r>
    </w:p>
    <w:p w:rsidR="00801885" w:rsidRDefault="00801885" w:rsidP="00801885">
      <w:pPr>
        <w:pStyle w:val="ad"/>
      </w:pPr>
      <w:r>
        <w:t>/application/nginx/conf</w:t>
      </w:r>
      <w:r w:rsidR="005463D2">
        <w:rPr>
          <w:rFonts w:hint="eastAsia"/>
        </w:rPr>
        <w:t>/extra</w:t>
      </w:r>
    </w:p>
    <w:p w:rsidR="00801885" w:rsidRDefault="005463D2" w:rsidP="00801885">
      <w:pPr>
        <w:pStyle w:val="ad"/>
      </w:pPr>
      <w:r>
        <w:rPr>
          <w:rFonts w:hint="eastAsia"/>
        </w:rPr>
        <w:t>A2 编辑文件</w:t>
      </w:r>
    </w:p>
    <w:p w:rsidR="005463D2" w:rsidRDefault="005463D2" w:rsidP="005463D2">
      <w:pPr>
        <w:pStyle w:val="ad"/>
      </w:pPr>
      <w:r>
        <w:t xml:space="preserve">[root@web01 extra]# vim status.conf </w:t>
      </w:r>
    </w:p>
    <w:p w:rsidR="005463D2" w:rsidRDefault="005463D2" w:rsidP="005463D2">
      <w:pPr>
        <w:pStyle w:val="ad"/>
      </w:pPr>
      <w:r>
        <w:t>server {</w:t>
      </w:r>
    </w:p>
    <w:p w:rsidR="005463D2" w:rsidRDefault="005463D2" w:rsidP="005463D2">
      <w:pPr>
        <w:pStyle w:val="ad"/>
      </w:pPr>
      <w:r>
        <w:t xml:space="preserve">        listen       80;</w:t>
      </w:r>
    </w:p>
    <w:p w:rsidR="005463D2" w:rsidRDefault="005463D2" w:rsidP="005463D2">
      <w:pPr>
        <w:pStyle w:val="ad"/>
      </w:pPr>
      <w:r>
        <w:t xml:space="preserve">        server_name  status.etiantian.org;</w:t>
      </w:r>
    </w:p>
    <w:p w:rsidR="005463D2" w:rsidRDefault="005463D2" w:rsidP="005463D2">
      <w:pPr>
        <w:pStyle w:val="ad"/>
      </w:pPr>
      <w:r>
        <w:t xml:space="preserve">         stub_status;</w:t>
      </w:r>
    </w:p>
    <w:p w:rsidR="005463D2" w:rsidRDefault="005463D2" w:rsidP="005463D2">
      <w:pPr>
        <w:pStyle w:val="ad"/>
      </w:pPr>
    </w:p>
    <w:p w:rsidR="005463D2" w:rsidRDefault="005463D2" w:rsidP="005463D2">
      <w:pPr>
        <w:pStyle w:val="ad"/>
      </w:pPr>
      <w:r>
        <w:t xml:space="preserve">            #root   html/www;</w:t>
      </w:r>
    </w:p>
    <w:p w:rsidR="005463D2" w:rsidRDefault="005463D2" w:rsidP="005463D2">
      <w:pPr>
        <w:pStyle w:val="ad"/>
      </w:pPr>
      <w:r>
        <w:t xml:space="preserve">            #index  index.html index.htm;</w:t>
      </w:r>
    </w:p>
    <w:p w:rsidR="005463D2" w:rsidRDefault="005463D2" w:rsidP="005463D2">
      <w:pPr>
        <w:pStyle w:val="ad"/>
      </w:pPr>
      <w:r>
        <w:t xml:space="preserve">    }</w:t>
      </w:r>
    </w:p>
    <w:p w:rsidR="005463D2" w:rsidRDefault="00F45B7A" w:rsidP="00801885">
      <w:pPr>
        <w:pStyle w:val="ad"/>
      </w:pPr>
      <w:r w:rsidRPr="00F45B7A">
        <w:rPr>
          <w:rFonts w:hint="eastAsia"/>
          <w:highlight w:val="yellow"/>
        </w:rPr>
        <w:t>--------------------解释备注-----------------</w:t>
      </w:r>
    </w:p>
    <w:p w:rsidR="00616E3F" w:rsidRDefault="00616E3F" w:rsidP="00616E3F">
      <w:pPr>
        <w:pStyle w:val="ad"/>
      </w:pPr>
      <w:r>
        <w:t>server {</w:t>
      </w:r>
    </w:p>
    <w:p w:rsidR="00616E3F" w:rsidRDefault="00616E3F" w:rsidP="00616E3F">
      <w:pPr>
        <w:pStyle w:val="ad"/>
      </w:pPr>
      <w:r>
        <w:t xml:space="preserve">        listen       80;</w:t>
      </w:r>
      <w:r w:rsidR="00416BD5">
        <w:rPr>
          <w:rFonts w:hint="eastAsia"/>
        </w:rPr>
        <w:t xml:space="preserve">       </w:t>
      </w:r>
      <w:r w:rsidR="00416BD5" w:rsidRPr="00416BD5">
        <w:rPr>
          <w:rFonts w:hint="eastAsia"/>
          <w:highlight w:val="yellow"/>
        </w:rPr>
        <w:t>--默认监听端口先不设置</w:t>
      </w:r>
    </w:p>
    <w:p w:rsidR="00616E3F" w:rsidRPr="00416BD5" w:rsidRDefault="00616E3F" w:rsidP="00616E3F">
      <w:pPr>
        <w:pStyle w:val="ad"/>
        <w:rPr>
          <w:color w:val="FF0000"/>
        </w:rPr>
      </w:pPr>
      <w:r>
        <w:t xml:space="preserve">        server_name  status.etiantian.org;</w:t>
      </w:r>
      <w:r w:rsidR="00156FCB">
        <w:rPr>
          <w:rFonts w:hint="eastAsia"/>
        </w:rPr>
        <w:t xml:space="preserve">    </w:t>
      </w:r>
      <w:r w:rsidR="00156FCB" w:rsidRPr="00416BD5">
        <w:rPr>
          <w:rFonts w:hint="eastAsia"/>
          <w:color w:val="FF0000"/>
          <w:highlight w:val="yellow"/>
        </w:rPr>
        <w:t>--配置一个域名来监听统计，那么本地和linux hosts文件就需要配置</w:t>
      </w:r>
    </w:p>
    <w:p w:rsidR="00616E3F" w:rsidRDefault="00616E3F" w:rsidP="00616E3F">
      <w:pPr>
        <w:pStyle w:val="ad"/>
      </w:pPr>
      <w:r>
        <w:t xml:space="preserve">         stub_status;</w:t>
      </w:r>
      <w:r>
        <w:rPr>
          <w:rFonts w:hint="eastAsia"/>
        </w:rPr>
        <w:t xml:space="preserve">    </w:t>
      </w:r>
      <w:r w:rsidR="00416BD5">
        <w:rPr>
          <w:rFonts w:hint="eastAsia"/>
        </w:rPr>
        <w:t xml:space="preserve">  -</w:t>
      </w:r>
      <w:r w:rsidR="00416BD5" w:rsidRPr="00416BD5">
        <w:rPr>
          <w:rFonts w:hint="eastAsia"/>
          <w:highlight w:val="yellow"/>
        </w:rPr>
        <w:t>--这个指令超找文档看到的</w:t>
      </w:r>
    </w:p>
    <w:p w:rsidR="00616E3F" w:rsidRDefault="00616E3F" w:rsidP="00616E3F">
      <w:pPr>
        <w:pStyle w:val="ad"/>
      </w:pPr>
    </w:p>
    <w:p w:rsidR="00616E3F" w:rsidRDefault="00616E3F" w:rsidP="00616E3F">
      <w:pPr>
        <w:pStyle w:val="ad"/>
      </w:pPr>
      <w:r>
        <w:t xml:space="preserve">            #root   html/www;</w:t>
      </w:r>
      <w:r w:rsidR="00156FCB">
        <w:rPr>
          <w:rFonts w:hint="eastAsia"/>
        </w:rPr>
        <w:t xml:space="preserve">     </w:t>
      </w:r>
      <w:r w:rsidR="00156FCB" w:rsidRPr="00156FCB">
        <w:rPr>
          <w:rFonts w:hint="eastAsia"/>
          <w:highlight w:val="yellow"/>
        </w:rPr>
        <w:t>--不需要外网访问，所以不需要站点目录</w:t>
      </w:r>
    </w:p>
    <w:p w:rsidR="00616E3F" w:rsidRDefault="00616E3F" w:rsidP="00616E3F">
      <w:pPr>
        <w:pStyle w:val="ad"/>
      </w:pPr>
      <w:r>
        <w:t xml:space="preserve">            #index  index.html index.htm;</w:t>
      </w:r>
      <w:r w:rsidR="00156FCB">
        <w:rPr>
          <w:rFonts w:hint="eastAsia"/>
        </w:rPr>
        <w:t xml:space="preserve">   -</w:t>
      </w:r>
      <w:r w:rsidR="00156FCB" w:rsidRPr="00156FCB">
        <w:rPr>
          <w:rFonts w:hint="eastAsia"/>
          <w:highlight w:val="yellow"/>
        </w:rPr>
        <w:t>-不需要外网访问，就是为了监听统计</w:t>
      </w:r>
    </w:p>
    <w:p w:rsidR="00616E3F" w:rsidRDefault="00616E3F" w:rsidP="00616E3F">
      <w:pPr>
        <w:pStyle w:val="ad"/>
      </w:pPr>
      <w:r>
        <w:t xml:space="preserve">    }</w:t>
      </w:r>
    </w:p>
    <w:p w:rsidR="00F45B7A" w:rsidRDefault="00F45B7A" w:rsidP="00801885">
      <w:pPr>
        <w:pStyle w:val="ad"/>
      </w:pPr>
    </w:p>
    <w:p w:rsidR="00616E3F" w:rsidRDefault="00F25FB8" w:rsidP="00F25FB8">
      <w:pPr>
        <w:pStyle w:val="4"/>
      </w:pPr>
      <w:r>
        <w:rPr>
          <w:rFonts w:hint="eastAsia"/>
        </w:rPr>
        <w:lastRenderedPageBreak/>
        <w:t>第二个里程碑：根据</w:t>
      </w:r>
      <w:r>
        <w:rPr>
          <w:rFonts w:hint="eastAsia"/>
        </w:rPr>
        <w:t>status</w:t>
      </w:r>
      <w:r>
        <w:rPr>
          <w:rFonts w:hint="eastAsia"/>
        </w:rPr>
        <w:t>配置文件修改本地</w:t>
      </w:r>
      <w:r>
        <w:rPr>
          <w:rFonts w:hint="eastAsia"/>
        </w:rPr>
        <w:t>hosts</w:t>
      </w:r>
      <w:r>
        <w:rPr>
          <w:rFonts w:hint="eastAsia"/>
        </w:rPr>
        <w:t>文件和</w:t>
      </w:r>
      <w:r>
        <w:rPr>
          <w:rFonts w:hint="eastAsia"/>
        </w:rPr>
        <w:t>Linux hosts</w:t>
      </w:r>
      <w:r>
        <w:rPr>
          <w:rFonts w:hint="eastAsia"/>
        </w:rPr>
        <w:t>文件</w:t>
      </w:r>
    </w:p>
    <w:p w:rsidR="00F25FB8" w:rsidRDefault="00F25FB8" w:rsidP="00F25FB8">
      <w:pPr>
        <w:pStyle w:val="ad"/>
      </w:pPr>
      <w:r>
        <w:rPr>
          <w:rFonts w:hint="eastAsia"/>
        </w:rPr>
        <w:t>（1）A本地主机上hosts文件进行配置 我的电脑--</w:t>
      </w:r>
      <w:r w:rsidRPr="00B47A4D">
        <w:rPr>
          <w:rFonts w:ascii="微软雅黑" w:eastAsia="微软雅黑" w:hAnsi="微软雅黑" w:cs="Helvetica" w:hint="eastAsia"/>
          <w:color w:val="333333"/>
        </w:rPr>
        <w:t xml:space="preserve"> </w:t>
      </w:r>
      <w:r>
        <w:rPr>
          <w:rFonts w:ascii="微软雅黑" w:eastAsia="微软雅黑" w:hAnsi="微软雅黑" w:cs="Helvetica" w:hint="eastAsia"/>
          <w:color w:val="333333"/>
        </w:rPr>
        <w:t> </w:t>
      </w:r>
      <w:r w:rsidRPr="00B47A4D">
        <w:t>C:\Wi</w:t>
      </w:r>
      <w:r>
        <w:t xml:space="preserve">ndows\System32\drivers\etc\  </w:t>
      </w:r>
      <w:r>
        <w:rPr>
          <w:rFonts w:hint="eastAsia"/>
        </w:rPr>
        <w:t xml:space="preserve">--找到hosts文件进行修改 </w:t>
      </w:r>
    </w:p>
    <w:p w:rsidR="00F25FB8" w:rsidRPr="00F25FB8" w:rsidRDefault="00F25FB8" w:rsidP="00F25FB8">
      <w:pPr>
        <w:pStyle w:val="ad"/>
        <w:rPr>
          <w:b/>
          <w:color w:val="FF0000"/>
        </w:rPr>
      </w:pPr>
      <w:r>
        <w:rPr>
          <w:rFonts w:hint="eastAsia"/>
        </w:rPr>
        <w:t xml:space="preserve"> 10.0.0.7  </w:t>
      </w:r>
      <w:hyperlink r:id="rId40" w:history="1">
        <w:r w:rsidRPr="00B808CE">
          <w:rPr>
            <w:rStyle w:val="a6"/>
            <w:highlight w:val="yellow"/>
          </w:rPr>
          <w:t>www.etiantian.org</w:t>
        </w:r>
      </w:hyperlink>
      <w:r>
        <w:rPr>
          <w:rFonts w:hint="eastAsia"/>
        </w:rPr>
        <w:t xml:space="preserve">  </w:t>
      </w:r>
      <w:r w:rsidRPr="007C753F">
        <w:rPr>
          <w:highlight w:val="lightGray"/>
        </w:rPr>
        <w:t>bbs.etiantian.org</w:t>
      </w:r>
      <w:r>
        <w:rPr>
          <w:rFonts w:hint="eastAsia"/>
        </w:rPr>
        <w:t xml:space="preserve">  </w:t>
      </w:r>
      <w:r w:rsidRPr="007C753F">
        <w:rPr>
          <w:highlight w:val="cyan"/>
        </w:rPr>
        <w:t>blog.etiantian.org</w:t>
      </w:r>
      <w:r>
        <w:rPr>
          <w:rFonts w:hint="eastAsia"/>
        </w:rPr>
        <w:t xml:space="preserve"> </w:t>
      </w:r>
      <w:r w:rsidRPr="00F25FB8">
        <w:rPr>
          <w:b/>
          <w:color w:val="FF0000"/>
        </w:rPr>
        <w:t>status.etiantian.org</w:t>
      </w:r>
    </w:p>
    <w:p w:rsidR="00F25FB8" w:rsidRDefault="00F25FB8" w:rsidP="00F25FB8">
      <w:pPr>
        <w:pStyle w:val="ad"/>
      </w:pPr>
      <w:r>
        <w:rPr>
          <w:rFonts w:hint="eastAsia"/>
        </w:rPr>
        <w:t>（1）B 在Linux虚拟主机上/etc/hosts 文件上进行修改</w:t>
      </w:r>
    </w:p>
    <w:p w:rsidR="00F25FB8" w:rsidRDefault="00F25FB8" w:rsidP="00F25FB8">
      <w:pPr>
        <w:pStyle w:val="ad"/>
      </w:pPr>
      <w:r>
        <w:rPr>
          <w:rFonts w:hint="eastAsia"/>
        </w:rPr>
        <w:t xml:space="preserve">    </w:t>
      </w:r>
      <w:r>
        <w:t>[root@web01 conf]# vim /etc/hosts</w:t>
      </w:r>
    </w:p>
    <w:p w:rsidR="00F25FB8" w:rsidRDefault="00F25FB8" w:rsidP="00F25FB8">
      <w:pPr>
        <w:pStyle w:val="ad"/>
      </w:pPr>
      <w:r>
        <w:t xml:space="preserve">     </w:t>
      </w:r>
      <w:r>
        <w:rPr>
          <w:rFonts w:hint="eastAsia"/>
        </w:rPr>
        <w:t xml:space="preserve">10.0.0.7 </w:t>
      </w:r>
      <w:r>
        <w:t xml:space="preserve"> www.etiantian.org  blog.etiantian.org  bbs.etiantian.org</w:t>
      </w:r>
      <w:r>
        <w:rPr>
          <w:rFonts w:hint="eastAsia"/>
        </w:rPr>
        <w:t xml:space="preserve">  </w:t>
      </w:r>
      <w:r w:rsidRPr="00F25FB8">
        <w:rPr>
          <w:b/>
          <w:color w:val="FF0000"/>
        </w:rPr>
        <w:t>status.etiantian.org</w:t>
      </w:r>
    </w:p>
    <w:p w:rsidR="00616E3F" w:rsidRDefault="00616E3F" w:rsidP="00801885">
      <w:pPr>
        <w:pStyle w:val="ad"/>
      </w:pPr>
    </w:p>
    <w:p w:rsidR="00386759" w:rsidRDefault="00386759" w:rsidP="00386759">
      <w:pPr>
        <w:pStyle w:val="4"/>
      </w:pPr>
      <w:r>
        <w:rPr>
          <w:rFonts w:hint="eastAsia"/>
        </w:rPr>
        <w:t>第三个里程碑：修改</w:t>
      </w:r>
      <w:r w:rsidRPr="00386759">
        <w:rPr>
          <w:rFonts w:hint="eastAsia"/>
        </w:rPr>
        <w:t>主</w:t>
      </w:r>
      <w:r>
        <w:rPr>
          <w:rFonts w:hint="eastAsia"/>
        </w:rPr>
        <w:t>配置文件，调用</w:t>
      </w:r>
      <w:r w:rsidRPr="00386759">
        <w:rPr>
          <w:rFonts w:hint="eastAsia"/>
        </w:rPr>
        <w:t>status</w:t>
      </w:r>
      <w:r w:rsidRPr="00386759">
        <w:rPr>
          <w:rFonts w:hint="eastAsia"/>
        </w:rPr>
        <w:t>虚拟主机配置文件</w:t>
      </w:r>
    </w:p>
    <w:p w:rsidR="00386759" w:rsidRDefault="00717035" w:rsidP="00386759">
      <w:pPr>
        <w:pStyle w:val="ad"/>
      </w:pPr>
      <w:r>
        <w:rPr>
          <w:rFonts w:hint="eastAsia"/>
        </w:rPr>
        <w:t>（1）</w:t>
      </w:r>
      <w:r w:rsidR="00386759">
        <w:t>[root@web01 conf]# vim nginx.conf</w:t>
      </w:r>
    </w:p>
    <w:p w:rsidR="00386759" w:rsidRDefault="00386759" w:rsidP="00386759">
      <w:pPr>
        <w:pStyle w:val="ad"/>
      </w:pPr>
      <w:r>
        <w:t>worker_processes  2;</w:t>
      </w:r>
    </w:p>
    <w:p w:rsidR="00386759" w:rsidRDefault="00386759" w:rsidP="00386759">
      <w:pPr>
        <w:pStyle w:val="ad"/>
      </w:pPr>
      <w:r>
        <w:t xml:space="preserve">    events {</w:t>
      </w:r>
    </w:p>
    <w:p w:rsidR="00386759" w:rsidRDefault="00386759" w:rsidP="00386759">
      <w:pPr>
        <w:pStyle w:val="ad"/>
      </w:pPr>
      <w:r>
        <w:t xml:space="preserve">        worker_connections  1024;</w:t>
      </w:r>
    </w:p>
    <w:p w:rsidR="00386759" w:rsidRDefault="00386759" w:rsidP="00386759">
      <w:pPr>
        <w:pStyle w:val="ad"/>
      </w:pPr>
      <w:r>
        <w:t xml:space="preserve">    }</w:t>
      </w:r>
    </w:p>
    <w:p w:rsidR="00386759" w:rsidRDefault="00386759" w:rsidP="00386759">
      <w:pPr>
        <w:pStyle w:val="ad"/>
      </w:pPr>
      <w:r>
        <w:t xml:space="preserve">    http {</w:t>
      </w:r>
    </w:p>
    <w:p w:rsidR="00386759" w:rsidRDefault="00386759" w:rsidP="00386759">
      <w:pPr>
        <w:pStyle w:val="ad"/>
      </w:pPr>
      <w:r>
        <w:t xml:space="preserve">        include       mime.types;</w:t>
      </w:r>
    </w:p>
    <w:p w:rsidR="00386759" w:rsidRDefault="00386759" w:rsidP="00386759">
      <w:pPr>
        <w:pStyle w:val="ad"/>
      </w:pPr>
      <w:r>
        <w:t xml:space="preserve">        default_type  application/octet-stream;</w:t>
      </w:r>
    </w:p>
    <w:p w:rsidR="00386759" w:rsidRDefault="00386759" w:rsidP="00386759">
      <w:pPr>
        <w:pStyle w:val="ad"/>
      </w:pPr>
      <w:r>
        <w:t xml:space="preserve">        sendfile        on;</w:t>
      </w:r>
    </w:p>
    <w:p w:rsidR="00386759" w:rsidRDefault="00386759" w:rsidP="00386759">
      <w:pPr>
        <w:pStyle w:val="ad"/>
      </w:pPr>
      <w:r>
        <w:t xml:space="preserve">        keepalive_timeout  65;</w:t>
      </w:r>
    </w:p>
    <w:p w:rsidR="00386759" w:rsidRDefault="00386759" w:rsidP="00386759">
      <w:pPr>
        <w:pStyle w:val="ad"/>
      </w:pPr>
      <w:r>
        <w:t xml:space="preserve">        include       extra/www/www.conf;</w:t>
      </w:r>
    </w:p>
    <w:p w:rsidR="00386759" w:rsidRDefault="00386759" w:rsidP="00386759">
      <w:pPr>
        <w:pStyle w:val="ad"/>
      </w:pPr>
      <w:r>
        <w:t xml:space="preserve">        include       extra/other/*;</w:t>
      </w:r>
    </w:p>
    <w:p w:rsidR="00386759" w:rsidRDefault="00386759" w:rsidP="00386759">
      <w:pPr>
        <w:pStyle w:val="ad"/>
      </w:pPr>
      <w:r>
        <w:t xml:space="preserve">        </w:t>
      </w:r>
      <w:r w:rsidRPr="00386759">
        <w:rPr>
          <w:highlight w:val="yellow"/>
        </w:rPr>
        <w:t>include       extra/status.conf;</w:t>
      </w:r>
    </w:p>
    <w:p w:rsidR="00386759" w:rsidRDefault="00386759" w:rsidP="00386759">
      <w:pPr>
        <w:pStyle w:val="ad"/>
      </w:pPr>
      <w:r>
        <w:t xml:space="preserve">    }</w:t>
      </w:r>
    </w:p>
    <w:p w:rsidR="00386759" w:rsidRDefault="00386759" w:rsidP="00386759">
      <w:pPr>
        <w:pStyle w:val="ad"/>
      </w:pPr>
      <w:r>
        <w:t xml:space="preserve">~                                                                                                                        </w:t>
      </w:r>
    </w:p>
    <w:p w:rsidR="00717035" w:rsidRDefault="00386759" w:rsidP="00386759">
      <w:pPr>
        <w:pStyle w:val="ad"/>
      </w:pPr>
      <w:r>
        <w:t xml:space="preserve">~ </w:t>
      </w:r>
      <w:r w:rsidR="00717035">
        <w:rPr>
          <w:rFonts w:hint="eastAsia"/>
        </w:rPr>
        <w:t>（2）nginx -t 检查语法</w:t>
      </w:r>
      <w:r>
        <w:t xml:space="preserve">   </w:t>
      </w:r>
    </w:p>
    <w:p w:rsidR="00717035" w:rsidRDefault="00717035" w:rsidP="00717035">
      <w:pPr>
        <w:pStyle w:val="4"/>
      </w:pPr>
      <w:r>
        <w:rPr>
          <w:rFonts w:hint="eastAsia"/>
        </w:rPr>
        <w:t>第四个历程平滑重启</w:t>
      </w:r>
      <w:r>
        <w:rPr>
          <w:rFonts w:hint="eastAsia"/>
        </w:rPr>
        <w:t>nginx</w:t>
      </w:r>
      <w:r>
        <w:rPr>
          <w:rFonts w:hint="eastAsia"/>
        </w:rPr>
        <w:t>服务</w:t>
      </w:r>
    </w:p>
    <w:p w:rsidR="00717035" w:rsidRDefault="00717035" w:rsidP="00717035">
      <w:pPr>
        <w:pStyle w:val="ad"/>
      </w:pPr>
      <w:r>
        <w:t>[root@web01 conf]# nginx -s reload</w:t>
      </w:r>
    </w:p>
    <w:p w:rsidR="00386759" w:rsidRDefault="00717035" w:rsidP="00717035">
      <w:pPr>
        <w:pStyle w:val="ad"/>
      </w:pPr>
      <w:r>
        <w:t>[root@web01 conf]#</w:t>
      </w:r>
      <w:r w:rsidR="00386759">
        <w:t xml:space="preserve">      </w:t>
      </w:r>
    </w:p>
    <w:p w:rsidR="00616E3F" w:rsidRDefault="00616E3F" w:rsidP="00801885">
      <w:pPr>
        <w:pStyle w:val="ad"/>
      </w:pPr>
    </w:p>
    <w:p w:rsidR="00717035" w:rsidRDefault="00717035" w:rsidP="00074EF6">
      <w:pPr>
        <w:pStyle w:val="4"/>
      </w:pPr>
      <w:r>
        <w:rPr>
          <w:rFonts w:hint="eastAsia"/>
        </w:rPr>
        <w:t>第五个里程碑</w:t>
      </w:r>
      <w:r w:rsidR="00074EF6">
        <w:rPr>
          <w:rFonts w:hint="eastAsia"/>
        </w:rPr>
        <w:t>：检查测试</w:t>
      </w:r>
    </w:p>
    <w:p w:rsidR="00074EF6" w:rsidRDefault="00074EF6" w:rsidP="00AB2A08">
      <w:pPr>
        <w:pStyle w:val="ad"/>
        <w:numPr>
          <w:ilvl w:val="0"/>
          <w:numId w:val="20"/>
        </w:numPr>
        <w:rPr>
          <w:b/>
          <w:color w:val="FF0000"/>
        </w:rPr>
      </w:pPr>
      <w:r>
        <w:rPr>
          <w:rFonts w:hint="eastAsia"/>
        </w:rPr>
        <w:t xml:space="preserve">ping </w:t>
      </w:r>
      <w:r w:rsidR="00AB2A08" w:rsidRPr="00F25FB8">
        <w:rPr>
          <w:b/>
          <w:color w:val="FF0000"/>
        </w:rPr>
        <w:t>status.etiantian.org</w:t>
      </w:r>
    </w:p>
    <w:p w:rsidR="00AB2A08" w:rsidRPr="00AB2A08" w:rsidRDefault="00AB2A08" w:rsidP="00AB2A08">
      <w:pPr>
        <w:pStyle w:val="ad"/>
        <w:numPr>
          <w:ilvl w:val="0"/>
          <w:numId w:val="20"/>
        </w:numPr>
      </w:pPr>
      <w:r>
        <w:rPr>
          <w:rFonts w:hint="eastAsia"/>
          <w:b/>
          <w:color w:val="FF0000"/>
        </w:rPr>
        <w:t xml:space="preserve">在linux上面 curl </w:t>
      </w:r>
      <w:r w:rsidRPr="00F25FB8">
        <w:rPr>
          <w:b/>
          <w:color w:val="FF0000"/>
        </w:rPr>
        <w:t>status.etiantian.org</w:t>
      </w:r>
    </w:p>
    <w:p w:rsidR="00AB2A08" w:rsidRPr="00BD5200" w:rsidRDefault="00AB2A08" w:rsidP="00AB2A08">
      <w:pPr>
        <w:pStyle w:val="ad"/>
        <w:numPr>
          <w:ilvl w:val="0"/>
          <w:numId w:val="20"/>
        </w:numPr>
      </w:pPr>
      <w:r>
        <w:rPr>
          <w:rFonts w:hint="eastAsia"/>
          <w:b/>
          <w:color w:val="FF0000"/>
        </w:rPr>
        <w:t xml:space="preserve">在浏览器上面  </w:t>
      </w:r>
      <w:r w:rsidRPr="00F25FB8">
        <w:rPr>
          <w:b/>
          <w:color w:val="FF0000"/>
        </w:rPr>
        <w:t>status.etiantian.org</w:t>
      </w:r>
    </w:p>
    <w:p w:rsidR="00BD5200" w:rsidRDefault="00BD5200" w:rsidP="00BD5200">
      <w:pPr>
        <w:pStyle w:val="ad"/>
        <w:rPr>
          <w:b/>
          <w:color w:val="FF0000"/>
        </w:rPr>
      </w:pPr>
    </w:p>
    <w:p w:rsidR="00BD5200" w:rsidRDefault="00BD5200" w:rsidP="00BD5200">
      <w:pPr>
        <w:pStyle w:val="3"/>
        <w:spacing w:before="163" w:after="163"/>
      </w:pPr>
      <w:r>
        <w:rPr>
          <w:rFonts w:hint="eastAsia"/>
        </w:rPr>
        <w:t>关于</w:t>
      </w:r>
      <w:r>
        <w:rPr>
          <w:rFonts w:hint="eastAsia"/>
        </w:rPr>
        <w:t xml:space="preserve"> status</w:t>
      </w:r>
      <w:r>
        <w:rPr>
          <w:rFonts w:hint="eastAsia"/>
        </w:rPr>
        <w:t>虚拟主机相关参数介绍</w:t>
      </w:r>
    </w:p>
    <w:p w:rsidR="009E4E86" w:rsidRDefault="009E4E86" w:rsidP="009E4E86">
      <w:pPr>
        <w:pStyle w:val="ad"/>
      </w:pPr>
      <w:r>
        <w:rPr>
          <w:noProof/>
        </w:rPr>
        <w:drawing>
          <wp:inline distT="0" distB="0" distL="0" distR="0">
            <wp:extent cx="4829175" cy="1895475"/>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4829175" cy="1895475"/>
                    </a:xfrm>
                    <a:prstGeom prst="rect">
                      <a:avLst/>
                    </a:prstGeom>
                    <a:noFill/>
                    <a:ln w="9525">
                      <a:noFill/>
                      <a:miter lim="800000"/>
                      <a:headEnd/>
                      <a:tailEnd/>
                    </a:ln>
                  </pic:spPr>
                </pic:pic>
              </a:graphicData>
            </a:graphic>
          </wp:inline>
        </w:drawing>
      </w:r>
    </w:p>
    <w:p w:rsidR="00CD2FB2" w:rsidRDefault="009E4E86" w:rsidP="00CD2FB2">
      <w:pPr>
        <w:pStyle w:val="ad"/>
      </w:pPr>
      <w:r>
        <w:t>Active connections</w:t>
      </w:r>
      <w:r w:rsidR="00CD2FB2">
        <w:rPr>
          <w:rFonts w:hint="eastAsia"/>
        </w:rPr>
        <w:t xml:space="preserve">  --当前客户端连接的数量，包含waite的连接数量</w:t>
      </w:r>
      <w:r w:rsidR="006E2BA2" w:rsidRPr="006E2BA2">
        <w:rPr>
          <w:rFonts w:hint="eastAsia"/>
          <w:highlight w:val="yellow"/>
        </w:rPr>
        <w:t>（简单理解就是当前有多少客户和我服务端建立连接，还包含还有有多少等待的客户即将和我进行链接）</w:t>
      </w:r>
      <w:r w:rsidR="00034DD9" w:rsidRPr="0015059D">
        <w:rPr>
          <w:rFonts w:hint="eastAsia"/>
          <w:b/>
          <w:color w:val="FF0000"/>
        </w:rPr>
        <w:t xml:space="preserve">并发连接数就是查看的，具体看文件里面最大并发连接数量是 worker process 2*worker connection 1024=2048  </w:t>
      </w:r>
      <w:r w:rsidR="00034DD9" w:rsidRPr="00034DD9">
        <w:rPr>
          <w:rFonts w:hint="eastAsia"/>
          <w:highlight w:val="yellow"/>
        </w:rPr>
        <w:t>（计算较多举例说明</w:t>
      </w:r>
      <w:r w:rsidR="00034DD9">
        <w:rPr>
          <w:rFonts w:hint="eastAsia"/>
        </w:rPr>
        <w:t>）</w:t>
      </w:r>
    </w:p>
    <w:p w:rsidR="009E4E86" w:rsidRDefault="009E4E86" w:rsidP="009E4E86">
      <w:pPr>
        <w:pStyle w:val="ad"/>
      </w:pPr>
      <w:r>
        <w:t>The current number of active client connections including Waiting connections.</w:t>
      </w:r>
    </w:p>
    <w:p w:rsidR="00607BBB" w:rsidRDefault="00607BBB" w:rsidP="009E4E86">
      <w:pPr>
        <w:pStyle w:val="ad"/>
      </w:pPr>
    </w:p>
    <w:p w:rsidR="00CD2FB2" w:rsidRDefault="00CD2FB2" w:rsidP="009E4E86">
      <w:pPr>
        <w:pStyle w:val="ad"/>
      </w:pPr>
    </w:p>
    <w:p w:rsidR="009E4E86" w:rsidRPr="0081266F" w:rsidRDefault="009E4E86" w:rsidP="009E4E86">
      <w:pPr>
        <w:pStyle w:val="ad"/>
        <w:rPr>
          <w:color w:val="FF0000"/>
        </w:rPr>
      </w:pPr>
      <w:r>
        <w:t>accepts</w:t>
      </w:r>
      <w:r w:rsidR="00CD2FB2">
        <w:rPr>
          <w:rFonts w:hint="eastAsia"/>
        </w:rPr>
        <w:t xml:space="preserve">  --接受客户端连接的总数量</w:t>
      </w:r>
      <w:r w:rsidR="0015059D">
        <w:rPr>
          <w:rFonts w:hint="eastAsia"/>
        </w:rPr>
        <w:t xml:space="preserve">  </w:t>
      </w:r>
      <w:r w:rsidR="0015059D" w:rsidRPr="0015059D">
        <w:rPr>
          <w:rFonts w:hint="eastAsia"/>
          <w:highlight w:val="yellow"/>
        </w:rPr>
        <w:t>（简单理解就是只要有客户连接一次机会数量增加一次，比如通一个客户刷新一次，那么会增加一次）</w:t>
      </w:r>
      <w:r w:rsidR="0081266F">
        <w:rPr>
          <w:rFonts w:hint="eastAsia"/>
        </w:rPr>
        <w:t xml:space="preserve"> </w:t>
      </w:r>
      <w:r w:rsidR="0081266F" w:rsidRPr="0081266F">
        <w:rPr>
          <w:rFonts w:hint="eastAsia"/>
          <w:color w:val="FF0000"/>
        </w:rPr>
        <w:t xml:space="preserve"> 6</w:t>
      </w:r>
    </w:p>
    <w:p w:rsidR="009E4E86" w:rsidRDefault="009E4E86" w:rsidP="009E4E86">
      <w:pPr>
        <w:pStyle w:val="ad"/>
      </w:pPr>
      <w:r>
        <w:t>The total number of accepted client connections.</w:t>
      </w:r>
    </w:p>
    <w:p w:rsidR="00CD2FB2" w:rsidRDefault="00CD2FB2" w:rsidP="009E4E86">
      <w:pPr>
        <w:pStyle w:val="ad"/>
      </w:pPr>
    </w:p>
    <w:p w:rsidR="009E4E86" w:rsidRDefault="009E4E86" w:rsidP="009E4E86">
      <w:pPr>
        <w:pStyle w:val="ad"/>
        <w:rPr>
          <w:color w:val="FF0000"/>
        </w:rPr>
      </w:pPr>
      <w:r>
        <w:t>handled</w:t>
      </w:r>
      <w:r w:rsidR="00CD2FB2">
        <w:rPr>
          <w:rFonts w:hint="eastAsia"/>
        </w:rPr>
        <w:t xml:space="preserve">  --处理连接的总数量，通常这个参数值和accept值相同，除非已经达到一些资源限制</w:t>
      </w:r>
      <w:r w:rsidR="00607BBB" w:rsidRPr="00607BBB">
        <w:rPr>
          <w:rFonts w:hint="eastAsia"/>
          <w:highlight w:val="yellow"/>
        </w:rPr>
        <w:t>（具体就是相应的恢复的总连接个数，也是累加的）</w:t>
      </w:r>
      <w:r w:rsidR="0081266F" w:rsidRPr="0081266F">
        <w:rPr>
          <w:rFonts w:hint="eastAsia"/>
          <w:color w:val="FF0000"/>
        </w:rPr>
        <w:t xml:space="preserve">6 </w:t>
      </w:r>
      <w:r w:rsidR="0081266F">
        <w:rPr>
          <w:rFonts w:hint="eastAsia"/>
          <w:color w:val="FF0000"/>
        </w:rPr>
        <w:t xml:space="preserve">  所以这两个数值，不要差距太大，差距太大，就要调节这个并发的数值了</w:t>
      </w:r>
    </w:p>
    <w:p w:rsidR="0081266F" w:rsidRPr="0081266F" w:rsidRDefault="0081266F" w:rsidP="009E4E86">
      <w:pPr>
        <w:pStyle w:val="ad"/>
        <w:rPr>
          <w:color w:val="FF0000"/>
        </w:rPr>
      </w:pPr>
      <w:r>
        <w:rPr>
          <w:rFonts w:hint="eastAsia"/>
          <w:color w:val="FF0000"/>
        </w:rPr>
        <w:t>请求的数值也不要太大，如果太大的话，那么就是负载太高了</w:t>
      </w:r>
    </w:p>
    <w:p w:rsidR="009E4E86" w:rsidRDefault="009E4E86" w:rsidP="009E4E86">
      <w:pPr>
        <w:pStyle w:val="ad"/>
      </w:pPr>
      <w:r>
        <w:t>The total number of handled connections. Generally, the parameter value is the same as accepts unless some resource limits have been reached (for example, the worker_connections limit).</w:t>
      </w:r>
    </w:p>
    <w:p w:rsidR="00CD2FB2" w:rsidRDefault="00CD2FB2" w:rsidP="009E4E86">
      <w:pPr>
        <w:pStyle w:val="ad"/>
      </w:pPr>
    </w:p>
    <w:p w:rsidR="009E4E86" w:rsidRDefault="009E4E86" w:rsidP="009E4E86">
      <w:pPr>
        <w:pStyle w:val="ad"/>
      </w:pPr>
      <w:r>
        <w:t>requests</w:t>
      </w:r>
      <w:r w:rsidR="00CD2FB2">
        <w:rPr>
          <w:rFonts w:hint="eastAsia"/>
        </w:rPr>
        <w:t xml:space="preserve">  --客户端请求的总数</w:t>
      </w:r>
      <w:r w:rsidR="00201202">
        <w:rPr>
          <w:rFonts w:hint="eastAsia"/>
        </w:rPr>
        <w:t xml:space="preserve">  （</w:t>
      </w:r>
      <w:r w:rsidR="00201202" w:rsidRPr="00201202">
        <w:rPr>
          <w:rFonts w:hint="eastAsia"/>
          <w:highlight w:val="yellow"/>
        </w:rPr>
        <w:t>）客户所有请求的总数，只代表客户端请求的总数，对端有没有接受不知道</w:t>
      </w:r>
      <w:r w:rsidR="00201202">
        <w:rPr>
          <w:rFonts w:hint="eastAsia"/>
        </w:rPr>
        <w:t>（）</w:t>
      </w:r>
    </w:p>
    <w:p w:rsidR="009E4E86" w:rsidRDefault="009E4E86" w:rsidP="009E4E86">
      <w:pPr>
        <w:pStyle w:val="ad"/>
      </w:pPr>
      <w:r>
        <w:t>The total number of client requests.</w:t>
      </w:r>
    </w:p>
    <w:p w:rsidR="00CD2FB2" w:rsidRDefault="00CD2FB2" w:rsidP="009E4E86">
      <w:pPr>
        <w:pStyle w:val="ad"/>
      </w:pPr>
    </w:p>
    <w:p w:rsidR="00CD2FB2" w:rsidRPr="00DB443E" w:rsidRDefault="009E4E86" w:rsidP="009E4E86">
      <w:pPr>
        <w:pStyle w:val="ad"/>
        <w:rPr>
          <w:color w:val="FF0000"/>
        </w:rPr>
      </w:pPr>
      <w:r>
        <w:t>Reading</w:t>
      </w:r>
      <w:r w:rsidR="00E71C18">
        <w:rPr>
          <w:rFonts w:hint="eastAsia"/>
        </w:rPr>
        <w:t xml:space="preserve">  --</w:t>
      </w:r>
      <w:r w:rsidR="00E71C18" w:rsidRPr="00DB443E">
        <w:rPr>
          <w:rFonts w:hint="eastAsia"/>
          <w:highlight w:val="yellow"/>
        </w:rPr>
        <w:t>当前nginx正在读取请求头的连接数量</w:t>
      </w:r>
      <w:r w:rsidR="00DB443E" w:rsidRPr="00DB443E">
        <w:rPr>
          <w:rFonts w:hint="eastAsia"/>
          <w:highlight w:val="yellow"/>
        </w:rPr>
        <w:t xml:space="preserve"> </w:t>
      </w:r>
      <w:r w:rsidR="00DB443E" w:rsidRPr="00DB443E">
        <w:rPr>
          <w:rFonts w:hint="eastAsia"/>
          <w:color w:val="FF0000"/>
          <w:highlight w:val="yellow"/>
        </w:rPr>
        <w:t>当前连接读取报文的数量，一般并发不高的都是0</w:t>
      </w:r>
    </w:p>
    <w:p w:rsidR="009E4E86" w:rsidRDefault="009E4E86" w:rsidP="009E4E86">
      <w:pPr>
        <w:pStyle w:val="ad"/>
      </w:pPr>
      <w:r>
        <w:t>The current number of connections where nginx is reading the request header.</w:t>
      </w:r>
    </w:p>
    <w:p w:rsidR="00E71C18" w:rsidRDefault="00E71C18" w:rsidP="009E4E86">
      <w:pPr>
        <w:pStyle w:val="ad"/>
      </w:pPr>
    </w:p>
    <w:p w:rsidR="009E4E86" w:rsidRDefault="009E4E86" w:rsidP="009E4E86">
      <w:pPr>
        <w:pStyle w:val="ad"/>
      </w:pPr>
      <w:r>
        <w:t>Writing</w:t>
      </w:r>
      <w:r w:rsidR="00E71C18">
        <w:rPr>
          <w:rFonts w:hint="eastAsia"/>
        </w:rPr>
        <w:t xml:space="preserve">  --当前nginx将相应写回客户机的连接数量</w:t>
      </w:r>
      <w:r w:rsidR="00405A33">
        <w:rPr>
          <w:rFonts w:hint="eastAsia"/>
        </w:rPr>
        <w:t xml:space="preserve"> （</w:t>
      </w:r>
      <w:r w:rsidR="00405A33" w:rsidRPr="00405A33">
        <w:rPr>
          <w:rFonts w:hint="eastAsia"/>
          <w:highlight w:val="yellow"/>
        </w:rPr>
        <w:t>当前正在相应客户端的数量</w:t>
      </w:r>
      <w:r w:rsidR="00405A33">
        <w:rPr>
          <w:rFonts w:hint="eastAsia"/>
        </w:rPr>
        <w:t>）</w:t>
      </w:r>
    </w:p>
    <w:p w:rsidR="009E4E86" w:rsidRDefault="009E4E86" w:rsidP="009E4E86">
      <w:pPr>
        <w:pStyle w:val="ad"/>
      </w:pPr>
      <w:r>
        <w:t>The current number of connections where nginx is writing the response back to the client.</w:t>
      </w:r>
    </w:p>
    <w:p w:rsidR="00E71C18" w:rsidRDefault="00E71C18" w:rsidP="009E4E86">
      <w:pPr>
        <w:pStyle w:val="ad"/>
      </w:pPr>
    </w:p>
    <w:p w:rsidR="009E4E86" w:rsidRDefault="009E4E86" w:rsidP="009E4E86">
      <w:pPr>
        <w:pStyle w:val="ad"/>
      </w:pPr>
      <w:r>
        <w:t>Waiting</w:t>
      </w:r>
      <w:r w:rsidR="00B722DF">
        <w:rPr>
          <w:rFonts w:hint="eastAsia"/>
        </w:rPr>
        <w:t xml:space="preserve"> --当前空闲客户端连接等待请求的数量</w:t>
      </w:r>
      <w:r w:rsidR="00DB443E">
        <w:rPr>
          <w:rFonts w:hint="eastAsia"/>
        </w:rPr>
        <w:t xml:space="preserve">  </w:t>
      </w:r>
      <w:r w:rsidR="00DB443E" w:rsidRPr="00DB443E">
        <w:rPr>
          <w:rFonts w:hint="eastAsia"/>
          <w:highlight w:val="yellow"/>
        </w:rPr>
        <w:t>如果并发的话，就会等待</w:t>
      </w:r>
      <w:r w:rsidR="00DB443E">
        <w:rPr>
          <w:rFonts w:hint="eastAsia"/>
        </w:rPr>
        <w:t xml:space="preserve"> 尽量不要等太多</w:t>
      </w:r>
    </w:p>
    <w:p w:rsidR="009E4E86" w:rsidRDefault="009E4E86" w:rsidP="009E4E86">
      <w:pPr>
        <w:pStyle w:val="ad"/>
      </w:pPr>
      <w:r>
        <w:t>The current number of idle client connections waiting for a request.</w:t>
      </w:r>
      <w:r>
        <w:tab/>
      </w:r>
    </w:p>
    <w:p w:rsidR="00BD5200" w:rsidRDefault="009E4E86" w:rsidP="009E4E86">
      <w:pPr>
        <w:pStyle w:val="ad"/>
      </w:pPr>
      <w:r>
        <w:tab/>
      </w:r>
    </w:p>
    <w:p w:rsidR="00405A33" w:rsidRDefault="00405A33" w:rsidP="00405A33">
      <w:pPr>
        <w:pStyle w:val="20"/>
        <w:spacing w:before="163" w:after="163"/>
      </w:pPr>
      <w:r>
        <w:rPr>
          <w:rFonts w:hint="eastAsia"/>
        </w:rPr>
        <w:t>怎么和其他主机建立连接，让其他主机进行访问</w:t>
      </w:r>
    </w:p>
    <w:p w:rsidR="00405A33" w:rsidRDefault="0048360A" w:rsidP="00405A33">
      <w:pPr>
        <w:pStyle w:val="ad"/>
      </w:pPr>
      <w:r>
        <w:rPr>
          <w:rFonts w:hint="eastAsia"/>
        </w:rPr>
        <w:t>模拟环境</w:t>
      </w:r>
    </w:p>
    <w:p w:rsidR="0048360A" w:rsidRDefault="0048360A" w:rsidP="00405A33">
      <w:pPr>
        <w:pStyle w:val="ad"/>
      </w:pPr>
      <w:r>
        <w:rPr>
          <w:rFonts w:hint="eastAsia"/>
        </w:rPr>
        <w:t>找到局域地址：</w:t>
      </w:r>
      <w:r w:rsidRPr="0048360A">
        <w:rPr>
          <w:rFonts w:hint="eastAsia"/>
        </w:rPr>
        <w:t>控制面板\网络和 Internet\网络连接</w:t>
      </w:r>
      <w:r>
        <w:rPr>
          <w:rFonts w:hint="eastAsia"/>
        </w:rPr>
        <w:t>--本地连接-192.168.11.134</w:t>
      </w:r>
    </w:p>
    <w:p w:rsidR="0048360A" w:rsidRDefault="0048360A" w:rsidP="00405A33">
      <w:pPr>
        <w:pStyle w:val="ad"/>
      </w:pPr>
      <w:r>
        <w:rPr>
          <w:rFonts w:hint="eastAsia"/>
        </w:rPr>
        <w:t>虚拟机-编辑-虚拟网络编辑器-NAT模式-NAT设置-</w:t>
      </w:r>
      <w:r w:rsidR="000F6338">
        <w:rPr>
          <w:rFonts w:hint="eastAsia"/>
        </w:rPr>
        <w:t>端口转发-添加-</w:t>
      </w:r>
    </w:p>
    <w:p w:rsidR="000F6338" w:rsidRDefault="000F6338" w:rsidP="00405A33">
      <w:pPr>
        <w:pStyle w:val="ad"/>
      </w:pPr>
      <w:r>
        <w:rPr>
          <w:rFonts w:hint="eastAsia"/>
          <w:noProof/>
        </w:rPr>
        <w:drawing>
          <wp:inline distT="0" distB="0" distL="0" distR="0">
            <wp:extent cx="3219450" cy="213360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3219450" cy="2133600"/>
                    </a:xfrm>
                    <a:prstGeom prst="rect">
                      <a:avLst/>
                    </a:prstGeom>
                    <a:noFill/>
                    <a:ln w="9525">
                      <a:noFill/>
                      <a:miter lim="800000"/>
                      <a:headEnd/>
                      <a:tailEnd/>
                    </a:ln>
                  </pic:spPr>
                </pic:pic>
              </a:graphicData>
            </a:graphic>
          </wp:inline>
        </w:drawing>
      </w:r>
    </w:p>
    <w:p w:rsidR="000F6338" w:rsidRDefault="000F6338" w:rsidP="00405A33">
      <w:pPr>
        <w:pStyle w:val="ad"/>
      </w:pPr>
      <w:r>
        <w:rPr>
          <w:rFonts w:hint="eastAsia"/>
        </w:rPr>
        <w:t>9000 是让其他局域网里面的小伙伴访问的端口</w:t>
      </w:r>
    </w:p>
    <w:p w:rsidR="000F6338" w:rsidRDefault="000F6338" w:rsidP="00405A33">
      <w:pPr>
        <w:pStyle w:val="ad"/>
      </w:pPr>
      <w:r>
        <w:rPr>
          <w:rFonts w:hint="eastAsia"/>
        </w:rPr>
        <w:t>10.0.0.7 你的服务器地址</w:t>
      </w:r>
    </w:p>
    <w:p w:rsidR="000F6338" w:rsidRDefault="000F6338" w:rsidP="00405A33">
      <w:pPr>
        <w:pStyle w:val="ad"/>
      </w:pPr>
      <w:r>
        <w:rPr>
          <w:rFonts w:hint="eastAsia"/>
        </w:rPr>
        <w:t>80 你的服务器配置文件默认的端口</w:t>
      </w:r>
    </w:p>
    <w:p w:rsidR="000F6338" w:rsidRDefault="000F6338" w:rsidP="00405A33">
      <w:pPr>
        <w:pStyle w:val="ad"/>
      </w:pPr>
      <w:r>
        <w:rPr>
          <w:rFonts w:hint="eastAsia"/>
        </w:rPr>
        <w:t>确认</w:t>
      </w:r>
    </w:p>
    <w:p w:rsidR="000F6338" w:rsidRDefault="000F6338" w:rsidP="00405A33">
      <w:pPr>
        <w:pStyle w:val="ad"/>
      </w:pPr>
    </w:p>
    <w:p w:rsidR="000F6338" w:rsidRDefault="000F6338" w:rsidP="000F6338">
      <w:pPr>
        <w:pStyle w:val="ad"/>
      </w:pPr>
      <w:r>
        <w:rPr>
          <w:rFonts w:hint="eastAsia"/>
        </w:rPr>
        <w:t>这个时候发送  192.168.11.134:9000这样大家就可以访问了。</w:t>
      </w:r>
    </w:p>
    <w:p w:rsidR="000F6338" w:rsidRPr="00405A33" w:rsidRDefault="000F6338" w:rsidP="00405A33">
      <w:pPr>
        <w:pStyle w:val="ad"/>
      </w:pPr>
    </w:p>
    <w:p w:rsidR="00616E3F" w:rsidRDefault="00616E3F" w:rsidP="00616E3F">
      <w:pPr>
        <w:pStyle w:val="20"/>
        <w:spacing w:before="163" w:after="163"/>
      </w:pPr>
      <w:r>
        <w:rPr>
          <w:rFonts w:hint="eastAsia"/>
        </w:rPr>
        <w:lastRenderedPageBreak/>
        <w:t>nginx</w:t>
      </w:r>
      <w:r>
        <w:rPr>
          <w:rFonts w:hint="eastAsia"/>
        </w:rPr>
        <w:t>官方文档参考</w:t>
      </w:r>
      <w:r w:rsidR="00945D71">
        <w:rPr>
          <w:rFonts w:hint="eastAsia"/>
        </w:rPr>
        <w:t>查找方法</w:t>
      </w:r>
    </w:p>
    <w:p w:rsidR="00616E3F" w:rsidRDefault="004D0BCB" w:rsidP="00616E3F">
      <w:pPr>
        <w:pStyle w:val="ad"/>
      </w:pPr>
      <w:r>
        <w:rPr>
          <w:noProof/>
        </w:rPr>
        <w:drawing>
          <wp:inline distT="0" distB="0" distL="0" distR="0">
            <wp:extent cx="6645910" cy="3697485"/>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6645910" cy="3697485"/>
                    </a:xfrm>
                    <a:prstGeom prst="rect">
                      <a:avLst/>
                    </a:prstGeom>
                    <a:noFill/>
                    <a:ln w="9525">
                      <a:noFill/>
                      <a:miter lim="800000"/>
                      <a:headEnd/>
                      <a:tailEnd/>
                    </a:ln>
                  </pic:spPr>
                </pic:pic>
              </a:graphicData>
            </a:graphic>
          </wp:inline>
        </w:drawing>
      </w:r>
    </w:p>
    <w:p w:rsidR="00CA21C1" w:rsidRDefault="00CA21C1" w:rsidP="00616E3F">
      <w:pPr>
        <w:pStyle w:val="ad"/>
      </w:pPr>
    </w:p>
    <w:p w:rsidR="00A320C2" w:rsidRDefault="00A320C2" w:rsidP="00616E3F">
      <w:pPr>
        <w:pStyle w:val="ad"/>
      </w:pPr>
      <w:r>
        <w:rPr>
          <w:noProof/>
        </w:rPr>
        <w:drawing>
          <wp:inline distT="0" distB="0" distL="0" distR="0">
            <wp:extent cx="5924550" cy="1628775"/>
            <wp:effectExtent l="1905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924550" cy="1628775"/>
                    </a:xfrm>
                    <a:prstGeom prst="rect">
                      <a:avLst/>
                    </a:prstGeom>
                    <a:noFill/>
                    <a:ln w="9525">
                      <a:noFill/>
                      <a:miter lim="800000"/>
                      <a:headEnd/>
                      <a:tailEnd/>
                    </a:ln>
                  </pic:spPr>
                </pic:pic>
              </a:graphicData>
            </a:graphic>
          </wp:inline>
        </w:drawing>
      </w:r>
    </w:p>
    <w:p w:rsidR="00CA21C1" w:rsidRDefault="00CA21C1" w:rsidP="00616E3F">
      <w:pPr>
        <w:pStyle w:val="ad"/>
      </w:pPr>
    </w:p>
    <w:p w:rsidR="00CA21C1" w:rsidRDefault="00CA21C1" w:rsidP="00616E3F">
      <w:pPr>
        <w:pStyle w:val="ad"/>
      </w:pPr>
      <w:r>
        <w:rPr>
          <w:rFonts w:hint="eastAsia"/>
        </w:rPr>
        <w:t>在这里面输入的都是指令：什么是指令呢？--标记黄色的都是指令</w:t>
      </w:r>
      <w:r w:rsidR="00A320C2">
        <w:rPr>
          <w:rFonts w:hint="eastAsia"/>
        </w:rPr>
        <w:t xml:space="preserve"> （ctrl +f）</w:t>
      </w:r>
    </w:p>
    <w:p w:rsidR="00CA21C1" w:rsidRDefault="00CA21C1" w:rsidP="00CA21C1">
      <w:pPr>
        <w:pStyle w:val="ad"/>
      </w:pPr>
      <w:r>
        <w:t>server {</w:t>
      </w:r>
    </w:p>
    <w:p w:rsidR="00CA21C1" w:rsidRDefault="00CA21C1" w:rsidP="00CA21C1">
      <w:pPr>
        <w:pStyle w:val="ad"/>
      </w:pPr>
      <w:r>
        <w:t xml:space="preserve">        </w:t>
      </w:r>
      <w:r w:rsidRPr="00CA21C1">
        <w:rPr>
          <w:highlight w:val="yellow"/>
        </w:rPr>
        <w:t>listen</w:t>
      </w:r>
      <w:r>
        <w:t xml:space="preserve">       80;</w:t>
      </w:r>
    </w:p>
    <w:p w:rsidR="00CA21C1" w:rsidRDefault="00CA21C1" w:rsidP="00CA21C1">
      <w:pPr>
        <w:pStyle w:val="ad"/>
      </w:pPr>
      <w:r>
        <w:t xml:space="preserve">        </w:t>
      </w:r>
      <w:r w:rsidRPr="00CA21C1">
        <w:rPr>
          <w:highlight w:val="yellow"/>
        </w:rPr>
        <w:t>server_name</w:t>
      </w:r>
      <w:r>
        <w:t xml:space="preserve">  status.etiantian.org;</w:t>
      </w:r>
    </w:p>
    <w:p w:rsidR="00CA21C1" w:rsidRDefault="00CA21C1" w:rsidP="00CA21C1">
      <w:pPr>
        <w:pStyle w:val="ad"/>
      </w:pPr>
      <w:r>
        <w:t xml:space="preserve">         </w:t>
      </w:r>
      <w:r w:rsidRPr="00CA21C1">
        <w:rPr>
          <w:highlight w:val="yellow"/>
        </w:rPr>
        <w:t>stub_status</w:t>
      </w:r>
      <w:r>
        <w:t>;</w:t>
      </w:r>
      <w:r w:rsidR="007B699B">
        <w:rPr>
          <w:rFonts w:hint="eastAsia"/>
        </w:rPr>
        <w:t xml:space="preserve">       </w:t>
      </w:r>
    </w:p>
    <w:p w:rsidR="00CA21C1" w:rsidRDefault="00CA21C1" w:rsidP="00CA21C1">
      <w:pPr>
        <w:pStyle w:val="ad"/>
      </w:pPr>
    </w:p>
    <w:p w:rsidR="00CA21C1" w:rsidRDefault="00CA21C1" w:rsidP="00CA21C1">
      <w:pPr>
        <w:pStyle w:val="ad"/>
      </w:pPr>
      <w:r>
        <w:t xml:space="preserve">            #root   html/www;</w:t>
      </w:r>
      <w:r w:rsidR="007B699B">
        <w:rPr>
          <w:rFonts w:hint="eastAsia"/>
        </w:rPr>
        <w:t xml:space="preserve">   </w:t>
      </w:r>
    </w:p>
    <w:p w:rsidR="00CA21C1" w:rsidRDefault="00CA21C1" w:rsidP="00CA21C1">
      <w:pPr>
        <w:pStyle w:val="ad"/>
      </w:pPr>
      <w:r>
        <w:t xml:space="preserve">            #index  index.html index.htm;</w:t>
      </w:r>
    </w:p>
    <w:p w:rsidR="00CA21C1" w:rsidRDefault="00CA21C1" w:rsidP="00CA21C1">
      <w:pPr>
        <w:pStyle w:val="ad"/>
      </w:pPr>
      <w:r>
        <w:t xml:space="preserve">    }</w:t>
      </w:r>
    </w:p>
    <w:p w:rsidR="00CA21C1" w:rsidRDefault="00CA21C1" w:rsidP="00616E3F">
      <w:pPr>
        <w:pStyle w:val="ad"/>
      </w:pPr>
    </w:p>
    <w:p w:rsidR="006E4D67" w:rsidRDefault="004D0BCB" w:rsidP="006E4D67">
      <w:pPr>
        <w:pStyle w:val="ad"/>
        <w:pBdr>
          <w:bottom w:val="single" w:sz="8" w:space="31" w:color="auto" w:shadow="1"/>
        </w:pBdr>
      </w:pPr>
      <w:r>
        <w:rPr>
          <w:noProof/>
        </w:rPr>
        <w:lastRenderedPageBreak/>
        <w:drawing>
          <wp:inline distT="0" distB="0" distL="0" distR="0">
            <wp:extent cx="5667375" cy="423862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srcRect/>
                    <a:stretch>
                      <a:fillRect/>
                    </a:stretch>
                  </pic:blipFill>
                  <pic:spPr bwMode="auto">
                    <a:xfrm>
                      <a:off x="0" y="0"/>
                      <a:ext cx="5667375" cy="4238625"/>
                    </a:xfrm>
                    <a:prstGeom prst="rect">
                      <a:avLst/>
                    </a:prstGeom>
                    <a:noFill/>
                    <a:ln w="9525">
                      <a:noFill/>
                      <a:miter lim="800000"/>
                      <a:headEnd/>
                      <a:tailEnd/>
                    </a:ln>
                  </pic:spPr>
                </pic:pic>
              </a:graphicData>
            </a:graphic>
          </wp:inline>
        </w:drawing>
      </w:r>
    </w:p>
    <w:p w:rsidR="006E4D67" w:rsidRDefault="006E4D67" w:rsidP="006E4D67">
      <w:pPr>
        <w:pStyle w:val="ad"/>
        <w:pBdr>
          <w:bottom w:val="single" w:sz="8" w:space="31" w:color="auto" w:shadow="1"/>
        </w:pBdr>
      </w:pPr>
    </w:p>
    <w:p w:rsidR="006E4D67" w:rsidRDefault="009A2CB9" w:rsidP="006E4D67">
      <w:pPr>
        <w:pStyle w:val="ad"/>
        <w:pBdr>
          <w:bottom w:val="single" w:sz="8" w:space="31" w:color="auto" w:shadow="1"/>
        </w:pBdr>
      </w:pPr>
      <w:r w:rsidRPr="009A2CB9">
        <w:rPr>
          <w:noProof/>
        </w:rPr>
        <w:drawing>
          <wp:inline distT="0" distB="0" distL="0" distR="0">
            <wp:extent cx="6645910" cy="2222663"/>
            <wp:effectExtent l="19050" t="0" r="2540" b="0"/>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srcRect/>
                    <a:stretch>
                      <a:fillRect/>
                    </a:stretch>
                  </pic:blipFill>
                  <pic:spPr bwMode="auto">
                    <a:xfrm>
                      <a:off x="0" y="0"/>
                      <a:ext cx="6645910" cy="2222663"/>
                    </a:xfrm>
                    <a:prstGeom prst="rect">
                      <a:avLst/>
                    </a:prstGeom>
                    <a:noFill/>
                    <a:ln w="9525">
                      <a:noFill/>
                      <a:miter lim="800000"/>
                      <a:headEnd/>
                      <a:tailEnd/>
                    </a:ln>
                  </pic:spPr>
                </pic:pic>
              </a:graphicData>
            </a:graphic>
          </wp:inline>
        </w:drawing>
      </w:r>
    </w:p>
    <w:p w:rsidR="009A2CB9" w:rsidRDefault="009A2CB9" w:rsidP="006E4D67">
      <w:pPr>
        <w:pStyle w:val="ad"/>
        <w:pBdr>
          <w:bottom w:val="single" w:sz="8" w:space="31" w:color="auto" w:shadow="1"/>
        </w:pBdr>
      </w:pPr>
    </w:p>
    <w:p w:rsidR="009A2CB9" w:rsidRDefault="009A2CB9" w:rsidP="006E4D67">
      <w:pPr>
        <w:pStyle w:val="ad"/>
        <w:pBdr>
          <w:bottom w:val="single" w:sz="8" w:space="31" w:color="auto" w:shadow="1"/>
        </w:pBdr>
      </w:pPr>
    </w:p>
    <w:p w:rsidR="009A2CB9" w:rsidRDefault="009A2CB9" w:rsidP="006E4D67">
      <w:pPr>
        <w:pStyle w:val="ad"/>
        <w:pBdr>
          <w:bottom w:val="single" w:sz="8" w:space="31" w:color="auto" w:shadow="1"/>
        </w:pBdr>
      </w:pPr>
    </w:p>
    <w:p w:rsidR="009A2CB9" w:rsidRDefault="009A2CB9" w:rsidP="006E4D67">
      <w:pPr>
        <w:pStyle w:val="ad"/>
        <w:pBdr>
          <w:bottom w:val="single" w:sz="8" w:space="31" w:color="auto" w:shadow="1"/>
        </w:pBdr>
      </w:pPr>
    </w:p>
    <w:p w:rsidR="009A2CB9" w:rsidRDefault="009A2CB9" w:rsidP="006E4D67">
      <w:pPr>
        <w:pStyle w:val="ad"/>
        <w:pBdr>
          <w:bottom w:val="single" w:sz="8" w:space="31" w:color="auto" w:shadow="1"/>
        </w:pBdr>
      </w:pPr>
    </w:p>
    <w:p w:rsidR="009A2CB9" w:rsidRDefault="009A2CB9" w:rsidP="006E4D67">
      <w:pPr>
        <w:pStyle w:val="ad"/>
        <w:pBdr>
          <w:bottom w:val="single" w:sz="8" w:space="31" w:color="auto" w:shadow="1"/>
        </w:pBdr>
      </w:pPr>
    </w:p>
    <w:p w:rsidR="009A2CB9" w:rsidRDefault="009A2CB9" w:rsidP="006E4D67">
      <w:pPr>
        <w:pStyle w:val="ad"/>
        <w:pBdr>
          <w:bottom w:val="single" w:sz="8" w:space="31" w:color="auto" w:shadow="1"/>
        </w:pBdr>
      </w:pPr>
    </w:p>
    <w:p w:rsidR="009A2CB9" w:rsidRDefault="00BF50FF" w:rsidP="001A0F72">
      <w:pPr>
        <w:pStyle w:val="20"/>
        <w:spacing w:before="163" w:after="163"/>
      </w:pPr>
      <w:r>
        <w:rPr>
          <w:rFonts w:hint="eastAsia"/>
        </w:rPr>
        <w:lastRenderedPageBreak/>
        <w:t>nginx</w:t>
      </w:r>
      <w:r>
        <w:rPr>
          <w:rFonts w:hint="eastAsia"/>
        </w:rPr>
        <w:t>服务日志的功能配置</w:t>
      </w:r>
    </w:p>
    <w:p w:rsidR="005B6DD9" w:rsidRDefault="00BF50FF" w:rsidP="006E4D67">
      <w:pPr>
        <w:pStyle w:val="ad"/>
        <w:pBdr>
          <w:bottom w:val="single" w:sz="8" w:space="31" w:color="auto" w:shadow="1"/>
        </w:pBdr>
      </w:pPr>
      <w:r>
        <w:rPr>
          <w:rFonts w:hint="eastAsia"/>
        </w:rPr>
        <w:t>运维人员基本的素质是可以能够</w:t>
      </w:r>
      <w:r w:rsidR="001A0F72">
        <w:rPr>
          <w:rFonts w:hint="eastAsia"/>
        </w:rPr>
        <w:t>看懂日志，当服务器出现问题的时候，可以通过日志来识别问题，出来问题</w:t>
      </w:r>
    </w:p>
    <w:p w:rsidR="009A2CB9" w:rsidRDefault="005B6DD9" w:rsidP="005B6DD9">
      <w:pPr>
        <w:pStyle w:val="3"/>
        <w:spacing w:before="163" w:after="163"/>
      </w:pPr>
      <w:r>
        <w:rPr>
          <w:rFonts w:hint="eastAsia"/>
        </w:rPr>
        <w:t>nginx</w:t>
      </w:r>
      <w:r>
        <w:rPr>
          <w:rFonts w:hint="eastAsia"/>
        </w:rPr>
        <w:t>日志默认存放的地方</w:t>
      </w:r>
    </w:p>
    <w:p w:rsidR="00974E57" w:rsidRDefault="00974E57" w:rsidP="00974E57">
      <w:pPr>
        <w:pStyle w:val="ad"/>
        <w:pBdr>
          <w:bottom w:val="single" w:sz="8" w:space="31" w:color="auto" w:shadow="1"/>
        </w:pBdr>
      </w:pPr>
      <w:r>
        <w:t>[root@web01 logs]# pwd</w:t>
      </w:r>
      <w:r>
        <w:rPr>
          <w:rFonts w:hint="eastAsia"/>
        </w:rPr>
        <w:t xml:space="preserve">  </w:t>
      </w:r>
    </w:p>
    <w:p w:rsidR="00974E57" w:rsidRDefault="00974E57" w:rsidP="00974E57">
      <w:pPr>
        <w:pStyle w:val="ad"/>
        <w:pBdr>
          <w:bottom w:val="single" w:sz="8" w:space="31" w:color="auto" w:shadow="1"/>
        </w:pBdr>
      </w:pPr>
      <w:r>
        <w:t>/application/nginx/logs</w:t>
      </w:r>
    </w:p>
    <w:p w:rsidR="00974E57" w:rsidRDefault="00974E57" w:rsidP="00974E57">
      <w:pPr>
        <w:pStyle w:val="ad"/>
        <w:pBdr>
          <w:bottom w:val="single" w:sz="8" w:space="31" w:color="auto" w:shadow="1"/>
        </w:pBdr>
      </w:pPr>
      <w:r>
        <w:t>[root@web01 logs]# ll</w:t>
      </w:r>
    </w:p>
    <w:p w:rsidR="00974E57" w:rsidRDefault="00974E57" w:rsidP="00974E57">
      <w:pPr>
        <w:pStyle w:val="ad"/>
        <w:pBdr>
          <w:bottom w:val="single" w:sz="8" w:space="31" w:color="auto" w:shadow="1"/>
        </w:pBdr>
      </w:pPr>
      <w:r>
        <w:t>total 36</w:t>
      </w:r>
    </w:p>
    <w:p w:rsidR="00974E57" w:rsidRDefault="00974E57" w:rsidP="00974E57">
      <w:pPr>
        <w:pStyle w:val="ad"/>
        <w:pBdr>
          <w:bottom w:val="single" w:sz="8" w:space="31" w:color="auto" w:shadow="1"/>
        </w:pBdr>
      </w:pPr>
      <w:r>
        <w:t>-rw-r--r-- 1 root root 16801 May 18 01:38 access.log</w:t>
      </w:r>
    </w:p>
    <w:p w:rsidR="00974E57" w:rsidRDefault="00974E57" w:rsidP="00974E57">
      <w:pPr>
        <w:pStyle w:val="ad"/>
        <w:pBdr>
          <w:bottom w:val="single" w:sz="8" w:space="31" w:color="auto" w:shadow="1"/>
        </w:pBdr>
      </w:pPr>
      <w:r>
        <w:t>-rw-r--r-- 1 root root  6646 May 18 11:27 error.log</w:t>
      </w:r>
    </w:p>
    <w:p w:rsidR="00974E57" w:rsidRDefault="00974E57" w:rsidP="00974E57">
      <w:pPr>
        <w:pStyle w:val="ad"/>
        <w:pBdr>
          <w:bottom w:val="single" w:sz="8" w:space="31" w:color="auto" w:shadow="1"/>
        </w:pBdr>
      </w:pPr>
      <w:r>
        <w:t>-rw-r--r-- 1 root root     5 May 18 09:14 nginx.pid</w:t>
      </w:r>
    </w:p>
    <w:p w:rsidR="009A2CB9" w:rsidRDefault="00974E57" w:rsidP="00974E57">
      <w:pPr>
        <w:pStyle w:val="ad"/>
        <w:pBdr>
          <w:bottom w:val="single" w:sz="8" w:space="31" w:color="auto" w:shadow="1"/>
        </w:pBdr>
      </w:pPr>
      <w:r>
        <w:t>[root@web01 logs]#</w:t>
      </w:r>
    </w:p>
    <w:p w:rsidR="0080591A" w:rsidRDefault="0080591A" w:rsidP="00ED1D52">
      <w:pPr>
        <w:pStyle w:val="3"/>
        <w:spacing w:before="163" w:after="163"/>
      </w:pPr>
      <w:r>
        <w:rPr>
          <w:rFonts w:hint="eastAsia"/>
        </w:rPr>
        <w:t>access.log</w:t>
      </w:r>
    </w:p>
    <w:p w:rsidR="00974E57" w:rsidRDefault="00974E57" w:rsidP="00974E57">
      <w:pPr>
        <w:pStyle w:val="ad"/>
        <w:pBdr>
          <w:bottom w:val="single" w:sz="8" w:space="31" w:color="auto" w:shadow="1"/>
        </w:pBdr>
      </w:pPr>
      <w:r>
        <w:t>-rw-r--r-- 1 root root 16801 May 18 01:38 access.log</w:t>
      </w:r>
      <w:r>
        <w:rPr>
          <w:rFonts w:hint="eastAsia"/>
        </w:rPr>
        <w:t xml:space="preserve">  </w:t>
      </w:r>
      <w:r w:rsidRPr="00974E57">
        <w:rPr>
          <w:rFonts w:hint="eastAsia"/>
          <w:highlight w:val="yellow"/>
        </w:rPr>
        <w:t>--nginx的访问日志</w:t>
      </w:r>
    </w:p>
    <w:p w:rsidR="00813C9D" w:rsidRDefault="0080591A" w:rsidP="00974E57">
      <w:pPr>
        <w:pStyle w:val="ad"/>
        <w:pBdr>
          <w:bottom w:val="single" w:sz="8" w:space="31" w:color="auto" w:shadow="1"/>
        </w:pBdr>
      </w:pPr>
      <w:r>
        <w:rPr>
          <w:rFonts w:hint="eastAsia"/>
        </w:rPr>
        <w:t>1.在日志配置文件没有进行配置的时候，nginx程序也会默认生成日志信息</w:t>
      </w:r>
    </w:p>
    <w:p w:rsidR="0080591A" w:rsidRDefault="0080591A" w:rsidP="00813C9D">
      <w:pPr>
        <w:pStyle w:val="4"/>
      </w:pPr>
      <w:r>
        <w:rPr>
          <w:rFonts w:hint="eastAsia"/>
        </w:rPr>
        <w:t>访问日志</w:t>
      </w:r>
      <w:r w:rsidR="00447CA1">
        <w:rPr>
          <w:rFonts w:hint="eastAsia"/>
        </w:rPr>
        <w:t>配置</w:t>
      </w:r>
    </w:p>
    <w:p w:rsidR="00E242B2" w:rsidRDefault="00813C9D" w:rsidP="00974E57">
      <w:pPr>
        <w:pStyle w:val="ad"/>
        <w:pBdr>
          <w:bottom w:val="single" w:sz="8" w:space="31" w:color="auto" w:shadow="1"/>
        </w:pBdr>
      </w:pPr>
      <w:r>
        <w:rPr>
          <w:rFonts w:hint="eastAsia"/>
        </w:rPr>
        <w:t>备注：</w:t>
      </w:r>
      <w:r w:rsidR="00E242B2">
        <w:rPr>
          <w:rFonts w:hint="eastAsia"/>
        </w:rPr>
        <w:t>访问日志有自己的格式也有自己的存储路径</w:t>
      </w:r>
      <w:r w:rsidR="007B0B06">
        <w:rPr>
          <w:rFonts w:hint="eastAsia"/>
        </w:rPr>
        <w:t>，所以下面就是看看怎么配置的格式，实际工作中根据需要就行相关的修改</w:t>
      </w:r>
    </w:p>
    <w:p w:rsidR="00447CA1" w:rsidRDefault="00447CA1" w:rsidP="00974E57">
      <w:pPr>
        <w:pStyle w:val="ad"/>
        <w:pBdr>
          <w:bottom w:val="single" w:sz="8" w:space="31" w:color="auto" w:shadow="1"/>
        </w:pBdr>
      </w:pPr>
      <w:r>
        <w:rPr>
          <w:rFonts w:hint="eastAsia"/>
        </w:rPr>
        <w:t>首先去nginx.conf原始主配置</w:t>
      </w:r>
      <w:r w:rsidR="00737B3D">
        <w:rPr>
          <w:rFonts w:hint="eastAsia"/>
        </w:rPr>
        <w:t>(defalut)</w:t>
      </w:r>
      <w:r>
        <w:rPr>
          <w:rFonts w:hint="eastAsia"/>
        </w:rPr>
        <w:t>文件里面</w:t>
      </w:r>
      <w:r w:rsidR="00737B3D">
        <w:rPr>
          <w:rFonts w:hint="eastAsia"/>
        </w:rPr>
        <w:t>查看，然后把原来的格式写下来，然后把路径更改一下即可。</w:t>
      </w:r>
    </w:p>
    <w:p w:rsidR="003C56C3" w:rsidRPr="00A34852" w:rsidRDefault="003C56C3" w:rsidP="00974E57">
      <w:pPr>
        <w:pStyle w:val="ad"/>
        <w:pBdr>
          <w:bottom w:val="single" w:sz="8" w:space="31" w:color="auto" w:shadow="1"/>
        </w:pBdr>
        <w:rPr>
          <w:b/>
        </w:rPr>
      </w:pPr>
      <w:r w:rsidRPr="00A34852">
        <w:rPr>
          <w:rFonts w:hint="eastAsia"/>
          <w:b/>
        </w:rPr>
        <w:t>第一步：查看访问日志默认的配置格式</w:t>
      </w:r>
    </w:p>
    <w:p w:rsidR="00737B3D" w:rsidRDefault="00737B3D" w:rsidP="00737B3D">
      <w:pPr>
        <w:pStyle w:val="ad"/>
        <w:pBdr>
          <w:bottom w:val="single" w:sz="8" w:space="31" w:color="auto" w:shadow="1"/>
        </w:pBdr>
      </w:pPr>
      <w:r>
        <w:t>[root@web01 ~]# cd /application/nginx/conf/</w:t>
      </w:r>
    </w:p>
    <w:p w:rsidR="00737B3D" w:rsidRDefault="00737B3D" w:rsidP="00737B3D">
      <w:pPr>
        <w:pStyle w:val="ad"/>
        <w:pBdr>
          <w:bottom w:val="single" w:sz="8" w:space="31" w:color="auto" w:shadow="1"/>
        </w:pBdr>
      </w:pPr>
      <w:r>
        <w:t>[root@web01 conf]# cat nginx.conf.default</w:t>
      </w:r>
    </w:p>
    <w:p w:rsidR="00ED1D52" w:rsidRDefault="00ED1D52" w:rsidP="00ED1D52">
      <w:pPr>
        <w:pStyle w:val="ad"/>
        <w:pBdr>
          <w:bottom w:val="single" w:sz="8" w:space="31" w:color="auto" w:shadow="1"/>
        </w:pBdr>
      </w:pPr>
      <w:r>
        <w:t>http {</w:t>
      </w:r>
    </w:p>
    <w:p w:rsidR="00ED1D52" w:rsidRDefault="00ED1D52" w:rsidP="00ED1D52">
      <w:pPr>
        <w:pStyle w:val="ad"/>
        <w:pBdr>
          <w:bottom w:val="single" w:sz="8" w:space="31" w:color="auto" w:shadow="1"/>
        </w:pBdr>
      </w:pPr>
      <w:r>
        <w:t xml:space="preserve">    include       mime.types;</w:t>
      </w:r>
    </w:p>
    <w:p w:rsidR="00ED1D52" w:rsidRDefault="00ED1D52" w:rsidP="00ED1D52">
      <w:pPr>
        <w:pStyle w:val="ad"/>
        <w:pBdr>
          <w:bottom w:val="single" w:sz="8" w:space="31" w:color="auto" w:shadow="1"/>
        </w:pBdr>
      </w:pPr>
      <w:r>
        <w:t xml:space="preserve">    default_type  application/octet-stream;</w:t>
      </w:r>
    </w:p>
    <w:p w:rsidR="00ED1D52" w:rsidRDefault="00ED1D52" w:rsidP="00ED1D52">
      <w:pPr>
        <w:pStyle w:val="ad"/>
        <w:pBdr>
          <w:bottom w:val="single" w:sz="8" w:space="31" w:color="auto" w:shadow="1"/>
        </w:pBdr>
      </w:pPr>
    </w:p>
    <w:p w:rsidR="00ED1D52" w:rsidRPr="00ED1D52" w:rsidRDefault="00ED1D52" w:rsidP="00ED1D52">
      <w:pPr>
        <w:pStyle w:val="ad"/>
        <w:pBdr>
          <w:bottom w:val="single" w:sz="8" w:space="31" w:color="auto" w:shadow="1"/>
        </w:pBdr>
        <w:rPr>
          <w:highlight w:val="yellow"/>
        </w:rPr>
      </w:pPr>
      <w:r>
        <w:t xml:space="preserve">    </w:t>
      </w:r>
      <w:r w:rsidRPr="00ED1D52">
        <w:rPr>
          <w:highlight w:val="yellow"/>
        </w:rPr>
        <w:t>#log_format  main  '$remote_addr - $remote_user [$time_local] "$request" '</w:t>
      </w:r>
    </w:p>
    <w:p w:rsidR="00ED1D52" w:rsidRPr="00ED1D52" w:rsidRDefault="00ED1D52" w:rsidP="00ED1D52">
      <w:pPr>
        <w:pStyle w:val="ad"/>
        <w:pBdr>
          <w:bottom w:val="single" w:sz="8" w:space="31" w:color="auto" w:shadow="1"/>
        </w:pBdr>
        <w:rPr>
          <w:highlight w:val="yellow"/>
        </w:rPr>
      </w:pPr>
      <w:r w:rsidRPr="00ED1D52">
        <w:rPr>
          <w:highlight w:val="yellow"/>
        </w:rPr>
        <w:t xml:space="preserve">    #                  '$status $body_bytes_sent "$http_referer" '</w:t>
      </w:r>
    </w:p>
    <w:p w:rsidR="00ED1D52" w:rsidRPr="00ED1D52" w:rsidRDefault="00ED1D52" w:rsidP="00ED1D52">
      <w:pPr>
        <w:pStyle w:val="ad"/>
        <w:pBdr>
          <w:bottom w:val="single" w:sz="8" w:space="31" w:color="auto" w:shadow="1"/>
        </w:pBdr>
        <w:rPr>
          <w:highlight w:val="yellow"/>
        </w:rPr>
      </w:pPr>
      <w:r w:rsidRPr="00ED1D52">
        <w:rPr>
          <w:highlight w:val="yellow"/>
        </w:rPr>
        <w:lastRenderedPageBreak/>
        <w:t xml:space="preserve">    #                  '"$http_user_agent" "$http_x_forwarded_for"';</w:t>
      </w:r>
    </w:p>
    <w:p w:rsidR="00ED1D52" w:rsidRPr="00ED1D52" w:rsidRDefault="00ED1D52" w:rsidP="00ED1D52">
      <w:pPr>
        <w:pStyle w:val="ad"/>
        <w:pBdr>
          <w:bottom w:val="single" w:sz="8" w:space="31" w:color="auto" w:shadow="1"/>
        </w:pBdr>
        <w:rPr>
          <w:highlight w:val="yellow"/>
        </w:rPr>
      </w:pPr>
    </w:p>
    <w:p w:rsidR="00ED1D52" w:rsidRDefault="00ED1D52" w:rsidP="00ED1D52">
      <w:pPr>
        <w:pStyle w:val="ad"/>
        <w:pBdr>
          <w:bottom w:val="single" w:sz="8" w:space="31" w:color="auto" w:shadow="1"/>
        </w:pBdr>
      </w:pPr>
      <w:r w:rsidRPr="00ED1D52">
        <w:rPr>
          <w:highlight w:val="yellow"/>
        </w:rPr>
        <w:t xml:space="preserve">    #access_log  logs/access.log  main;</w:t>
      </w:r>
    </w:p>
    <w:p w:rsidR="00ED1D52" w:rsidRDefault="00ED1D52" w:rsidP="00ED1D52">
      <w:pPr>
        <w:pStyle w:val="ad"/>
        <w:pBdr>
          <w:bottom w:val="single" w:sz="8" w:space="31" w:color="auto" w:shadow="1"/>
        </w:pBdr>
      </w:pPr>
    </w:p>
    <w:p w:rsidR="00ED1D52" w:rsidRDefault="00ED1D52" w:rsidP="00ED1D52">
      <w:pPr>
        <w:pStyle w:val="ad"/>
        <w:pBdr>
          <w:bottom w:val="single" w:sz="8" w:space="31" w:color="auto" w:shadow="1"/>
        </w:pBdr>
      </w:pPr>
      <w:r>
        <w:t xml:space="preserve">    sendfile        on;</w:t>
      </w:r>
    </w:p>
    <w:p w:rsidR="00737B3D" w:rsidRDefault="00ED1D52" w:rsidP="003C56C3">
      <w:pPr>
        <w:pStyle w:val="ad"/>
        <w:pBdr>
          <w:bottom w:val="single" w:sz="8" w:space="31" w:color="auto" w:shadow="1"/>
        </w:pBdr>
        <w:ind w:firstLine="405"/>
      </w:pPr>
      <w:r>
        <w:t>#tcp_nopush     on;</w:t>
      </w:r>
    </w:p>
    <w:p w:rsidR="003C56C3" w:rsidRDefault="003C56C3" w:rsidP="003C56C3">
      <w:pPr>
        <w:pStyle w:val="ad"/>
        <w:pBdr>
          <w:bottom w:val="single" w:sz="8" w:space="31" w:color="auto" w:shadow="1"/>
        </w:pBdr>
        <w:ind w:firstLine="405"/>
      </w:pPr>
    </w:p>
    <w:p w:rsidR="003C56C3" w:rsidRPr="00A34852" w:rsidRDefault="003C56C3" w:rsidP="003C56C3">
      <w:pPr>
        <w:pStyle w:val="ad"/>
        <w:pBdr>
          <w:bottom w:val="single" w:sz="8" w:space="31" w:color="auto" w:shadow="1"/>
        </w:pBdr>
        <w:ind w:firstLine="405"/>
        <w:rPr>
          <w:b/>
        </w:rPr>
      </w:pPr>
      <w:r w:rsidRPr="00A34852">
        <w:rPr>
          <w:rFonts w:hint="eastAsia"/>
          <w:b/>
        </w:rPr>
        <w:t>第二步：去官方文档查看acees日志的格式存放在配置文件哪一个地方</w:t>
      </w:r>
    </w:p>
    <w:p w:rsidR="003C56C3" w:rsidRDefault="00945D71" w:rsidP="003C56C3">
      <w:pPr>
        <w:pStyle w:val="ad"/>
        <w:pBdr>
          <w:bottom w:val="single" w:sz="8" w:space="31" w:color="auto" w:shadow="1"/>
        </w:pBdr>
        <w:ind w:firstLine="405"/>
        <w:rPr>
          <w:rFonts w:ascii="Arial" w:hAnsi="Arial" w:cs="Arial"/>
          <w:sz w:val="27"/>
          <w:szCs w:val="27"/>
          <w:shd w:val="clear" w:color="auto" w:fill="FFFFFF"/>
        </w:rPr>
      </w:pPr>
      <w:r>
        <w:rPr>
          <w:rFonts w:hint="eastAsia"/>
        </w:rPr>
        <w:t>nginx.org-</w:t>
      </w:r>
      <w:r w:rsidRPr="00945D71">
        <w:t xml:space="preserve"> </w:t>
      </w:r>
      <w:r w:rsidRPr="00945D71">
        <w:rPr>
          <w:rFonts w:ascii="Arial" w:hAnsi="Arial" w:cs="Arial"/>
          <w:sz w:val="27"/>
          <w:szCs w:val="27"/>
          <w:shd w:val="clear" w:color="auto" w:fill="FFFFFF"/>
        </w:rPr>
        <w:t>documentation</w:t>
      </w:r>
      <w:r>
        <w:rPr>
          <w:rFonts w:ascii="Arial" w:hAnsi="Arial" w:cs="Arial" w:hint="eastAsia"/>
          <w:sz w:val="27"/>
          <w:szCs w:val="27"/>
          <w:shd w:val="clear" w:color="auto" w:fill="FFFFFF"/>
        </w:rPr>
        <w:t>-Modules reference-</w:t>
      </w:r>
      <w:r w:rsidRPr="00945D71">
        <w:t xml:space="preserve"> </w:t>
      </w:r>
      <w:r w:rsidRPr="00945D71">
        <w:rPr>
          <w:rFonts w:ascii="Arial" w:hAnsi="Arial" w:cs="Arial"/>
          <w:sz w:val="27"/>
          <w:szCs w:val="27"/>
          <w:shd w:val="clear" w:color="auto" w:fill="FFFFFF"/>
        </w:rPr>
        <w:t>Alphabetical index of directives</w:t>
      </w:r>
      <w:r>
        <w:rPr>
          <w:rFonts w:ascii="Arial" w:hAnsi="Arial" w:cs="Arial" w:hint="eastAsia"/>
          <w:sz w:val="27"/>
          <w:szCs w:val="27"/>
          <w:shd w:val="clear" w:color="auto" w:fill="FFFFFF"/>
        </w:rPr>
        <w:t>-</w:t>
      </w:r>
      <w:r>
        <w:rPr>
          <w:rFonts w:ascii="Arial" w:hAnsi="Arial" w:cs="Arial" w:hint="eastAsia"/>
          <w:sz w:val="27"/>
          <w:szCs w:val="27"/>
          <w:shd w:val="clear" w:color="auto" w:fill="FFFFFF"/>
        </w:rPr>
        <w:t>然后搜索</w:t>
      </w:r>
      <w:r w:rsidR="00BA23BB">
        <w:rPr>
          <w:rFonts w:ascii="Arial" w:hAnsi="Arial" w:cs="Arial" w:hint="eastAsia"/>
          <w:sz w:val="27"/>
          <w:szCs w:val="27"/>
          <w:shd w:val="clear" w:color="auto" w:fill="FFFFFF"/>
        </w:rPr>
        <w:t>。</w:t>
      </w:r>
      <w:r w:rsidR="00BA23BB">
        <w:rPr>
          <w:rFonts w:ascii="Arial" w:hAnsi="Arial" w:cs="Arial" w:hint="eastAsia"/>
          <w:sz w:val="27"/>
          <w:szCs w:val="27"/>
          <w:shd w:val="clear" w:color="auto" w:fill="FFFFFF"/>
        </w:rPr>
        <w:t xml:space="preserve"> </w:t>
      </w:r>
      <w:r>
        <w:rPr>
          <w:rFonts w:ascii="Arial" w:hAnsi="Arial" w:cs="Arial" w:hint="eastAsia"/>
          <w:sz w:val="27"/>
          <w:szCs w:val="27"/>
          <w:shd w:val="clear" w:color="auto" w:fill="FFFFFF"/>
        </w:rPr>
        <w:t>使用的格式以及存放的地方</w:t>
      </w:r>
    </w:p>
    <w:p w:rsidR="00124DA0" w:rsidRDefault="00CD2E0C" w:rsidP="003C56C3">
      <w:pPr>
        <w:pStyle w:val="ad"/>
        <w:pBdr>
          <w:bottom w:val="single" w:sz="8" w:space="31" w:color="auto" w:shadow="1"/>
        </w:pBdr>
        <w:ind w:firstLine="405"/>
        <w:rPr>
          <w:rFonts w:ascii="Arial" w:hAnsi="Arial" w:cs="Arial"/>
          <w:sz w:val="27"/>
          <w:szCs w:val="27"/>
          <w:shd w:val="clear" w:color="auto" w:fill="FFFFFF"/>
        </w:rPr>
      </w:pPr>
      <w:r>
        <w:rPr>
          <w:rFonts w:ascii="Arial" w:hAnsi="Arial" w:cs="Arial" w:hint="eastAsia"/>
          <w:sz w:val="27"/>
          <w:szCs w:val="27"/>
          <w:shd w:val="clear" w:color="auto" w:fill="FFFFFF"/>
        </w:rPr>
        <w:t>下面是官方文档：</w:t>
      </w:r>
    </w:p>
    <w:p w:rsidR="00124DA0" w:rsidRDefault="00124DA0" w:rsidP="00124DA0">
      <w:pPr>
        <w:pStyle w:val="ad"/>
        <w:pBdr>
          <w:bottom w:val="single" w:sz="8" w:space="31" w:color="auto" w:shadow="1"/>
        </w:pBdr>
        <w:ind w:firstLine="405"/>
      </w:pPr>
      <w:r>
        <w:t>Example Configuration</w:t>
      </w:r>
      <w:r w:rsidR="00CD2E0C">
        <w:rPr>
          <w:rFonts w:hint="eastAsia"/>
        </w:rPr>
        <w:t xml:space="preserve">  </w:t>
      </w:r>
      <w:r w:rsidR="00CD2E0C" w:rsidRPr="00CD2E0C">
        <w:rPr>
          <w:rFonts w:hint="eastAsia"/>
          <w:highlight w:val="green"/>
        </w:rPr>
        <w:t>--配置例子</w:t>
      </w:r>
    </w:p>
    <w:p w:rsidR="00124DA0" w:rsidRDefault="00124DA0" w:rsidP="00124DA0">
      <w:pPr>
        <w:pStyle w:val="ad"/>
        <w:pBdr>
          <w:bottom w:val="single" w:sz="8" w:space="31" w:color="auto" w:shadow="1"/>
        </w:pBdr>
        <w:ind w:firstLine="405"/>
      </w:pPr>
    </w:p>
    <w:p w:rsidR="00124DA0" w:rsidRDefault="00124DA0" w:rsidP="00124DA0">
      <w:pPr>
        <w:pStyle w:val="ad"/>
        <w:pBdr>
          <w:bottom w:val="single" w:sz="8" w:space="31" w:color="auto" w:shadow="1"/>
        </w:pBdr>
        <w:ind w:firstLine="405"/>
      </w:pPr>
      <w:r>
        <w:t>log_format compression '$remote_addr - $remote_user [$time_local] '</w:t>
      </w:r>
    </w:p>
    <w:p w:rsidR="00124DA0" w:rsidRDefault="00124DA0" w:rsidP="00124DA0">
      <w:pPr>
        <w:pStyle w:val="ad"/>
        <w:pBdr>
          <w:bottom w:val="single" w:sz="8" w:space="31" w:color="auto" w:shadow="1"/>
        </w:pBdr>
        <w:ind w:firstLine="405"/>
      </w:pPr>
      <w:r>
        <w:t xml:space="preserve">                       '"$request" $status $bytes_sent '</w:t>
      </w:r>
    </w:p>
    <w:p w:rsidR="00124DA0" w:rsidRDefault="00124DA0" w:rsidP="00124DA0">
      <w:pPr>
        <w:pStyle w:val="ad"/>
        <w:pBdr>
          <w:bottom w:val="single" w:sz="8" w:space="31" w:color="auto" w:shadow="1"/>
        </w:pBdr>
        <w:ind w:firstLine="405"/>
      </w:pPr>
      <w:r>
        <w:t xml:space="preserve">                       '"$http_referer" "$http_user_agent" "$gzip_ratio"';</w:t>
      </w:r>
    </w:p>
    <w:p w:rsidR="00124DA0" w:rsidRDefault="00124DA0" w:rsidP="00124DA0">
      <w:pPr>
        <w:pStyle w:val="ad"/>
        <w:pBdr>
          <w:bottom w:val="single" w:sz="8" w:space="31" w:color="auto" w:shadow="1"/>
        </w:pBdr>
        <w:ind w:firstLine="405"/>
      </w:pPr>
    </w:p>
    <w:p w:rsidR="00124DA0" w:rsidRDefault="00124DA0" w:rsidP="00124DA0">
      <w:pPr>
        <w:pStyle w:val="ad"/>
        <w:pBdr>
          <w:bottom w:val="single" w:sz="8" w:space="31" w:color="auto" w:shadow="1"/>
        </w:pBdr>
        <w:ind w:firstLine="405"/>
      </w:pPr>
      <w:r>
        <w:t>access_log /spool/logs/nginx-access.log compression buffer=32k;</w:t>
      </w:r>
    </w:p>
    <w:p w:rsidR="00124DA0" w:rsidRDefault="00124DA0" w:rsidP="00124DA0">
      <w:pPr>
        <w:pStyle w:val="ad"/>
        <w:pBdr>
          <w:bottom w:val="single" w:sz="8" w:space="31" w:color="auto" w:shadow="1"/>
        </w:pBdr>
        <w:ind w:firstLine="405"/>
      </w:pPr>
      <w:r>
        <w:t>Directives</w:t>
      </w:r>
    </w:p>
    <w:p w:rsidR="00124DA0" w:rsidRDefault="00124DA0" w:rsidP="00124DA0">
      <w:pPr>
        <w:pStyle w:val="ad"/>
        <w:pBdr>
          <w:bottom w:val="single" w:sz="8" w:space="31" w:color="auto" w:shadow="1"/>
        </w:pBdr>
        <w:ind w:firstLine="405"/>
      </w:pPr>
    </w:p>
    <w:p w:rsidR="00124DA0" w:rsidRDefault="00124DA0" w:rsidP="00124DA0">
      <w:pPr>
        <w:pStyle w:val="ad"/>
        <w:pBdr>
          <w:bottom w:val="single" w:sz="8" w:space="31" w:color="auto" w:shadow="1"/>
        </w:pBdr>
        <w:ind w:firstLine="405"/>
      </w:pPr>
      <w:r>
        <w:t>Syntax:</w:t>
      </w:r>
      <w:r>
        <w:tab/>
        <w:t>access_log path [format [buffer=size] [gzip[=level]] [flush=time] [if=condition]];</w:t>
      </w:r>
    </w:p>
    <w:p w:rsidR="00124DA0" w:rsidRDefault="00124DA0" w:rsidP="00124DA0">
      <w:pPr>
        <w:pStyle w:val="ad"/>
        <w:pBdr>
          <w:bottom w:val="single" w:sz="8" w:space="31" w:color="auto" w:shadow="1"/>
        </w:pBdr>
        <w:ind w:firstLine="405"/>
      </w:pPr>
      <w:r>
        <w:t>access_log off;</w:t>
      </w:r>
    </w:p>
    <w:p w:rsidR="00124DA0" w:rsidRPr="003644F8" w:rsidRDefault="00124DA0" w:rsidP="00124DA0">
      <w:pPr>
        <w:pStyle w:val="ad"/>
        <w:pBdr>
          <w:bottom w:val="single" w:sz="8" w:space="31" w:color="auto" w:shadow="1"/>
        </w:pBdr>
        <w:ind w:firstLine="405"/>
        <w:rPr>
          <w:highlight w:val="yellow"/>
        </w:rPr>
      </w:pPr>
      <w:r w:rsidRPr="003644F8">
        <w:rPr>
          <w:highlight w:val="yellow"/>
        </w:rPr>
        <w:t>Default:</w:t>
      </w:r>
      <w:r w:rsidRPr="003644F8">
        <w:rPr>
          <w:highlight w:val="yellow"/>
        </w:rPr>
        <w:tab/>
      </w:r>
    </w:p>
    <w:p w:rsidR="00124DA0" w:rsidRPr="003644F8" w:rsidRDefault="00124DA0" w:rsidP="00124DA0">
      <w:pPr>
        <w:pStyle w:val="ad"/>
        <w:pBdr>
          <w:bottom w:val="single" w:sz="8" w:space="31" w:color="auto" w:shadow="1"/>
        </w:pBdr>
        <w:ind w:firstLine="405"/>
        <w:rPr>
          <w:highlight w:val="yellow"/>
        </w:rPr>
      </w:pPr>
      <w:r w:rsidRPr="003644F8">
        <w:rPr>
          <w:highlight w:val="yellow"/>
        </w:rPr>
        <w:t>access_log logs/access.log combined;</w:t>
      </w:r>
    </w:p>
    <w:p w:rsidR="00124DA0" w:rsidRDefault="00124DA0" w:rsidP="00124DA0">
      <w:pPr>
        <w:pStyle w:val="ad"/>
        <w:pBdr>
          <w:bottom w:val="single" w:sz="8" w:space="31" w:color="auto" w:shadow="1"/>
        </w:pBdr>
        <w:ind w:firstLine="405"/>
      </w:pPr>
      <w:r w:rsidRPr="003644F8">
        <w:rPr>
          <w:highlight w:val="yellow"/>
        </w:rPr>
        <w:t>Context:</w:t>
      </w:r>
      <w:r w:rsidRPr="003644F8">
        <w:rPr>
          <w:highlight w:val="green"/>
        </w:rPr>
        <w:tab/>
        <w:t>http, server, location</w:t>
      </w:r>
      <w:r w:rsidRPr="003644F8">
        <w:rPr>
          <w:highlight w:val="yellow"/>
        </w:rPr>
        <w:t>, if in location, limit_except</w:t>
      </w:r>
      <w:r w:rsidR="00CD2E0C">
        <w:rPr>
          <w:rFonts w:hint="eastAsia"/>
        </w:rPr>
        <w:t xml:space="preserve">  </w:t>
      </w:r>
    </w:p>
    <w:p w:rsidR="00E63730" w:rsidRPr="005F7929" w:rsidRDefault="00E63730" w:rsidP="00124DA0">
      <w:pPr>
        <w:pStyle w:val="ad"/>
        <w:pBdr>
          <w:bottom w:val="single" w:sz="8" w:space="31" w:color="auto" w:shadow="1"/>
        </w:pBdr>
        <w:ind w:firstLine="405"/>
        <w:rPr>
          <w:color w:val="7030A0"/>
        </w:rPr>
      </w:pPr>
      <w:r w:rsidRPr="005F7929">
        <w:rPr>
          <w:rFonts w:hint="eastAsia"/>
          <w:color w:val="7030A0"/>
        </w:rPr>
        <w:t>这里代表aceess配置内容放的地方环境，这里面的server http location区块都可以</w:t>
      </w:r>
    </w:p>
    <w:p w:rsidR="00E63730" w:rsidRDefault="00E63730" w:rsidP="00124DA0">
      <w:pPr>
        <w:pStyle w:val="ad"/>
        <w:pBdr>
          <w:bottom w:val="single" w:sz="8" w:space="31" w:color="auto" w:shadow="1"/>
        </w:pBdr>
        <w:ind w:firstLine="405"/>
        <w:rPr>
          <w:color w:val="7030A0"/>
        </w:rPr>
      </w:pPr>
      <w:r w:rsidRPr="005F7929">
        <w:rPr>
          <w:rFonts w:hint="eastAsia"/>
          <w:color w:val="7030A0"/>
        </w:rPr>
        <w:t>另外：具体access的具体配置参考</w:t>
      </w:r>
      <w:r w:rsidR="005F7929" w:rsidRPr="005F7929">
        <w:rPr>
          <w:rFonts w:hint="eastAsia"/>
          <w:color w:val="7030A0"/>
        </w:rPr>
        <w:t>ngixn主配置文件里面的配置即可</w:t>
      </w:r>
    </w:p>
    <w:p w:rsidR="005F7929" w:rsidRDefault="005F7929" w:rsidP="00124DA0">
      <w:pPr>
        <w:pStyle w:val="ad"/>
        <w:pBdr>
          <w:bottom w:val="single" w:sz="8" w:space="31" w:color="auto" w:shadow="1"/>
        </w:pBdr>
        <w:ind w:firstLine="405"/>
        <w:rPr>
          <w:color w:val="7030A0"/>
        </w:rPr>
      </w:pPr>
    </w:p>
    <w:p w:rsidR="004677BB" w:rsidRPr="00A34852" w:rsidRDefault="004677BB" w:rsidP="00124DA0">
      <w:pPr>
        <w:pStyle w:val="ad"/>
        <w:pBdr>
          <w:bottom w:val="single" w:sz="8" w:space="31" w:color="auto" w:shadow="1"/>
        </w:pBdr>
        <w:ind w:firstLine="405"/>
        <w:rPr>
          <w:b/>
        </w:rPr>
      </w:pPr>
      <w:r w:rsidRPr="00A34852">
        <w:rPr>
          <w:rFonts w:hint="eastAsia"/>
          <w:b/>
        </w:rPr>
        <w:t>第三步：修改配置文件</w:t>
      </w:r>
    </w:p>
    <w:p w:rsidR="004677BB" w:rsidRPr="004677BB" w:rsidRDefault="004677BB" w:rsidP="004677BB">
      <w:pPr>
        <w:pStyle w:val="ad"/>
        <w:pBdr>
          <w:bottom w:val="single" w:sz="8" w:space="31" w:color="auto" w:shadow="1"/>
        </w:pBdr>
        <w:ind w:firstLine="405"/>
      </w:pPr>
      <w:r w:rsidRPr="004677BB">
        <w:t>[root@web01 conf]# vim nginx.conf</w:t>
      </w:r>
    </w:p>
    <w:p w:rsidR="004677BB" w:rsidRPr="004677BB" w:rsidRDefault="004677BB" w:rsidP="004677BB">
      <w:pPr>
        <w:pStyle w:val="ad"/>
        <w:pBdr>
          <w:bottom w:val="single" w:sz="8" w:space="31" w:color="auto" w:shadow="1"/>
        </w:pBdr>
        <w:ind w:firstLine="405"/>
      </w:pPr>
      <w:r w:rsidRPr="004677BB">
        <w:t>worker_processes  2;</w:t>
      </w:r>
    </w:p>
    <w:p w:rsidR="004677BB" w:rsidRPr="004677BB" w:rsidRDefault="004677BB" w:rsidP="004677BB">
      <w:pPr>
        <w:pStyle w:val="ad"/>
        <w:pBdr>
          <w:bottom w:val="single" w:sz="8" w:space="31" w:color="auto" w:shadow="1"/>
        </w:pBdr>
        <w:ind w:firstLine="405"/>
      </w:pPr>
      <w:r w:rsidRPr="004677BB">
        <w:t>error_log  logs/oldboy_error.log error;</w:t>
      </w:r>
    </w:p>
    <w:p w:rsidR="004677BB" w:rsidRPr="004677BB" w:rsidRDefault="004677BB" w:rsidP="004677BB">
      <w:pPr>
        <w:pStyle w:val="ad"/>
        <w:pBdr>
          <w:bottom w:val="single" w:sz="8" w:space="31" w:color="auto" w:shadow="1"/>
        </w:pBdr>
        <w:ind w:firstLine="405"/>
      </w:pPr>
      <w:r w:rsidRPr="004677BB">
        <w:t xml:space="preserve">    events {</w:t>
      </w:r>
    </w:p>
    <w:p w:rsidR="004677BB" w:rsidRPr="004677BB" w:rsidRDefault="004677BB" w:rsidP="004677BB">
      <w:pPr>
        <w:pStyle w:val="ad"/>
        <w:pBdr>
          <w:bottom w:val="single" w:sz="8" w:space="31" w:color="auto" w:shadow="1"/>
        </w:pBdr>
        <w:ind w:firstLine="405"/>
      </w:pPr>
      <w:r w:rsidRPr="004677BB">
        <w:lastRenderedPageBreak/>
        <w:t xml:space="preserve">        worker_connections  1024;</w:t>
      </w:r>
    </w:p>
    <w:p w:rsidR="004677BB" w:rsidRPr="004677BB" w:rsidRDefault="004677BB" w:rsidP="004677BB">
      <w:pPr>
        <w:pStyle w:val="ad"/>
        <w:pBdr>
          <w:bottom w:val="single" w:sz="8" w:space="31" w:color="auto" w:shadow="1"/>
        </w:pBdr>
        <w:ind w:firstLine="405"/>
      </w:pPr>
      <w:r w:rsidRPr="004677BB">
        <w:t xml:space="preserve">    }</w:t>
      </w:r>
    </w:p>
    <w:p w:rsidR="004677BB" w:rsidRPr="004677BB" w:rsidRDefault="004677BB" w:rsidP="004677BB">
      <w:pPr>
        <w:pStyle w:val="ad"/>
        <w:pBdr>
          <w:bottom w:val="single" w:sz="8" w:space="31" w:color="auto" w:shadow="1"/>
        </w:pBdr>
        <w:ind w:firstLine="405"/>
      </w:pPr>
      <w:r w:rsidRPr="004677BB">
        <w:t xml:space="preserve">    http {</w:t>
      </w:r>
    </w:p>
    <w:p w:rsidR="004677BB" w:rsidRPr="004677BB" w:rsidRDefault="004677BB" w:rsidP="004677BB">
      <w:pPr>
        <w:pStyle w:val="ad"/>
        <w:pBdr>
          <w:bottom w:val="single" w:sz="8" w:space="31" w:color="auto" w:shadow="1"/>
        </w:pBdr>
        <w:ind w:firstLine="405"/>
      </w:pPr>
      <w:r w:rsidRPr="004677BB">
        <w:t xml:space="preserve">        include       mime.types;</w:t>
      </w:r>
    </w:p>
    <w:p w:rsidR="004677BB" w:rsidRPr="004677BB" w:rsidRDefault="004677BB" w:rsidP="004677BB">
      <w:pPr>
        <w:pStyle w:val="ad"/>
        <w:pBdr>
          <w:bottom w:val="single" w:sz="8" w:space="31" w:color="auto" w:shadow="1"/>
        </w:pBdr>
        <w:ind w:firstLine="405"/>
      </w:pPr>
      <w:r w:rsidRPr="004677BB">
        <w:t xml:space="preserve">        default_type  application/octet-stream;</w:t>
      </w:r>
    </w:p>
    <w:p w:rsidR="004677BB" w:rsidRPr="004677BB" w:rsidRDefault="004677BB" w:rsidP="004677BB">
      <w:pPr>
        <w:pStyle w:val="ad"/>
        <w:pBdr>
          <w:bottom w:val="single" w:sz="8" w:space="31" w:color="auto" w:shadow="1"/>
        </w:pBdr>
        <w:ind w:firstLine="405"/>
      </w:pPr>
      <w:r w:rsidRPr="004677BB">
        <w:t xml:space="preserve">        sendfile        on;</w:t>
      </w:r>
    </w:p>
    <w:p w:rsidR="004677BB" w:rsidRPr="004677BB" w:rsidRDefault="004677BB" w:rsidP="004677BB">
      <w:pPr>
        <w:pStyle w:val="ad"/>
        <w:pBdr>
          <w:bottom w:val="single" w:sz="8" w:space="31" w:color="auto" w:shadow="1"/>
        </w:pBdr>
        <w:ind w:firstLine="405"/>
        <w:rPr>
          <w:highlight w:val="yellow"/>
        </w:rPr>
      </w:pPr>
      <w:r w:rsidRPr="004677BB">
        <w:t xml:space="preserve">        </w:t>
      </w:r>
      <w:r w:rsidRPr="004677BB">
        <w:rPr>
          <w:highlight w:val="yellow"/>
        </w:rPr>
        <w:t>log_format  main  '$remote_addr - $remote_user [$time_local] "$request" '</w:t>
      </w:r>
    </w:p>
    <w:p w:rsidR="004677BB" w:rsidRPr="004677BB" w:rsidRDefault="004677BB" w:rsidP="004677BB">
      <w:pPr>
        <w:pStyle w:val="ad"/>
        <w:pBdr>
          <w:bottom w:val="single" w:sz="8" w:space="31" w:color="auto" w:shadow="1"/>
        </w:pBdr>
        <w:ind w:firstLine="405"/>
        <w:rPr>
          <w:highlight w:val="yellow"/>
        </w:rPr>
      </w:pPr>
      <w:r w:rsidRPr="004677BB">
        <w:rPr>
          <w:highlight w:val="yellow"/>
        </w:rPr>
        <w:t xml:space="preserve">                   '$status $body_bytes_sent "$http_referer" '</w:t>
      </w:r>
    </w:p>
    <w:p w:rsidR="004677BB" w:rsidRPr="004677BB" w:rsidRDefault="004677BB" w:rsidP="004677BB">
      <w:pPr>
        <w:pStyle w:val="ad"/>
        <w:pBdr>
          <w:bottom w:val="single" w:sz="8" w:space="31" w:color="auto" w:shadow="1"/>
        </w:pBdr>
        <w:ind w:firstLine="405"/>
        <w:rPr>
          <w:highlight w:val="yellow"/>
        </w:rPr>
      </w:pPr>
      <w:r w:rsidRPr="004677BB">
        <w:rPr>
          <w:highlight w:val="yellow"/>
        </w:rPr>
        <w:t xml:space="preserve">                  '"$http_user_agent" "$http_x_forwarded_for"';</w:t>
      </w:r>
    </w:p>
    <w:p w:rsidR="004677BB" w:rsidRPr="004677BB" w:rsidRDefault="004677BB" w:rsidP="004677BB">
      <w:pPr>
        <w:pStyle w:val="ad"/>
        <w:pBdr>
          <w:bottom w:val="single" w:sz="8" w:space="31" w:color="auto" w:shadow="1"/>
        </w:pBdr>
        <w:ind w:firstLine="405"/>
        <w:rPr>
          <w:highlight w:val="yellow"/>
        </w:rPr>
      </w:pPr>
    </w:p>
    <w:p w:rsidR="004677BB" w:rsidRPr="004677BB" w:rsidRDefault="004677BB" w:rsidP="004677BB">
      <w:pPr>
        <w:pStyle w:val="ad"/>
        <w:pBdr>
          <w:bottom w:val="single" w:sz="8" w:space="31" w:color="auto" w:shadow="1"/>
        </w:pBdr>
        <w:ind w:firstLine="405"/>
      </w:pPr>
      <w:r w:rsidRPr="004677BB">
        <w:rPr>
          <w:highlight w:val="yellow"/>
        </w:rPr>
        <w:t xml:space="preserve">      access_log  logs/oldboy_access.log  main;</w:t>
      </w:r>
    </w:p>
    <w:p w:rsidR="004677BB" w:rsidRPr="004677BB" w:rsidRDefault="004677BB" w:rsidP="004677BB">
      <w:pPr>
        <w:pStyle w:val="ad"/>
        <w:pBdr>
          <w:bottom w:val="single" w:sz="8" w:space="31" w:color="auto" w:shadow="1"/>
        </w:pBdr>
        <w:ind w:firstLine="405"/>
      </w:pPr>
    </w:p>
    <w:p w:rsidR="004677BB" w:rsidRPr="004677BB" w:rsidRDefault="004677BB" w:rsidP="004677BB">
      <w:pPr>
        <w:pStyle w:val="ad"/>
        <w:pBdr>
          <w:bottom w:val="single" w:sz="8" w:space="31" w:color="auto" w:shadow="1"/>
        </w:pBdr>
        <w:ind w:firstLine="405"/>
      </w:pPr>
      <w:r w:rsidRPr="004677BB">
        <w:t xml:space="preserve">        keepalive_timeout  65;</w:t>
      </w:r>
    </w:p>
    <w:p w:rsidR="004677BB" w:rsidRPr="004677BB" w:rsidRDefault="004677BB" w:rsidP="004677BB">
      <w:pPr>
        <w:pStyle w:val="ad"/>
        <w:pBdr>
          <w:bottom w:val="single" w:sz="8" w:space="31" w:color="auto" w:shadow="1"/>
        </w:pBdr>
        <w:ind w:firstLine="405"/>
      </w:pPr>
      <w:r w:rsidRPr="004677BB">
        <w:t xml:space="preserve">        include       extra/www/www.conf;</w:t>
      </w:r>
    </w:p>
    <w:p w:rsidR="004677BB" w:rsidRPr="004677BB" w:rsidRDefault="004677BB" w:rsidP="004677BB">
      <w:pPr>
        <w:pStyle w:val="ad"/>
        <w:pBdr>
          <w:bottom w:val="single" w:sz="8" w:space="31" w:color="auto" w:shadow="1"/>
        </w:pBdr>
        <w:ind w:firstLine="405"/>
      </w:pPr>
      <w:r w:rsidRPr="004677BB">
        <w:t xml:space="preserve">        include       extra/other/*;</w:t>
      </w:r>
    </w:p>
    <w:p w:rsidR="004677BB" w:rsidRPr="004677BB" w:rsidRDefault="004677BB" w:rsidP="004677BB">
      <w:pPr>
        <w:pStyle w:val="ad"/>
        <w:pBdr>
          <w:bottom w:val="single" w:sz="8" w:space="31" w:color="auto" w:shadow="1"/>
        </w:pBdr>
        <w:ind w:firstLine="405"/>
      </w:pPr>
      <w:r w:rsidRPr="004677BB">
        <w:t xml:space="preserve">        include       extra/status.conf;</w:t>
      </w:r>
    </w:p>
    <w:p w:rsidR="004677BB" w:rsidRDefault="004677BB" w:rsidP="004677BB">
      <w:pPr>
        <w:pStyle w:val="ad"/>
        <w:pBdr>
          <w:bottom w:val="single" w:sz="8" w:space="31" w:color="auto" w:shadow="1"/>
        </w:pBdr>
        <w:ind w:firstLine="405"/>
      </w:pPr>
      <w:r w:rsidRPr="004677BB">
        <w:t xml:space="preserve">    }</w:t>
      </w:r>
    </w:p>
    <w:p w:rsidR="004677BB" w:rsidRDefault="004677BB" w:rsidP="004677BB">
      <w:pPr>
        <w:pStyle w:val="ad"/>
        <w:pBdr>
          <w:bottom w:val="single" w:sz="8" w:space="31" w:color="auto" w:shadow="1"/>
        </w:pBdr>
      </w:pPr>
      <w:r>
        <w:rPr>
          <w:rFonts w:hint="eastAsia"/>
        </w:rPr>
        <w:t>---------------------------备注说明--------------------</w:t>
      </w:r>
    </w:p>
    <w:p w:rsidR="00205F07" w:rsidRDefault="00205F07" w:rsidP="004677BB">
      <w:pPr>
        <w:pStyle w:val="ad"/>
        <w:pBdr>
          <w:bottom w:val="single" w:sz="8" w:space="31" w:color="auto" w:shadow="1"/>
        </w:pBdr>
      </w:pPr>
    </w:p>
    <w:p w:rsidR="00205F07" w:rsidRPr="004677BB" w:rsidRDefault="00205F07" w:rsidP="00205F07">
      <w:pPr>
        <w:pStyle w:val="ad"/>
        <w:pBdr>
          <w:bottom w:val="single" w:sz="8" w:space="31" w:color="auto" w:shadow="1"/>
        </w:pBdr>
        <w:ind w:firstLine="405"/>
        <w:rPr>
          <w:highlight w:val="yellow"/>
        </w:rPr>
      </w:pPr>
      <w:r>
        <w:rPr>
          <w:rFonts w:hint="eastAsia"/>
          <w:highlight w:val="yellow"/>
        </w:rPr>
        <w:t>l</w:t>
      </w:r>
      <w:r w:rsidRPr="004677BB">
        <w:rPr>
          <w:highlight w:val="yellow"/>
        </w:rPr>
        <w:t>og_format  main  '$remote_addr - $remote_user [$time_local] "$request" '</w:t>
      </w:r>
    </w:p>
    <w:p w:rsidR="00205F07" w:rsidRPr="004677BB" w:rsidRDefault="00205F07" w:rsidP="00205F07">
      <w:pPr>
        <w:pStyle w:val="ad"/>
        <w:pBdr>
          <w:bottom w:val="single" w:sz="8" w:space="31" w:color="auto" w:shadow="1"/>
        </w:pBdr>
        <w:ind w:firstLine="405"/>
        <w:rPr>
          <w:highlight w:val="yellow"/>
        </w:rPr>
      </w:pPr>
      <w:r w:rsidRPr="004677BB">
        <w:rPr>
          <w:highlight w:val="yellow"/>
        </w:rPr>
        <w:t xml:space="preserve">                   '$status $body_bytes_sent "$http_referer" '</w:t>
      </w:r>
    </w:p>
    <w:p w:rsidR="00205F07" w:rsidRPr="004677BB" w:rsidRDefault="00205F07" w:rsidP="00205F07">
      <w:pPr>
        <w:pStyle w:val="ad"/>
        <w:pBdr>
          <w:bottom w:val="single" w:sz="8" w:space="31" w:color="auto" w:shadow="1"/>
        </w:pBdr>
        <w:ind w:firstLine="405"/>
        <w:rPr>
          <w:highlight w:val="yellow"/>
        </w:rPr>
      </w:pPr>
      <w:r w:rsidRPr="004677BB">
        <w:rPr>
          <w:highlight w:val="yellow"/>
        </w:rPr>
        <w:t xml:space="preserve">                  '"$http_user_agent" "$http_x_forwarded_for"';</w:t>
      </w:r>
    </w:p>
    <w:p w:rsidR="00205F07" w:rsidRPr="004677BB" w:rsidRDefault="00205F07" w:rsidP="00205F07">
      <w:pPr>
        <w:pStyle w:val="ad"/>
        <w:pBdr>
          <w:bottom w:val="single" w:sz="8" w:space="31" w:color="auto" w:shadow="1"/>
        </w:pBdr>
        <w:ind w:firstLine="405"/>
        <w:rPr>
          <w:highlight w:val="yellow"/>
        </w:rPr>
      </w:pPr>
    </w:p>
    <w:p w:rsidR="00205F07" w:rsidRPr="004677BB" w:rsidRDefault="00205F07" w:rsidP="00205F07">
      <w:pPr>
        <w:pStyle w:val="ad"/>
        <w:pBdr>
          <w:bottom w:val="single" w:sz="8" w:space="31" w:color="auto" w:shadow="1"/>
        </w:pBdr>
        <w:ind w:firstLine="405"/>
      </w:pPr>
      <w:r w:rsidRPr="004677BB">
        <w:rPr>
          <w:highlight w:val="yellow"/>
        </w:rPr>
        <w:t xml:space="preserve">      access_log  logs/oldboy_access.log  main;</w:t>
      </w:r>
    </w:p>
    <w:p w:rsidR="004677BB" w:rsidRDefault="004677BB" w:rsidP="004677BB">
      <w:pPr>
        <w:pStyle w:val="ad"/>
        <w:pBdr>
          <w:bottom w:val="single" w:sz="8" w:space="31" w:color="auto" w:shadow="1"/>
        </w:pBdr>
      </w:pPr>
    </w:p>
    <w:p w:rsidR="00205F07" w:rsidRDefault="00205F07" w:rsidP="004677BB">
      <w:pPr>
        <w:pStyle w:val="ad"/>
        <w:pBdr>
          <w:bottom w:val="single" w:sz="8" w:space="31" w:color="auto" w:shadow="1"/>
        </w:pBdr>
      </w:pPr>
      <w:r>
        <w:rPr>
          <w:rFonts w:hint="eastAsia"/>
        </w:rPr>
        <w:t>log_format 日志的格式  main 格式的名称  后面一堆$就是具体的访问日志怎么定义的</w:t>
      </w:r>
    </w:p>
    <w:p w:rsidR="00205F07" w:rsidRDefault="00205F07" w:rsidP="004677BB">
      <w:pPr>
        <w:pStyle w:val="ad"/>
        <w:pBdr>
          <w:bottom w:val="single" w:sz="8" w:space="31" w:color="auto" w:shadow="1"/>
        </w:pBdr>
      </w:pPr>
      <w:r>
        <w:rPr>
          <w:rFonts w:hint="eastAsia"/>
        </w:rPr>
        <w:t>access_log 代表的是生成访问日志的指令</w:t>
      </w:r>
    </w:p>
    <w:p w:rsidR="00205F07" w:rsidRDefault="00205F07" w:rsidP="004677BB">
      <w:pPr>
        <w:pStyle w:val="ad"/>
        <w:pBdr>
          <w:bottom w:val="single" w:sz="8" w:space="31" w:color="auto" w:shadow="1"/>
        </w:pBdr>
      </w:pPr>
      <w:r>
        <w:rPr>
          <w:rFonts w:hint="eastAsia"/>
        </w:rPr>
        <w:t>logs/oldboy_access.log 代表的是</w:t>
      </w:r>
      <w:r w:rsidR="004F585C">
        <w:rPr>
          <w:rFonts w:hint="eastAsia"/>
        </w:rPr>
        <w:t xml:space="preserve"> 访问日志生成的路径是</w:t>
      </w:r>
      <w:r w:rsidR="004F585C" w:rsidRPr="004F585C">
        <w:t>/application/nginx/logs</w:t>
      </w:r>
      <w:r w:rsidR="005C2CA1">
        <w:rPr>
          <w:rFonts w:hint="eastAsia"/>
        </w:rPr>
        <w:t>/</w:t>
      </w:r>
      <w:r w:rsidR="005C2CA1" w:rsidRPr="005C2CA1">
        <w:rPr>
          <w:highlight w:val="yellow"/>
        </w:rPr>
        <w:t xml:space="preserve"> </w:t>
      </w:r>
      <w:r w:rsidR="005C2CA1" w:rsidRPr="004677BB">
        <w:rPr>
          <w:highlight w:val="yellow"/>
        </w:rPr>
        <w:t>oldboy_access.log</w:t>
      </w:r>
      <w:r w:rsidR="005C2CA1">
        <w:rPr>
          <w:rFonts w:hint="eastAsia"/>
        </w:rPr>
        <w:t xml:space="preserve"> 这里面的logs/oldboy_access.log 是相对路径。 另外默认的路径是</w:t>
      </w:r>
      <w:r w:rsidR="005C2CA1" w:rsidRPr="004F585C">
        <w:t>/application/nginx/logs</w:t>
      </w:r>
      <w:r w:rsidR="005C2CA1">
        <w:rPr>
          <w:rFonts w:hint="eastAsia"/>
        </w:rPr>
        <w:t>/</w:t>
      </w:r>
      <w:r w:rsidR="005C2CA1" w:rsidRPr="004677BB">
        <w:rPr>
          <w:highlight w:val="yellow"/>
        </w:rPr>
        <w:t>access.log</w:t>
      </w:r>
      <w:r w:rsidR="005C2CA1">
        <w:rPr>
          <w:rFonts w:hint="eastAsia"/>
        </w:rPr>
        <w:t xml:space="preserve"> 可以不用修改 </w:t>
      </w:r>
    </w:p>
    <w:p w:rsidR="005C2CA1" w:rsidRDefault="005C2CA1" w:rsidP="004677BB">
      <w:pPr>
        <w:pStyle w:val="ad"/>
        <w:pBdr>
          <w:bottom w:val="single" w:sz="8" w:space="31" w:color="auto" w:shadow="1"/>
        </w:pBdr>
      </w:pPr>
      <w:r>
        <w:rPr>
          <w:rFonts w:hint="eastAsia"/>
        </w:rPr>
        <w:t>main 代表调用访问日志的格式</w:t>
      </w:r>
    </w:p>
    <w:p w:rsidR="00A34852" w:rsidRDefault="00A34852" w:rsidP="004677BB">
      <w:pPr>
        <w:pStyle w:val="ad"/>
        <w:pBdr>
          <w:bottom w:val="single" w:sz="8" w:space="31" w:color="auto" w:shadow="1"/>
        </w:pBdr>
      </w:pPr>
    </w:p>
    <w:p w:rsidR="00A34852" w:rsidRPr="00A34852" w:rsidRDefault="00A34852" w:rsidP="004677BB">
      <w:pPr>
        <w:pStyle w:val="ad"/>
        <w:pBdr>
          <w:bottom w:val="single" w:sz="8" w:space="31" w:color="auto" w:shadow="1"/>
        </w:pBdr>
        <w:rPr>
          <w:b/>
        </w:rPr>
      </w:pPr>
      <w:r w:rsidRPr="00A34852">
        <w:rPr>
          <w:rFonts w:hint="eastAsia"/>
          <w:b/>
        </w:rPr>
        <w:t>第四步：检查语法重启nginx服务</w:t>
      </w:r>
    </w:p>
    <w:p w:rsidR="00A34852" w:rsidRDefault="00A34852" w:rsidP="00A34852">
      <w:pPr>
        <w:pStyle w:val="ad"/>
        <w:pBdr>
          <w:bottom w:val="single" w:sz="8" w:space="31" w:color="auto" w:shadow="1"/>
        </w:pBdr>
      </w:pPr>
      <w:r>
        <w:t>[root@web01 conf]# nginx -t</w:t>
      </w:r>
    </w:p>
    <w:p w:rsidR="00A34852" w:rsidRDefault="00A34852" w:rsidP="00A34852">
      <w:pPr>
        <w:pStyle w:val="ad"/>
        <w:pBdr>
          <w:bottom w:val="single" w:sz="8" w:space="31" w:color="auto" w:shadow="1"/>
        </w:pBdr>
      </w:pPr>
      <w:r>
        <w:t>nginx: the configuration file /application/nginx-1.14/conf/nginx.conf syntax is ok</w:t>
      </w:r>
    </w:p>
    <w:p w:rsidR="00A34852" w:rsidRDefault="00A34852" w:rsidP="00A34852">
      <w:pPr>
        <w:pStyle w:val="ad"/>
        <w:pBdr>
          <w:bottom w:val="single" w:sz="8" w:space="31" w:color="auto" w:shadow="1"/>
        </w:pBdr>
      </w:pPr>
      <w:r>
        <w:lastRenderedPageBreak/>
        <w:t>nginx: configuration file /application/nginx-1.14/conf/nginx.conf test is successful</w:t>
      </w:r>
    </w:p>
    <w:p w:rsidR="00A34852" w:rsidRDefault="00A34852" w:rsidP="00A34852">
      <w:pPr>
        <w:pStyle w:val="ad"/>
        <w:pBdr>
          <w:bottom w:val="single" w:sz="8" w:space="31" w:color="auto" w:shadow="1"/>
        </w:pBdr>
      </w:pPr>
      <w:r>
        <w:t>[root@web01 conf]# nginx -s reload</w:t>
      </w:r>
    </w:p>
    <w:p w:rsidR="00A34852" w:rsidRDefault="00A34852" w:rsidP="00A34852">
      <w:pPr>
        <w:pStyle w:val="ad"/>
        <w:pBdr>
          <w:bottom w:val="single" w:sz="8" w:space="31" w:color="auto" w:shadow="1"/>
        </w:pBdr>
      </w:pPr>
      <w:r>
        <w:t>[root@web01 conf]#</w:t>
      </w:r>
    </w:p>
    <w:p w:rsidR="00A34852" w:rsidRDefault="00254BED" w:rsidP="00A34852">
      <w:pPr>
        <w:pStyle w:val="ad"/>
        <w:pBdr>
          <w:bottom w:val="single" w:sz="8" w:space="31" w:color="auto" w:shadow="1"/>
        </w:pBdr>
        <w:rPr>
          <w:b/>
        </w:rPr>
      </w:pPr>
      <w:r w:rsidRPr="00254BED">
        <w:rPr>
          <w:rFonts w:hint="eastAsia"/>
          <w:b/>
        </w:rPr>
        <w:t>第五步：测试新生成的访问日志文件</w:t>
      </w:r>
    </w:p>
    <w:p w:rsidR="00254BED" w:rsidRPr="00254BED" w:rsidRDefault="00254BED" w:rsidP="00254BED">
      <w:pPr>
        <w:pStyle w:val="ad"/>
        <w:pBdr>
          <w:bottom w:val="single" w:sz="8" w:space="31" w:color="auto" w:shadow="1"/>
        </w:pBdr>
      </w:pPr>
      <w:r w:rsidRPr="00254BED">
        <w:t>[root@web01 logs]# pwd</w:t>
      </w:r>
    </w:p>
    <w:p w:rsidR="00254BED" w:rsidRPr="00254BED" w:rsidRDefault="00254BED" w:rsidP="00254BED">
      <w:pPr>
        <w:pStyle w:val="ad"/>
        <w:pBdr>
          <w:bottom w:val="single" w:sz="8" w:space="31" w:color="auto" w:shadow="1"/>
        </w:pBdr>
      </w:pPr>
      <w:r w:rsidRPr="00254BED">
        <w:t>/application/nginx/logs</w:t>
      </w:r>
    </w:p>
    <w:p w:rsidR="00254BED" w:rsidRPr="00254BED" w:rsidRDefault="00254BED" w:rsidP="00254BED">
      <w:pPr>
        <w:pStyle w:val="ad"/>
        <w:pBdr>
          <w:bottom w:val="single" w:sz="8" w:space="31" w:color="auto" w:shadow="1"/>
        </w:pBdr>
      </w:pPr>
      <w:r w:rsidRPr="00254BED">
        <w:t>[root@web01 logs]# ll</w:t>
      </w:r>
      <w:r>
        <w:rPr>
          <w:rFonts w:hint="eastAsia"/>
        </w:rPr>
        <w:t xml:space="preserve">   </w:t>
      </w:r>
      <w:r w:rsidRPr="000E09CD">
        <w:rPr>
          <w:rFonts w:hint="eastAsia"/>
          <w:highlight w:val="yellow"/>
        </w:rPr>
        <w:t>--发现一旦重启nginx服务之后，这个时候就自动生成了</w:t>
      </w:r>
      <w:r w:rsidR="000E09CD" w:rsidRPr="000E09CD">
        <w:rPr>
          <w:rFonts w:hint="eastAsia"/>
          <w:highlight w:val="yellow"/>
        </w:rPr>
        <w:t>新命名的访问日志文件，因为还没有访问，所以里面内容是0</w:t>
      </w:r>
      <w:r w:rsidR="000E09CD">
        <w:rPr>
          <w:rFonts w:hint="eastAsia"/>
        </w:rPr>
        <w:t xml:space="preserve">  </w:t>
      </w:r>
      <w:r w:rsidR="000E09CD" w:rsidRPr="000E09CD">
        <w:rPr>
          <w:rFonts w:hint="eastAsia"/>
          <w:highlight w:val="yellow"/>
        </w:rPr>
        <w:t>如果不修改这个访问日志的文件，那么默认访问记录还是在acccess.log这个配置文件里面。</w:t>
      </w:r>
    </w:p>
    <w:p w:rsidR="00254BED" w:rsidRPr="00254BED" w:rsidRDefault="00254BED" w:rsidP="00254BED">
      <w:pPr>
        <w:pStyle w:val="ad"/>
        <w:pBdr>
          <w:bottom w:val="single" w:sz="8" w:space="31" w:color="auto" w:shadow="1"/>
        </w:pBdr>
      </w:pPr>
      <w:r w:rsidRPr="00254BED">
        <w:t>total 36</w:t>
      </w:r>
    </w:p>
    <w:p w:rsidR="00254BED" w:rsidRPr="00254BED" w:rsidRDefault="00254BED" w:rsidP="00254BED">
      <w:pPr>
        <w:pStyle w:val="ad"/>
        <w:pBdr>
          <w:bottom w:val="single" w:sz="8" w:space="31" w:color="auto" w:shadow="1"/>
        </w:pBdr>
      </w:pPr>
      <w:r w:rsidRPr="00254BED">
        <w:t>-rw-r--r-- 1 root root 16801 May 18 01:38 access.log</w:t>
      </w:r>
    </w:p>
    <w:p w:rsidR="00254BED" w:rsidRPr="00254BED" w:rsidRDefault="00254BED" w:rsidP="00254BED">
      <w:pPr>
        <w:pStyle w:val="ad"/>
        <w:pBdr>
          <w:bottom w:val="single" w:sz="8" w:space="31" w:color="auto" w:shadow="1"/>
        </w:pBdr>
      </w:pPr>
      <w:r w:rsidRPr="00254BED">
        <w:t>-rw-r--r-- 1 root root  6706 May 18 17:30 error.log</w:t>
      </w:r>
    </w:p>
    <w:p w:rsidR="00254BED" w:rsidRPr="00254BED" w:rsidRDefault="00254BED" w:rsidP="00254BED">
      <w:pPr>
        <w:pStyle w:val="ad"/>
        <w:pBdr>
          <w:bottom w:val="single" w:sz="8" w:space="31" w:color="auto" w:shadow="1"/>
        </w:pBdr>
      </w:pPr>
      <w:r w:rsidRPr="00254BED">
        <w:t>-rw-r--r-- 1 root root     5 May 18 09:14 nginx.pid</w:t>
      </w:r>
    </w:p>
    <w:p w:rsidR="00254BED" w:rsidRPr="00254BED" w:rsidRDefault="00254BED" w:rsidP="00254BED">
      <w:pPr>
        <w:pStyle w:val="ad"/>
        <w:pBdr>
          <w:bottom w:val="single" w:sz="8" w:space="31" w:color="auto" w:shadow="1"/>
        </w:pBdr>
      </w:pPr>
      <w:r w:rsidRPr="00254BED">
        <w:t xml:space="preserve">-rw-r--r-- 1 root root     0 May 18 17:30 </w:t>
      </w:r>
      <w:r w:rsidRPr="00254BED">
        <w:rPr>
          <w:highlight w:val="yellow"/>
        </w:rPr>
        <w:t>oldboy_access.log</w:t>
      </w:r>
    </w:p>
    <w:p w:rsidR="00254BED" w:rsidRDefault="00254BED" w:rsidP="00254BED">
      <w:pPr>
        <w:pStyle w:val="ad"/>
        <w:pBdr>
          <w:bottom w:val="single" w:sz="8" w:space="31" w:color="auto" w:shadow="1"/>
        </w:pBdr>
      </w:pPr>
      <w:r w:rsidRPr="00254BED">
        <w:t xml:space="preserve"> [root@web01 logs]#</w:t>
      </w:r>
    </w:p>
    <w:p w:rsidR="000E09CD" w:rsidRDefault="00735B0F" w:rsidP="00254BED">
      <w:pPr>
        <w:pStyle w:val="ad"/>
        <w:pBdr>
          <w:bottom w:val="single" w:sz="8" w:space="31" w:color="auto" w:shadow="1"/>
        </w:pBdr>
      </w:pPr>
      <w:r>
        <w:rPr>
          <w:rFonts w:hint="eastAsia"/>
          <w:noProof/>
        </w:rPr>
        <w:drawing>
          <wp:inline distT="0" distB="0" distL="0" distR="0">
            <wp:extent cx="4886325" cy="1466850"/>
            <wp:effectExtent l="19050" t="0" r="9525"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4886325" cy="1466850"/>
                    </a:xfrm>
                    <a:prstGeom prst="rect">
                      <a:avLst/>
                    </a:prstGeom>
                    <a:noFill/>
                    <a:ln w="9525">
                      <a:noFill/>
                      <a:miter lim="800000"/>
                      <a:headEnd/>
                      <a:tailEnd/>
                    </a:ln>
                  </pic:spPr>
                </pic:pic>
              </a:graphicData>
            </a:graphic>
          </wp:inline>
        </w:drawing>
      </w:r>
    </w:p>
    <w:p w:rsidR="00735B0F" w:rsidRDefault="00735B0F" w:rsidP="00254BED">
      <w:pPr>
        <w:pStyle w:val="ad"/>
        <w:pBdr>
          <w:bottom w:val="single" w:sz="8" w:space="31" w:color="auto" w:shadow="1"/>
        </w:pBdr>
      </w:pPr>
      <w:r>
        <w:rPr>
          <w:rFonts w:hint="eastAsia"/>
        </w:rPr>
        <w:t>再次查看</w:t>
      </w:r>
    </w:p>
    <w:p w:rsidR="00735B0F" w:rsidRDefault="00735B0F" w:rsidP="00735B0F">
      <w:pPr>
        <w:pStyle w:val="ad"/>
        <w:pBdr>
          <w:bottom w:val="single" w:sz="8" w:space="31" w:color="auto" w:shadow="1"/>
        </w:pBdr>
      </w:pPr>
      <w:r>
        <w:t>[root@web01 logs]# ll</w:t>
      </w:r>
    </w:p>
    <w:p w:rsidR="00735B0F" w:rsidRDefault="00735B0F" w:rsidP="00735B0F">
      <w:pPr>
        <w:pStyle w:val="ad"/>
        <w:pBdr>
          <w:bottom w:val="single" w:sz="8" w:space="31" w:color="auto" w:shadow="1"/>
        </w:pBdr>
      </w:pPr>
      <w:r>
        <w:t>total 40</w:t>
      </w:r>
    </w:p>
    <w:p w:rsidR="00735B0F" w:rsidRDefault="00735B0F" w:rsidP="00735B0F">
      <w:pPr>
        <w:pStyle w:val="ad"/>
        <w:pBdr>
          <w:bottom w:val="single" w:sz="8" w:space="31" w:color="auto" w:shadow="1"/>
        </w:pBdr>
      </w:pPr>
      <w:r>
        <w:t>-rw-r--r-- 1 root root 16801 May 18 01:38 access.log</w:t>
      </w:r>
    </w:p>
    <w:p w:rsidR="00735B0F" w:rsidRDefault="00735B0F" w:rsidP="00735B0F">
      <w:pPr>
        <w:pStyle w:val="ad"/>
        <w:pBdr>
          <w:bottom w:val="single" w:sz="8" w:space="31" w:color="auto" w:shadow="1"/>
        </w:pBdr>
      </w:pPr>
      <w:r>
        <w:t>-rw-r--r-- 1 root root  6706 May 18 17:30 error.log</w:t>
      </w:r>
    </w:p>
    <w:p w:rsidR="00735B0F" w:rsidRDefault="00735B0F" w:rsidP="00735B0F">
      <w:pPr>
        <w:pStyle w:val="ad"/>
        <w:pBdr>
          <w:bottom w:val="single" w:sz="8" w:space="31" w:color="auto" w:shadow="1"/>
        </w:pBdr>
      </w:pPr>
      <w:r>
        <w:t>-rw-r--r-- 1 root root     5 May 18 09:14 nginx.pid</w:t>
      </w:r>
    </w:p>
    <w:p w:rsidR="00735B0F" w:rsidRDefault="00735B0F" w:rsidP="00735B0F">
      <w:pPr>
        <w:pStyle w:val="ad"/>
        <w:pBdr>
          <w:bottom w:val="single" w:sz="8" w:space="31" w:color="auto" w:shadow="1"/>
        </w:pBdr>
      </w:pPr>
      <w:r>
        <w:t>-rw-r--r-- 1 root root   611 May 18 17:37 oldboy_access.log</w:t>
      </w:r>
      <w:r w:rsidR="003C61A7">
        <w:rPr>
          <w:rFonts w:hint="eastAsia"/>
        </w:rPr>
        <w:t xml:space="preserve"> </w:t>
      </w:r>
    </w:p>
    <w:p w:rsidR="007359D9" w:rsidRDefault="007359D9" w:rsidP="00735B0F">
      <w:pPr>
        <w:pStyle w:val="ad"/>
        <w:pBdr>
          <w:bottom w:val="single" w:sz="8" w:space="31" w:color="auto" w:shadow="1"/>
        </w:pBdr>
      </w:pPr>
    </w:p>
    <w:p w:rsidR="007359D9" w:rsidRDefault="007359D9" w:rsidP="00735B0F">
      <w:pPr>
        <w:pStyle w:val="ad"/>
        <w:pBdr>
          <w:bottom w:val="single" w:sz="8" w:space="31" w:color="auto" w:shadow="1"/>
        </w:pBdr>
        <w:rPr>
          <w:b/>
        </w:rPr>
      </w:pPr>
      <w:r w:rsidRPr="007359D9">
        <w:rPr>
          <w:rFonts w:hint="eastAsia"/>
          <w:b/>
        </w:rPr>
        <w:t>访问日志记录每一个参数具体的解释</w:t>
      </w:r>
    </w:p>
    <w:p w:rsidR="007359D9" w:rsidRPr="007359D9" w:rsidRDefault="007359D9" w:rsidP="007359D9">
      <w:pPr>
        <w:pStyle w:val="ad"/>
        <w:pBdr>
          <w:bottom w:val="single" w:sz="8" w:space="31" w:color="auto" w:shadow="1"/>
        </w:pBdr>
      </w:pPr>
      <w:r w:rsidRPr="007359D9">
        <w:t xml:space="preserve">[root@web01 logs]# cat oldboy_access.log </w:t>
      </w:r>
    </w:p>
    <w:p w:rsidR="007359D9" w:rsidRDefault="007359D9" w:rsidP="007359D9">
      <w:pPr>
        <w:pStyle w:val="ad"/>
        <w:pBdr>
          <w:bottom w:val="single" w:sz="8" w:space="31" w:color="auto" w:shadow="1"/>
        </w:pBdr>
      </w:pPr>
      <w:r>
        <w:rPr>
          <w:rFonts w:hint="eastAsia"/>
        </w:rPr>
        <w:t>（1）日志记录</w:t>
      </w:r>
    </w:p>
    <w:p w:rsidR="007359D9" w:rsidRDefault="007359D9" w:rsidP="007359D9">
      <w:pPr>
        <w:pStyle w:val="ad"/>
        <w:pBdr>
          <w:bottom w:val="single" w:sz="8" w:space="31" w:color="auto" w:shadow="1"/>
        </w:pBdr>
      </w:pPr>
      <w:r w:rsidRPr="007359D9">
        <w:t xml:space="preserve">10.0.0.1 - - [18/May/2018:17:37:46 +0800] "GET / HTTP/1.1" </w:t>
      </w:r>
      <w:r w:rsidRPr="00081CA4">
        <w:rPr>
          <w:b/>
          <w:color w:val="7030A0"/>
        </w:rPr>
        <w:t xml:space="preserve">200 99 </w:t>
      </w:r>
      <w:r w:rsidRPr="007359D9">
        <w:t>"-" "Mozilla/5.0 (Windows NT 6.1; WOW64) AppleWebKit/537.36 (KHTML, like Gecko) Chrome/49.0.2623.221 Safari/537.36 SE 2.X MetaSr 1.0" "-"</w:t>
      </w:r>
    </w:p>
    <w:p w:rsidR="00081CA4" w:rsidRDefault="00081CA4" w:rsidP="007359D9">
      <w:pPr>
        <w:pStyle w:val="ad"/>
        <w:pBdr>
          <w:bottom w:val="single" w:sz="8" w:space="31" w:color="auto" w:shadow="1"/>
        </w:pBdr>
      </w:pPr>
      <w:r w:rsidRPr="00081CA4">
        <w:lastRenderedPageBreak/>
        <w:t>10.0.0.1 - - [18/May/2018:17:37:46 +0800] "GET / HTTP/1.1"</w:t>
      </w:r>
      <w:r w:rsidRPr="00081CA4">
        <w:rPr>
          <w:b/>
          <w:color w:val="7030A0"/>
        </w:rPr>
        <w:t xml:space="preserve"> 304 0</w:t>
      </w:r>
      <w:r w:rsidRPr="00081CA4">
        <w:t xml:space="preserve"> "-" "Mozilla/5.0 (Windows NT 6.1; WOW64) AppleWebKit/537.36 (KHTML, like Gecko) Chrome/49.0.2623.221 Safari/537.36 SE 2.X MetaSr 1.0" "-"</w:t>
      </w:r>
    </w:p>
    <w:p w:rsidR="007359D9" w:rsidRDefault="007359D9" w:rsidP="007359D9">
      <w:pPr>
        <w:pStyle w:val="ad"/>
        <w:pBdr>
          <w:bottom w:val="single" w:sz="8" w:space="31" w:color="auto" w:shadow="1"/>
        </w:pBdr>
      </w:pPr>
      <w:r>
        <w:rPr>
          <w:rFonts w:hint="eastAsia"/>
        </w:rPr>
        <w:t>（2）日志格式</w:t>
      </w:r>
    </w:p>
    <w:p w:rsidR="007359D9" w:rsidRPr="004677BB" w:rsidRDefault="007359D9" w:rsidP="007359D9">
      <w:pPr>
        <w:pStyle w:val="ad"/>
        <w:pBdr>
          <w:bottom w:val="single" w:sz="8" w:space="31" w:color="auto" w:shadow="1"/>
        </w:pBdr>
        <w:ind w:firstLine="405"/>
        <w:rPr>
          <w:highlight w:val="yellow"/>
        </w:rPr>
      </w:pPr>
      <w:r w:rsidRPr="004677BB">
        <w:rPr>
          <w:highlight w:val="yellow"/>
        </w:rPr>
        <w:t>'$remote_addr - $remote_user [$time_local] "$request" '</w:t>
      </w:r>
    </w:p>
    <w:p w:rsidR="007359D9" w:rsidRPr="004677BB" w:rsidRDefault="007359D9" w:rsidP="007359D9">
      <w:pPr>
        <w:pStyle w:val="ad"/>
        <w:pBdr>
          <w:bottom w:val="single" w:sz="8" w:space="31" w:color="auto" w:shadow="1"/>
        </w:pBdr>
        <w:ind w:firstLine="405"/>
        <w:rPr>
          <w:highlight w:val="yellow"/>
        </w:rPr>
      </w:pPr>
      <w:r w:rsidRPr="004677BB">
        <w:rPr>
          <w:highlight w:val="yellow"/>
        </w:rPr>
        <w:t xml:space="preserve">                   '$status $body_bytes_sent "$http_referer" '</w:t>
      </w:r>
    </w:p>
    <w:p w:rsidR="007359D9" w:rsidRPr="004677BB" w:rsidRDefault="007359D9" w:rsidP="007359D9">
      <w:pPr>
        <w:pStyle w:val="ad"/>
        <w:pBdr>
          <w:bottom w:val="single" w:sz="8" w:space="31" w:color="auto" w:shadow="1"/>
        </w:pBdr>
        <w:ind w:firstLine="405"/>
        <w:rPr>
          <w:highlight w:val="yellow"/>
        </w:rPr>
      </w:pPr>
      <w:r w:rsidRPr="004677BB">
        <w:rPr>
          <w:highlight w:val="yellow"/>
        </w:rPr>
        <w:t xml:space="preserve">                  '"$http_user_agent" "$http_x_forwarded_for"';</w:t>
      </w:r>
    </w:p>
    <w:p w:rsidR="007359D9" w:rsidRDefault="00A01243" w:rsidP="00A01243">
      <w:pPr>
        <w:pStyle w:val="ad"/>
        <w:numPr>
          <w:ilvl w:val="0"/>
          <w:numId w:val="14"/>
        </w:numPr>
        <w:pBdr>
          <w:bottom w:val="single" w:sz="8" w:space="31" w:color="auto" w:shadow="1"/>
        </w:pBdr>
      </w:pPr>
      <w:r>
        <w:rPr>
          <w:rFonts w:hint="eastAsia"/>
        </w:rPr>
        <w:t>对应说明</w:t>
      </w:r>
    </w:p>
    <w:p w:rsidR="00A01243" w:rsidRDefault="00A01243" w:rsidP="00A01243">
      <w:pPr>
        <w:pStyle w:val="ad"/>
        <w:pBdr>
          <w:bottom w:val="single" w:sz="8" w:space="31" w:color="auto" w:shadow="1"/>
        </w:pBdr>
      </w:pPr>
      <w:r>
        <w:rPr>
          <w:rFonts w:hint="eastAsia"/>
        </w:rPr>
        <w:t xml:space="preserve">10.0.0.1  </w:t>
      </w:r>
      <w:r w:rsidR="00EF1EB0">
        <w:rPr>
          <w:rFonts w:hint="eastAsia"/>
        </w:rPr>
        <w:t xml:space="preserve">             </w:t>
      </w:r>
      <w:r>
        <w:rPr>
          <w:rFonts w:hint="eastAsia"/>
        </w:rPr>
        <w:t>--$</w:t>
      </w:r>
      <w:r w:rsidRPr="00A01243">
        <w:rPr>
          <w:highlight w:val="yellow"/>
        </w:rPr>
        <w:t xml:space="preserve"> </w:t>
      </w:r>
      <w:r w:rsidRPr="004677BB">
        <w:rPr>
          <w:highlight w:val="yellow"/>
        </w:rPr>
        <w:t>remote_user</w:t>
      </w:r>
      <w:r>
        <w:rPr>
          <w:rFonts w:hint="eastAsia"/>
        </w:rPr>
        <w:t xml:space="preserve"> 代表的</w:t>
      </w:r>
      <w:r w:rsidR="00C17EA1">
        <w:rPr>
          <w:rFonts w:hint="eastAsia"/>
        </w:rPr>
        <w:t>访问用户源</w:t>
      </w:r>
      <w:r w:rsidR="00AA1600">
        <w:rPr>
          <w:rFonts w:hint="eastAsia"/>
        </w:rPr>
        <w:t>公网</w:t>
      </w:r>
      <w:r w:rsidR="00C17EA1">
        <w:rPr>
          <w:rFonts w:hint="eastAsia"/>
        </w:rPr>
        <w:t>IP地址（字面理解就是：远程用户）</w:t>
      </w:r>
    </w:p>
    <w:p w:rsidR="00EF1EB0" w:rsidRDefault="00EF1EB0" w:rsidP="00A01243">
      <w:pPr>
        <w:pStyle w:val="ad"/>
        <w:pBdr>
          <w:bottom w:val="single" w:sz="8" w:space="31" w:color="auto" w:shadow="1"/>
        </w:pBdr>
      </w:pPr>
      <w:r>
        <w:rPr>
          <w:rFonts w:hint="eastAsia"/>
        </w:rPr>
        <w:t>-                      -</w:t>
      </w:r>
    </w:p>
    <w:p w:rsidR="00EF1EB0" w:rsidRDefault="00EF1EB0" w:rsidP="00A01243">
      <w:pPr>
        <w:pStyle w:val="ad"/>
        <w:pBdr>
          <w:bottom w:val="single" w:sz="8" w:space="31" w:color="auto" w:shadow="1"/>
        </w:pBdr>
      </w:pPr>
      <w:r>
        <w:rPr>
          <w:rFonts w:hint="eastAsia"/>
        </w:rPr>
        <w:t xml:space="preserve">-                      </w:t>
      </w:r>
      <w:r w:rsidRPr="004677BB">
        <w:rPr>
          <w:highlight w:val="yellow"/>
        </w:rPr>
        <w:t>$remote_user</w:t>
      </w:r>
      <w:r>
        <w:rPr>
          <w:rFonts w:hint="eastAsia"/>
        </w:rPr>
        <w:t xml:space="preserve">  代表访问用户的认证信息</w:t>
      </w:r>
    </w:p>
    <w:p w:rsidR="007359D9" w:rsidRDefault="00EF1EB0" w:rsidP="007359D9">
      <w:pPr>
        <w:pStyle w:val="ad"/>
        <w:pBdr>
          <w:bottom w:val="single" w:sz="8" w:space="31" w:color="auto" w:shadow="1"/>
        </w:pBdr>
      </w:pPr>
      <w:r w:rsidRPr="007359D9">
        <w:t>[18/May/2018:17:37:46 +0800]</w:t>
      </w:r>
      <w:r>
        <w:rPr>
          <w:rFonts w:hint="eastAsia"/>
        </w:rPr>
        <w:t xml:space="preserve"> </w:t>
      </w:r>
      <w:r w:rsidR="001A4ED7">
        <w:rPr>
          <w:rFonts w:hint="eastAsia"/>
        </w:rPr>
        <w:t xml:space="preserve"> </w:t>
      </w:r>
      <w:r w:rsidR="001A4ED7" w:rsidRPr="004677BB">
        <w:rPr>
          <w:highlight w:val="yellow"/>
        </w:rPr>
        <w:t>[$time_local]</w:t>
      </w:r>
      <w:r w:rsidR="001A4ED7">
        <w:rPr>
          <w:rFonts w:hint="eastAsia"/>
        </w:rPr>
        <w:t xml:space="preserve"> </w:t>
      </w:r>
      <w:r>
        <w:rPr>
          <w:rFonts w:hint="eastAsia"/>
        </w:rPr>
        <w:t xml:space="preserve"> 代表访问的时间信息</w:t>
      </w:r>
    </w:p>
    <w:p w:rsidR="00EF1EB0" w:rsidRDefault="001A4ED7" w:rsidP="007359D9">
      <w:pPr>
        <w:pStyle w:val="ad"/>
        <w:pBdr>
          <w:bottom w:val="single" w:sz="8" w:space="31" w:color="auto" w:shadow="1"/>
        </w:pBdr>
      </w:pPr>
      <w:r w:rsidRPr="007359D9">
        <w:t>"GET / HTTP/1.1"</w:t>
      </w:r>
      <w:r>
        <w:rPr>
          <w:rFonts w:hint="eastAsia"/>
        </w:rPr>
        <w:t xml:space="preserve">        </w:t>
      </w:r>
      <w:r w:rsidRPr="004677BB">
        <w:rPr>
          <w:highlight w:val="yellow"/>
        </w:rPr>
        <w:t>"$request"</w:t>
      </w:r>
      <w:r>
        <w:rPr>
          <w:rFonts w:hint="eastAsia"/>
        </w:rPr>
        <w:t xml:space="preserve">  代表的是访问的时间信息</w:t>
      </w:r>
      <w:r w:rsidR="0056191C">
        <w:rPr>
          <w:rFonts w:hint="eastAsia"/>
        </w:rPr>
        <w:t>。 另外在</w:t>
      </w:r>
      <w:r w:rsidR="00277BD7">
        <w:rPr>
          <w:rFonts w:hint="eastAsia"/>
        </w:rPr>
        <w:t>还会出现一种情况就是</w:t>
      </w:r>
      <w:r w:rsidR="00277BD7" w:rsidRPr="007359D9">
        <w:t>"GET /</w:t>
      </w:r>
      <w:r w:rsidR="00277BD7">
        <w:rPr>
          <w:rFonts w:hint="eastAsia"/>
        </w:rPr>
        <w:t>favicon.ic</w:t>
      </w:r>
      <w:r w:rsidR="00146FF4">
        <w:rPr>
          <w:rFonts w:hint="eastAsia"/>
        </w:rPr>
        <w:t xml:space="preserve">o </w:t>
      </w:r>
      <w:r w:rsidR="00277BD7" w:rsidRPr="007359D9">
        <w:t xml:space="preserve"> HTTP/1.1"</w:t>
      </w:r>
      <w:r w:rsidR="00146FF4">
        <w:rPr>
          <w:rFonts w:hint="eastAsia"/>
        </w:rPr>
        <w:t xml:space="preserve"> 代表的就是下面截图显示的地方</w:t>
      </w:r>
    </w:p>
    <w:p w:rsidR="00146FF4" w:rsidRDefault="00146FF4" w:rsidP="007359D9">
      <w:pPr>
        <w:pStyle w:val="ad"/>
        <w:pBdr>
          <w:bottom w:val="single" w:sz="8" w:space="31" w:color="auto" w:shadow="1"/>
        </w:pBdr>
      </w:pPr>
      <w:r>
        <w:rPr>
          <w:rFonts w:hint="eastAsia"/>
          <w:noProof/>
        </w:rPr>
        <w:drawing>
          <wp:inline distT="0" distB="0" distL="0" distR="0">
            <wp:extent cx="2247900" cy="1123950"/>
            <wp:effectExtent l="1905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2247900" cy="1123950"/>
                    </a:xfrm>
                    <a:prstGeom prst="rect">
                      <a:avLst/>
                    </a:prstGeom>
                    <a:noFill/>
                    <a:ln w="9525">
                      <a:noFill/>
                      <a:miter lim="800000"/>
                      <a:headEnd/>
                      <a:tailEnd/>
                    </a:ln>
                  </pic:spPr>
                </pic:pic>
              </a:graphicData>
            </a:graphic>
          </wp:inline>
        </w:drawing>
      </w:r>
    </w:p>
    <w:p w:rsidR="00146FF4" w:rsidRDefault="00193A0D" w:rsidP="007359D9">
      <w:pPr>
        <w:pStyle w:val="ad"/>
        <w:pBdr>
          <w:bottom w:val="single" w:sz="8" w:space="31" w:color="auto" w:shadow="1"/>
        </w:pBdr>
      </w:pPr>
      <w:r>
        <w:rPr>
          <w:rFonts w:hint="eastAsia"/>
        </w:rPr>
        <w:t>怎么实现呢？ 把一个图片命名为favicon.ico 然后放在和index.html同一个目录里面就好了。</w:t>
      </w:r>
    </w:p>
    <w:p w:rsidR="00067778" w:rsidRDefault="00067778" w:rsidP="007359D9">
      <w:pPr>
        <w:pStyle w:val="ad"/>
        <w:pBdr>
          <w:bottom w:val="single" w:sz="8" w:space="31" w:color="auto" w:shadow="1"/>
        </w:pBdr>
      </w:pPr>
    </w:p>
    <w:p w:rsidR="00C62B0E" w:rsidRDefault="00081CA4" w:rsidP="007359D9">
      <w:pPr>
        <w:pStyle w:val="ad"/>
        <w:pBdr>
          <w:bottom w:val="single" w:sz="8" w:space="31" w:color="auto" w:shadow="1"/>
        </w:pBdr>
      </w:pPr>
      <w:r w:rsidRPr="007359D9">
        <w:t>200 99</w:t>
      </w:r>
      <w:r>
        <w:rPr>
          <w:rFonts w:hint="eastAsia"/>
        </w:rPr>
        <w:t xml:space="preserve">                </w:t>
      </w:r>
      <w:r w:rsidRPr="004677BB">
        <w:rPr>
          <w:highlight w:val="yellow"/>
        </w:rPr>
        <w:t>$status</w:t>
      </w:r>
      <w:r>
        <w:rPr>
          <w:rFonts w:hint="eastAsia"/>
        </w:rPr>
        <w:t xml:space="preserve">  </w:t>
      </w:r>
      <w:r w:rsidRPr="00C62B0E">
        <w:rPr>
          <w:rFonts w:hint="eastAsia"/>
          <w:highlight w:val="yellow"/>
        </w:rPr>
        <w:t xml:space="preserve">代表显示状态码信息 </w:t>
      </w:r>
      <w:r w:rsidR="00E25060" w:rsidRPr="00C62B0E">
        <w:rPr>
          <w:rFonts w:hint="eastAsia"/>
          <w:highlight w:val="yellow"/>
        </w:rPr>
        <w:t xml:space="preserve"> 这里解释一下，200</w:t>
      </w:r>
      <w:r w:rsidR="007A6E6F" w:rsidRPr="00C62B0E">
        <w:rPr>
          <w:rFonts w:hint="eastAsia"/>
          <w:highlight w:val="yellow"/>
        </w:rPr>
        <w:t xml:space="preserve"> 表示请求成功。 99代表的</w:t>
      </w:r>
      <w:r w:rsidR="009C1408" w:rsidRPr="00C62B0E">
        <w:rPr>
          <w:rFonts w:hint="eastAsia"/>
          <w:highlight w:val="yellow"/>
        </w:rPr>
        <w:t>访问网站首页的字节数量既index.html  另外下面有一个 304</w:t>
      </w:r>
      <w:r w:rsidR="00C62B0E" w:rsidRPr="00C62B0E">
        <w:rPr>
          <w:rFonts w:hint="eastAsia"/>
          <w:highlight w:val="yellow"/>
        </w:rPr>
        <w:t xml:space="preserve"> 0 代表客户端有缓存信息，所以返回的字节就是0</w:t>
      </w:r>
      <w:r w:rsidR="00C62B0E">
        <w:rPr>
          <w:rFonts w:hint="eastAsia"/>
        </w:rPr>
        <w:t xml:space="preserve"> </w:t>
      </w:r>
      <w:r>
        <w:rPr>
          <w:rFonts w:hint="eastAsia"/>
        </w:rPr>
        <w:t xml:space="preserve"> </w:t>
      </w:r>
    </w:p>
    <w:p w:rsidR="00A14F27" w:rsidRDefault="00A14F27" w:rsidP="007359D9">
      <w:pPr>
        <w:pStyle w:val="ad"/>
        <w:pBdr>
          <w:bottom w:val="single" w:sz="8" w:space="31" w:color="auto" w:shadow="1"/>
        </w:pBdr>
      </w:pPr>
      <w:r w:rsidRPr="007359D9">
        <w:t>"-"</w:t>
      </w:r>
      <w:r>
        <w:rPr>
          <w:rFonts w:hint="eastAsia"/>
        </w:rPr>
        <w:t xml:space="preserve">     </w:t>
      </w:r>
      <w:r w:rsidRPr="004677BB">
        <w:rPr>
          <w:highlight w:val="yellow"/>
        </w:rPr>
        <w:t>$body_bytes_sent</w:t>
      </w:r>
      <w:r>
        <w:rPr>
          <w:rFonts w:hint="eastAsia"/>
        </w:rPr>
        <w:t xml:space="preserve">  服务端相应客户端数据流量大小</w:t>
      </w:r>
    </w:p>
    <w:p w:rsidR="00A14F27" w:rsidRDefault="00A14F27" w:rsidP="007359D9">
      <w:pPr>
        <w:pStyle w:val="ad"/>
        <w:pBdr>
          <w:bottom w:val="single" w:sz="8" w:space="31" w:color="auto" w:shadow="1"/>
        </w:pBdr>
      </w:pPr>
    </w:p>
    <w:p w:rsidR="003215B7" w:rsidRDefault="00A14F27" w:rsidP="007359D9">
      <w:pPr>
        <w:pStyle w:val="ad"/>
        <w:pBdr>
          <w:bottom w:val="single" w:sz="8" w:space="31" w:color="auto" w:shadow="1"/>
        </w:pBdr>
      </w:pPr>
      <w:r>
        <w:rPr>
          <w:rFonts w:hint="eastAsia"/>
        </w:rPr>
        <w:t xml:space="preserve"> </w:t>
      </w:r>
      <w:r w:rsidRPr="00081CA4">
        <w:t>"Mozilla/5.0 (Windows NT 6.1; WOW64) AppleWebKit/537.36 (KHTML, like Gecko) Chrome/49.0.2623.221 Safari/537.36 SE 2.X MetaSr 1.0"</w:t>
      </w:r>
      <w:r>
        <w:rPr>
          <w:rFonts w:hint="eastAsia"/>
        </w:rPr>
        <w:t xml:space="preserve">      </w:t>
      </w:r>
      <w:r w:rsidR="003215B7" w:rsidRPr="004677BB">
        <w:rPr>
          <w:highlight w:val="yellow"/>
        </w:rPr>
        <w:t>"$http_referer"</w:t>
      </w:r>
      <w:r w:rsidR="00282434">
        <w:rPr>
          <w:rFonts w:hint="eastAsia"/>
        </w:rPr>
        <w:t xml:space="preserve">  这</w:t>
      </w:r>
      <w:r w:rsidR="00282434" w:rsidRPr="00282434">
        <w:rPr>
          <w:rFonts w:hint="eastAsia"/>
          <w:highlight w:val="yellow"/>
        </w:rPr>
        <w:t>里面会跟一个域名地址，代表是谁盗取了你的网站的流量。盗链信息</w:t>
      </w:r>
    </w:p>
    <w:p w:rsidR="003215B7" w:rsidRDefault="003215B7" w:rsidP="007359D9">
      <w:pPr>
        <w:pStyle w:val="ad"/>
        <w:pBdr>
          <w:bottom w:val="single" w:sz="8" w:space="31" w:color="auto" w:shadow="1"/>
        </w:pBdr>
      </w:pPr>
      <w:r w:rsidRPr="00081CA4">
        <w:t>"-"</w:t>
      </w:r>
      <w:r>
        <w:rPr>
          <w:rFonts w:hint="eastAsia"/>
        </w:rPr>
        <w:t xml:space="preserve">  </w:t>
      </w:r>
      <w:r w:rsidRPr="004677BB">
        <w:rPr>
          <w:highlight w:val="yellow"/>
        </w:rPr>
        <w:t>"$http_user_agent"</w:t>
      </w:r>
      <w:r>
        <w:rPr>
          <w:rFonts w:hint="eastAsia"/>
        </w:rPr>
        <w:t xml:space="preserve">  用户代理 简单理解就是：访问网站用户客户端软件信息</w:t>
      </w:r>
    </w:p>
    <w:p w:rsidR="00612CE9" w:rsidRDefault="00612CE9" w:rsidP="007359D9">
      <w:pPr>
        <w:pStyle w:val="ad"/>
        <w:pBdr>
          <w:bottom w:val="single" w:sz="8" w:space="31" w:color="auto" w:shadow="1"/>
        </w:pBdr>
      </w:pPr>
      <w:r>
        <w:rPr>
          <w:rFonts w:hint="eastAsia"/>
        </w:rPr>
        <w:t xml:space="preserve">空   </w:t>
      </w:r>
      <w:r w:rsidRPr="004677BB">
        <w:rPr>
          <w:highlight w:val="yellow"/>
        </w:rPr>
        <w:t>"$http_x_forwarded_for"</w:t>
      </w:r>
      <w:r>
        <w:rPr>
          <w:rFonts w:hint="eastAsia"/>
        </w:rPr>
        <w:t xml:space="preserve"> 代表的是 先不管  反向代理</w:t>
      </w:r>
    </w:p>
    <w:p w:rsidR="00A14F27" w:rsidRDefault="00A14F27" w:rsidP="007359D9">
      <w:pPr>
        <w:pStyle w:val="ad"/>
        <w:pBdr>
          <w:bottom w:val="single" w:sz="8" w:space="31" w:color="auto" w:shadow="1"/>
        </w:pBdr>
      </w:pPr>
      <w:r>
        <w:rPr>
          <w:rFonts w:hint="eastAsia"/>
        </w:rPr>
        <w:t xml:space="preserve">     </w:t>
      </w:r>
    </w:p>
    <w:p w:rsidR="00C62B0E" w:rsidRDefault="00C62B0E" w:rsidP="007359D9">
      <w:pPr>
        <w:pStyle w:val="ad"/>
        <w:pBdr>
          <w:bottom w:val="single" w:sz="8" w:space="31" w:color="auto" w:shadow="1"/>
        </w:pBdr>
      </w:pPr>
    </w:p>
    <w:p w:rsidR="001A4ED7" w:rsidRPr="007359D9" w:rsidRDefault="00081CA4" w:rsidP="007359D9">
      <w:pPr>
        <w:pStyle w:val="ad"/>
        <w:pBdr>
          <w:bottom w:val="single" w:sz="8" w:space="31" w:color="auto" w:shadow="1"/>
        </w:pBdr>
      </w:pPr>
      <w:r>
        <w:rPr>
          <w:rFonts w:hint="eastAsia"/>
        </w:rPr>
        <w:t xml:space="preserve"> </w:t>
      </w:r>
    </w:p>
    <w:p w:rsidR="0080591A" w:rsidRDefault="0080591A" w:rsidP="00ED1D52">
      <w:pPr>
        <w:pStyle w:val="3"/>
        <w:spacing w:before="163" w:after="163"/>
      </w:pPr>
      <w:r>
        <w:rPr>
          <w:rFonts w:hint="eastAsia"/>
        </w:rPr>
        <w:lastRenderedPageBreak/>
        <w:t>error.log</w:t>
      </w:r>
    </w:p>
    <w:p w:rsidR="00974E57" w:rsidRDefault="00974E57" w:rsidP="00974E57">
      <w:pPr>
        <w:pStyle w:val="ad"/>
        <w:pBdr>
          <w:bottom w:val="single" w:sz="8" w:space="31" w:color="auto" w:shadow="1"/>
        </w:pBdr>
      </w:pPr>
      <w:r>
        <w:t>-rw-r--r-- 1 root root  6646 May 18 11:27 error.log</w:t>
      </w:r>
      <w:r>
        <w:rPr>
          <w:rFonts w:hint="eastAsia"/>
        </w:rPr>
        <w:t xml:space="preserve">  </w:t>
      </w:r>
      <w:r w:rsidRPr="00974E57">
        <w:rPr>
          <w:rFonts w:hint="eastAsia"/>
          <w:highlight w:val="yellow"/>
        </w:rPr>
        <w:t>---nginx的</w:t>
      </w:r>
      <w:r w:rsidR="0080591A">
        <w:rPr>
          <w:rFonts w:hint="eastAsia"/>
          <w:highlight w:val="yellow"/>
        </w:rPr>
        <w:t>错误</w:t>
      </w:r>
      <w:r w:rsidRPr="00974E57">
        <w:rPr>
          <w:rFonts w:hint="eastAsia"/>
          <w:highlight w:val="yellow"/>
        </w:rPr>
        <w:t>日志</w:t>
      </w:r>
    </w:p>
    <w:p w:rsidR="00F53277" w:rsidRDefault="00F53277" w:rsidP="00974E57">
      <w:pPr>
        <w:pStyle w:val="ad"/>
        <w:pBdr>
          <w:bottom w:val="single" w:sz="8" w:space="31" w:color="auto" w:shadow="1"/>
        </w:pBdr>
      </w:pPr>
    </w:p>
    <w:p w:rsidR="00974E57" w:rsidRDefault="00F53277" w:rsidP="00E242B2">
      <w:pPr>
        <w:pStyle w:val="4"/>
      </w:pPr>
      <w:r>
        <w:rPr>
          <w:rFonts w:hint="eastAsia"/>
        </w:rPr>
        <w:t>错误的日志</w:t>
      </w:r>
      <w:r w:rsidR="00E242B2">
        <w:rPr>
          <w:rFonts w:hint="eastAsia"/>
        </w:rPr>
        <w:t>系统的配置</w:t>
      </w:r>
    </w:p>
    <w:p w:rsidR="007B0B06" w:rsidRDefault="007B0B06" w:rsidP="007B0B06">
      <w:pPr>
        <w:pStyle w:val="ad"/>
        <w:pBdr>
          <w:bottom w:val="single" w:sz="8" w:space="31" w:color="auto" w:shadow="1"/>
        </w:pBdr>
      </w:pPr>
      <w:r>
        <w:rPr>
          <w:rFonts w:hint="eastAsia"/>
        </w:rPr>
        <w:t>备注：错误日志有自己的格式也有自己的存储路径，所以下面就是看看怎么配置的格式，实际工作中根据需要就行相关的修改</w:t>
      </w:r>
    </w:p>
    <w:p w:rsidR="005D6E31" w:rsidRDefault="005D6E31" w:rsidP="007B0B06">
      <w:pPr>
        <w:pStyle w:val="ad"/>
        <w:pBdr>
          <w:bottom w:val="single" w:sz="8" w:space="31" w:color="auto" w:shadow="1"/>
        </w:pBdr>
      </w:pPr>
      <w:r>
        <w:rPr>
          <w:rFonts w:hint="eastAsia"/>
        </w:rPr>
        <w:t>首先去nginx.conf原始主配置(defalut)文件里面查看，然后把原来的格式写下来，然后把路径更改一下即可</w:t>
      </w:r>
    </w:p>
    <w:p w:rsidR="005D6E31" w:rsidRPr="00A34852" w:rsidRDefault="005D6E31" w:rsidP="005D6E31">
      <w:pPr>
        <w:pStyle w:val="ad"/>
        <w:pBdr>
          <w:bottom w:val="single" w:sz="8" w:space="31" w:color="auto" w:shadow="1"/>
        </w:pBdr>
        <w:rPr>
          <w:b/>
        </w:rPr>
      </w:pPr>
      <w:r>
        <w:rPr>
          <w:rFonts w:hint="eastAsia"/>
          <w:b/>
        </w:rPr>
        <w:t>第一步：查看错误</w:t>
      </w:r>
      <w:r w:rsidRPr="00A34852">
        <w:rPr>
          <w:rFonts w:hint="eastAsia"/>
          <w:b/>
        </w:rPr>
        <w:t>日志默认的配置格式</w:t>
      </w:r>
    </w:p>
    <w:p w:rsidR="005D6E31" w:rsidRDefault="005D6E31" w:rsidP="005D6E31">
      <w:pPr>
        <w:pStyle w:val="ad"/>
        <w:pBdr>
          <w:bottom w:val="single" w:sz="8" w:space="31" w:color="auto" w:shadow="1"/>
        </w:pBdr>
      </w:pPr>
      <w:r>
        <w:t>[root@web01 ~]# cd /application/nginx/conf/</w:t>
      </w:r>
    </w:p>
    <w:p w:rsidR="005D6E31" w:rsidRDefault="005D6E31" w:rsidP="005D6E31">
      <w:pPr>
        <w:pStyle w:val="ad"/>
        <w:pBdr>
          <w:bottom w:val="single" w:sz="8" w:space="31" w:color="auto" w:shadow="1"/>
        </w:pBdr>
      </w:pPr>
      <w:r>
        <w:t>[root@web01 conf]# cat nginx.conf.default</w:t>
      </w:r>
    </w:p>
    <w:p w:rsidR="00A13A8F" w:rsidRDefault="00A13A8F" w:rsidP="00A13A8F">
      <w:pPr>
        <w:pStyle w:val="ad"/>
        <w:pBdr>
          <w:bottom w:val="single" w:sz="8" w:space="31" w:color="auto" w:shadow="1"/>
        </w:pBdr>
      </w:pPr>
      <w:r>
        <w:t xml:space="preserve">[root@web01 conf]# cat nginx.conf.default </w:t>
      </w:r>
    </w:p>
    <w:p w:rsidR="00A13A8F" w:rsidRDefault="00A13A8F" w:rsidP="00A13A8F">
      <w:pPr>
        <w:pStyle w:val="ad"/>
        <w:pBdr>
          <w:bottom w:val="single" w:sz="8" w:space="31" w:color="auto" w:shadow="1"/>
        </w:pBdr>
      </w:pPr>
    </w:p>
    <w:p w:rsidR="00A13A8F" w:rsidRDefault="00A13A8F" w:rsidP="00A13A8F">
      <w:pPr>
        <w:pStyle w:val="ad"/>
        <w:pBdr>
          <w:bottom w:val="single" w:sz="8" w:space="31" w:color="auto" w:shadow="1"/>
        </w:pBdr>
      </w:pPr>
      <w:r>
        <w:t>#user  nobody;</w:t>
      </w:r>
    </w:p>
    <w:p w:rsidR="00A13A8F" w:rsidRDefault="00A13A8F" w:rsidP="00A13A8F">
      <w:pPr>
        <w:pStyle w:val="ad"/>
        <w:pBdr>
          <w:bottom w:val="single" w:sz="8" w:space="31" w:color="auto" w:shadow="1"/>
        </w:pBdr>
      </w:pPr>
      <w:r>
        <w:t>worker_processes  1;</w:t>
      </w:r>
    </w:p>
    <w:p w:rsidR="00A13A8F" w:rsidRDefault="00A13A8F" w:rsidP="00A13A8F">
      <w:pPr>
        <w:pStyle w:val="ad"/>
        <w:pBdr>
          <w:bottom w:val="single" w:sz="8" w:space="31" w:color="auto" w:shadow="1"/>
        </w:pBdr>
      </w:pPr>
    </w:p>
    <w:p w:rsidR="00A13A8F" w:rsidRPr="007F1308" w:rsidRDefault="00A13A8F" w:rsidP="00A13A8F">
      <w:pPr>
        <w:pStyle w:val="ad"/>
        <w:pBdr>
          <w:bottom w:val="single" w:sz="8" w:space="31" w:color="auto" w:shadow="1"/>
        </w:pBdr>
        <w:rPr>
          <w:highlight w:val="yellow"/>
        </w:rPr>
      </w:pPr>
      <w:r w:rsidRPr="007F1308">
        <w:rPr>
          <w:highlight w:val="yellow"/>
        </w:rPr>
        <w:t>#error_log  logs/error.log;</w:t>
      </w:r>
    </w:p>
    <w:p w:rsidR="00A13A8F" w:rsidRPr="007F1308" w:rsidRDefault="00A13A8F" w:rsidP="00A13A8F">
      <w:pPr>
        <w:pStyle w:val="ad"/>
        <w:pBdr>
          <w:bottom w:val="single" w:sz="8" w:space="31" w:color="auto" w:shadow="1"/>
        </w:pBdr>
        <w:rPr>
          <w:highlight w:val="yellow"/>
        </w:rPr>
      </w:pPr>
      <w:r w:rsidRPr="007F1308">
        <w:rPr>
          <w:highlight w:val="yellow"/>
        </w:rPr>
        <w:t>#error_log  logs/error.log  notice;</w:t>
      </w:r>
    </w:p>
    <w:p w:rsidR="00A13A8F" w:rsidRDefault="00A13A8F" w:rsidP="00A13A8F">
      <w:pPr>
        <w:pStyle w:val="ad"/>
        <w:pBdr>
          <w:bottom w:val="single" w:sz="8" w:space="31" w:color="auto" w:shadow="1"/>
        </w:pBdr>
      </w:pPr>
      <w:r w:rsidRPr="007F1308">
        <w:rPr>
          <w:highlight w:val="yellow"/>
        </w:rPr>
        <w:t>#error_log  logs/error.log  info;</w:t>
      </w:r>
    </w:p>
    <w:p w:rsidR="00A13A8F" w:rsidRDefault="00A13A8F" w:rsidP="00A13A8F">
      <w:pPr>
        <w:pStyle w:val="ad"/>
        <w:pBdr>
          <w:bottom w:val="single" w:sz="8" w:space="31" w:color="auto" w:shadow="1"/>
        </w:pBdr>
      </w:pPr>
    </w:p>
    <w:p w:rsidR="006B21C3" w:rsidRDefault="00A13A8F" w:rsidP="00A13A8F">
      <w:pPr>
        <w:pStyle w:val="ad"/>
        <w:pBdr>
          <w:bottom w:val="single" w:sz="8" w:space="31" w:color="auto" w:shadow="1"/>
        </w:pBdr>
      </w:pPr>
      <w:r>
        <w:t>#pid        logs/nginx.pid;</w:t>
      </w:r>
    </w:p>
    <w:p w:rsidR="00A13A8F" w:rsidRDefault="00A13A8F" w:rsidP="00A13A8F">
      <w:pPr>
        <w:pStyle w:val="ad"/>
        <w:pBdr>
          <w:bottom w:val="single" w:sz="8" w:space="31" w:color="auto" w:shadow="1"/>
        </w:pBdr>
      </w:pPr>
      <w:r w:rsidRPr="00A13A8F">
        <w:rPr>
          <w:rFonts w:hint="eastAsia"/>
          <w:highlight w:val="yellow"/>
        </w:rPr>
        <w:t>-------------备注说明-------------</w:t>
      </w:r>
    </w:p>
    <w:p w:rsidR="007F1308" w:rsidRDefault="007F1308" w:rsidP="00A13A8F">
      <w:pPr>
        <w:pStyle w:val="ad"/>
        <w:pBdr>
          <w:bottom w:val="single" w:sz="8" w:space="31" w:color="auto" w:shadow="1"/>
        </w:pBdr>
      </w:pPr>
    </w:p>
    <w:p w:rsidR="007F1308" w:rsidRPr="007F1308" w:rsidRDefault="007F1308" w:rsidP="007F1308">
      <w:pPr>
        <w:pStyle w:val="ad"/>
        <w:pBdr>
          <w:bottom w:val="single" w:sz="8" w:space="31" w:color="auto" w:shadow="1"/>
        </w:pBdr>
        <w:rPr>
          <w:highlight w:val="yellow"/>
        </w:rPr>
      </w:pPr>
      <w:r w:rsidRPr="007F1308">
        <w:rPr>
          <w:highlight w:val="yellow"/>
        </w:rPr>
        <w:t>#error_log  logs/error.log;</w:t>
      </w:r>
      <w:r>
        <w:rPr>
          <w:rFonts w:hint="eastAsia"/>
          <w:highlight w:val="yellow"/>
        </w:rPr>
        <w:t xml:space="preserve">  第一种错误日志的格式 </w:t>
      </w:r>
    </w:p>
    <w:p w:rsidR="007F1308" w:rsidRPr="007F1308" w:rsidRDefault="007F1308" w:rsidP="007F1308">
      <w:pPr>
        <w:pStyle w:val="ad"/>
        <w:pBdr>
          <w:bottom w:val="single" w:sz="8" w:space="31" w:color="auto" w:shadow="1"/>
        </w:pBdr>
        <w:rPr>
          <w:highlight w:val="yellow"/>
        </w:rPr>
      </w:pPr>
      <w:r w:rsidRPr="007F1308">
        <w:rPr>
          <w:highlight w:val="yellow"/>
        </w:rPr>
        <w:t>#error_log  logs/error.log  notice;</w:t>
      </w:r>
      <w:r>
        <w:rPr>
          <w:rFonts w:hint="eastAsia"/>
          <w:highlight w:val="yellow"/>
        </w:rPr>
        <w:t xml:space="preserve"> 第二种错误日志的格式</w:t>
      </w:r>
    </w:p>
    <w:p w:rsidR="007F1308" w:rsidRDefault="007F1308" w:rsidP="007F1308">
      <w:pPr>
        <w:pStyle w:val="ad"/>
        <w:pBdr>
          <w:bottom w:val="single" w:sz="8" w:space="31" w:color="auto" w:shadow="1"/>
        </w:pBdr>
      </w:pPr>
      <w:r w:rsidRPr="007F1308">
        <w:rPr>
          <w:highlight w:val="yellow"/>
        </w:rPr>
        <w:t>#error_log  logs/error.log  info;</w:t>
      </w:r>
      <w:r>
        <w:rPr>
          <w:rFonts w:hint="eastAsia"/>
        </w:rPr>
        <w:t xml:space="preserve">  </w:t>
      </w:r>
      <w:r w:rsidRPr="007F1308">
        <w:rPr>
          <w:rFonts w:hint="eastAsia"/>
          <w:highlight w:val="yellow"/>
        </w:rPr>
        <w:t>第三种错误日志的格式</w:t>
      </w:r>
    </w:p>
    <w:p w:rsidR="007F1308" w:rsidRPr="00A34852" w:rsidRDefault="007F1308" w:rsidP="007F1308">
      <w:pPr>
        <w:pStyle w:val="ad"/>
        <w:pBdr>
          <w:bottom w:val="single" w:sz="8" w:space="31" w:color="auto" w:shadow="1"/>
        </w:pBdr>
        <w:ind w:firstLine="405"/>
        <w:rPr>
          <w:b/>
        </w:rPr>
      </w:pPr>
      <w:r w:rsidRPr="00A34852">
        <w:rPr>
          <w:rFonts w:hint="eastAsia"/>
          <w:b/>
        </w:rPr>
        <w:t>第二步：去官方文档查看</w:t>
      </w:r>
      <w:r w:rsidR="00BA23BB">
        <w:rPr>
          <w:rFonts w:hint="eastAsia"/>
          <w:b/>
        </w:rPr>
        <w:t>错误</w:t>
      </w:r>
      <w:r w:rsidRPr="00A34852">
        <w:rPr>
          <w:rFonts w:hint="eastAsia"/>
          <w:b/>
        </w:rPr>
        <w:t>日志的格式存放在配置文件哪一个地方</w:t>
      </w:r>
    </w:p>
    <w:p w:rsidR="00BA23BB" w:rsidRDefault="00BA23BB" w:rsidP="00BA23BB">
      <w:pPr>
        <w:pStyle w:val="ad"/>
        <w:pBdr>
          <w:bottom w:val="single" w:sz="8" w:space="31" w:color="auto" w:shadow="1"/>
        </w:pBdr>
        <w:ind w:firstLine="405"/>
        <w:rPr>
          <w:rFonts w:ascii="Arial" w:hAnsi="Arial" w:cs="Arial"/>
          <w:sz w:val="27"/>
          <w:szCs w:val="27"/>
          <w:shd w:val="clear" w:color="auto" w:fill="FFFFFF"/>
        </w:rPr>
      </w:pPr>
      <w:r>
        <w:rPr>
          <w:rFonts w:hint="eastAsia"/>
        </w:rPr>
        <w:t>nginx.org-</w:t>
      </w:r>
      <w:r w:rsidRPr="00945D71">
        <w:t xml:space="preserve"> </w:t>
      </w:r>
      <w:r w:rsidRPr="00945D71">
        <w:rPr>
          <w:rFonts w:ascii="Arial" w:hAnsi="Arial" w:cs="Arial"/>
          <w:sz w:val="27"/>
          <w:szCs w:val="27"/>
          <w:shd w:val="clear" w:color="auto" w:fill="FFFFFF"/>
        </w:rPr>
        <w:t>documentation</w:t>
      </w:r>
      <w:r>
        <w:rPr>
          <w:rFonts w:ascii="Arial" w:hAnsi="Arial" w:cs="Arial" w:hint="eastAsia"/>
          <w:sz w:val="27"/>
          <w:szCs w:val="27"/>
          <w:shd w:val="clear" w:color="auto" w:fill="FFFFFF"/>
        </w:rPr>
        <w:t>-Modules reference-</w:t>
      </w:r>
      <w:r w:rsidRPr="00945D71">
        <w:t xml:space="preserve"> </w:t>
      </w:r>
      <w:r w:rsidRPr="00945D71">
        <w:rPr>
          <w:rFonts w:ascii="Arial" w:hAnsi="Arial" w:cs="Arial"/>
          <w:sz w:val="27"/>
          <w:szCs w:val="27"/>
          <w:shd w:val="clear" w:color="auto" w:fill="FFFFFF"/>
        </w:rPr>
        <w:t>Alphabetical index of directives</w:t>
      </w:r>
      <w:r>
        <w:rPr>
          <w:rFonts w:ascii="Arial" w:hAnsi="Arial" w:cs="Arial" w:hint="eastAsia"/>
          <w:sz w:val="27"/>
          <w:szCs w:val="27"/>
          <w:shd w:val="clear" w:color="auto" w:fill="FFFFFF"/>
        </w:rPr>
        <w:t>-</w:t>
      </w:r>
      <w:r>
        <w:rPr>
          <w:rFonts w:ascii="Arial" w:hAnsi="Arial" w:cs="Arial" w:hint="eastAsia"/>
          <w:sz w:val="27"/>
          <w:szCs w:val="27"/>
          <w:shd w:val="clear" w:color="auto" w:fill="FFFFFF"/>
        </w:rPr>
        <w:t>然后搜索。</w:t>
      </w:r>
      <w:r>
        <w:rPr>
          <w:rFonts w:ascii="Arial" w:hAnsi="Arial" w:cs="Arial" w:hint="eastAsia"/>
          <w:sz w:val="27"/>
          <w:szCs w:val="27"/>
          <w:shd w:val="clear" w:color="auto" w:fill="FFFFFF"/>
        </w:rPr>
        <w:t xml:space="preserve"> </w:t>
      </w:r>
      <w:r>
        <w:rPr>
          <w:rFonts w:ascii="Arial" w:hAnsi="Arial" w:cs="Arial" w:hint="eastAsia"/>
          <w:sz w:val="27"/>
          <w:szCs w:val="27"/>
          <w:shd w:val="clear" w:color="auto" w:fill="FFFFFF"/>
        </w:rPr>
        <w:t>使用的格式以及存放的地方</w:t>
      </w:r>
    </w:p>
    <w:p w:rsidR="00BA23BB" w:rsidRDefault="00BA23BB" w:rsidP="00BA23BB">
      <w:pPr>
        <w:pStyle w:val="ad"/>
        <w:pBdr>
          <w:bottom w:val="single" w:sz="8" w:space="31" w:color="auto" w:shadow="1"/>
        </w:pBdr>
        <w:ind w:firstLine="405"/>
        <w:rPr>
          <w:rFonts w:ascii="Arial" w:hAnsi="Arial" w:cs="Arial"/>
          <w:sz w:val="27"/>
          <w:szCs w:val="27"/>
          <w:shd w:val="clear" w:color="auto" w:fill="FFFFFF"/>
        </w:rPr>
      </w:pPr>
      <w:r>
        <w:rPr>
          <w:rFonts w:ascii="Arial" w:hAnsi="Arial" w:cs="Arial" w:hint="eastAsia"/>
          <w:sz w:val="27"/>
          <w:szCs w:val="27"/>
          <w:shd w:val="clear" w:color="auto" w:fill="FFFFFF"/>
        </w:rPr>
        <w:t>下面是官方文档：</w:t>
      </w:r>
    </w:p>
    <w:p w:rsidR="00D11152" w:rsidRDefault="00D11152" w:rsidP="00D11152">
      <w:pPr>
        <w:pStyle w:val="ad"/>
        <w:pBdr>
          <w:bottom w:val="single" w:sz="8" w:space="31" w:color="auto" w:shadow="1"/>
        </w:pBdr>
      </w:pPr>
      <w:r>
        <w:lastRenderedPageBreak/>
        <w:t>Syntax:</w:t>
      </w:r>
      <w:r>
        <w:tab/>
        <w:t>error_log file [level];</w:t>
      </w:r>
      <w:r>
        <w:rPr>
          <w:rFonts w:hint="eastAsia"/>
        </w:rPr>
        <w:t xml:space="preserve">  命令的使用格式是：error_log 文件 错误级别</w:t>
      </w:r>
    </w:p>
    <w:p w:rsidR="00D11152" w:rsidRDefault="00D11152" w:rsidP="00D11152">
      <w:pPr>
        <w:pStyle w:val="ad"/>
        <w:pBdr>
          <w:bottom w:val="single" w:sz="8" w:space="31" w:color="auto" w:shadow="1"/>
        </w:pBdr>
      </w:pPr>
      <w:r>
        <w:t>Default:</w:t>
      </w:r>
      <w:r>
        <w:tab/>
      </w:r>
    </w:p>
    <w:p w:rsidR="00D11152" w:rsidRDefault="00D11152" w:rsidP="00D11152">
      <w:pPr>
        <w:pStyle w:val="ad"/>
        <w:pBdr>
          <w:bottom w:val="single" w:sz="8" w:space="31" w:color="auto" w:shadow="1"/>
        </w:pBdr>
      </w:pPr>
      <w:r>
        <w:t>error_log logs/error.log error;</w:t>
      </w:r>
    </w:p>
    <w:p w:rsidR="007F1308" w:rsidRDefault="00D11152" w:rsidP="00D11152">
      <w:pPr>
        <w:pStyle w:val="ad"/>
        <w:pBdr>
          <w:bottom w:val="single" w:sz="8" w:space="31" w:color="auto" w:shadow="1"/>
        </w:pBdr>
      </w:pPr>
      <w:r>
        <w:t>Context:</w:t>
      </w:r>
      <w:r>
        <w:tab/>
        <w:t>main, http, mail, stream, server, location</w:t>
      </w:r>
    </w:p>
    <w:p w:rsidR="005520D9" w:rsidRDefault="005520D9" w:rsidP="00D11152">
      <w:pPr>
        <w:pStyle w:val="ad"/>
        <w:pBdr>
          <w:bottom w:val="single" w:sz="8" w:space="31" w:color="auto" w:shadow="1"/>
        </w:pBdr>
      </w:pPr>
      <w:r w:rsidRPr="005520D9">
        <w:rPr>
          <w:rFonts w:hint="eastAsia"/>
          <w:highlight w:val="yellow"/>
        </w:rPr>
        <w:t>可以放的模块下面有  main http mail server location 默认是 main模块下面</w:t>
      </w:r>
    </w:p>
    <w:p w:rsidR="005B46A3" w:rsidRDefault="005B46A3" w:rsidP="00D11152">
      <w:pPr>
        <w:pStyle w:val="ad"/>
        <w:pBdr>
          <w:bottom w:val="single" w:sz="8" w:space="31" w:color="auto" w:shadow="1"/>
        </w:pBdr>
        <w:rPr>
          <w:b/>
        </w:rPr>
      </w:pPr>
      <w:r w:rsidRPr="005B46A3">
        <w:rPr>
          <w:rFonts w:hint="eastAsia"/>
          <w:b/>
        </w:rPr>
        <w:t>第三步把错误日志配置放到配置文件里面</w:t>
      </w:r>
    </w:p>
    <w:p w:rsidR="007935AC" w:rsidRPr="007935AC" w:rsidRDefault="007935AC" w:rsidP="007935AC">
      <w:pPr>
        <w:pStyle w:val="ad"/>
        <w:pBdr>
          <w:bottom w:val="single" w:sz="8" w:space="31" w:color="auto" w:shadow="1"/>
        </w:pBdr>
      </w:pPr>
      <w:r w:rsidRPr="007935AC">
        <w:t>[root@web01 conf]# vim nginx.conf</w:t>
      </w:r>
    </w:p>
    <w:p w:rsidR="007935AC" w:rsidRPr="007935AC" w:rsidRDefault="007935AC" w:rsidP="007935AC">
      <w:pPr>
        <w:pStyle w:val="ad"/>
        <w:pBdr>
          <w:bottom w:val="single" w:sz="8" w:space="31" w:color="auto" w:shadow="1"/>
        </w:pBdr>
      </w:pPr>
      <w:r w:rsidRPr="007935AC">
        <w:t>worker_processes  2;</w:t>
      </w:r>
    </w:p>
    <w:p w:rsidR="007935AC" w:rsidRPr="007935AC" w:rsidRDefault="007935AC" w:rsidP="007935AC">
      <w:pPr>
        <w:pStyle w:val="ad"/>
        <w:pBdr>
          <w:bottom w:val="single" w:sz="8" w:space="31" w:color="auto" w:shadow="1"/>
        </w:pBdr>
      </w:pPr>
      <w:r w:rsidRPr="0069017A">
        <w:rPr>
          <w:highlight w:val="yellow"/>
        </w:rPr>
        <w:t>error_log  logs/oldboy_error.log error;</w:t>
      </w:r>
    </w:p>
    <w:p w:rsidR="007935AC" w:rsidRPr="007935AC" w:rsidRDefault="007935AC" w:rsidP="007935AC">
      <w:pPr>
        <w:pStyle w:val="ad"/>
        <w:pBdr>
          <w:bottom w:val="single" w:sz="8" w:space="31" w:color="auto" w:shadow="1"/>
        </w:pBdr>
      </w:pPr>
      <w:r w:rsidRPr="007935AC">
        <w:t xml:space="preserve">    events {</w:t>
      </w:r>
    </w:p>
    <w:p w:rsidR="007935AC" w:rsidRPr="007935AC" w:rsidRDefault="007935AC" w:rsidP="007935AC">
      <w:pPr>
        <w:pStyle w:val="ad"/>
        <w:pBdr>
          <w:bottom w:val="single" w:sz="8" w:space="31" w:color="auto" w:shadow="1"/>
        </w:pBdr>
      </w:pPr>
      <w:r w:rsidRPr="007935AC">
        <w:t xml:space="preserve">        worker_connections  1024;</w:t>
      </w:r>
    </w:p>
    <w:p w:rsidR="005B46A3" w:rsidRDefault="007935AC" w:rsidP="007935AC">
      <w:pPr>
        <w:pStyle w:val="ad"/>
        <w:pBdr>
          <w:bottom w:val="single" w:sz="8" w:space="31" w:color="auto" w:shadow="1"/>
        </w:pBdr>
        <w:ind w:firstLine="405"/>
      </w:pPr>
      <w:r w:rsidRPr="007935AC">
        <w:t>}</w:t>
      </w:r>
    </w:p>
    <w:p w:rsidR="007935AC" w:rsidRDefault="007935AC" w:rsidP="007935AC">
      <w:pPr>
        <w:pStyle w:val="ad"/>
        <w:pBdr>
          <w:bottom w:val="single" w:sz="8" w:space="31" w:color="auto" w:shadow="1"/>
        </w:pBdr>
        <w:ind w:firstLine="405"/>
      </w:pPr>
      <w:r>
        <w:rPr>
          <w:rFonts w:hint="eastAsia"/>
        </w:rPr>
        <w:t>-------------------</w:t>
      </w:r>
      <w:r w:rsidRPr="0069017A">
        <w:rPr>
          <w:rFonts w:hint="eastAsia"/>
          <w:highlight w:val="yellow"/>
        </w:rPr>
        <w:t>-解释备注</w:t>
      </w:r>
      <w:r>
        <w:rPr>
          <w:rFonts w:hint="eastAsia"/>
        </w:rPr>
        <w:t>------------</w:t>
      </w:r>
    </w:p>
    <w:p w:rsidR="0069017A" w:rsidRDefault="0069017A" w:rsidP="0069017A">
      <w:pPr>
        <w:pStyle w:val="ad"/>
        <w:pBdr>
          <w:bottom w:val="single" w:sz="8" w:space="31" w:color="auto" w:shadow="1"/>
        </w:pBdr>
      </w:pPr>
      <w:r w:rsidRPr="0069017A">
        <w:rPr>
          <w:highlight w:val="yellow"/>
        </w:rPr>
        <w:t>error_log  logs/oldboy_error.log error;</w:t>
      </w:r>
      <w:r>
        <w:rPr>
          <w:rFonts w:hint="eastAsia"/>
        </w:rPr>
        <w:t xml:space="preserve">  </w:t>
      </w:r>
    </w:p>
    <w:p w:rsidR="0069017A" w:rsidRDefault="0069017A" w:rsidP="0069017A">
      <w:pPr>
        <w:pStyle w:val="ad"/>
        <w:pBdr>
          <w:bottom w:val="single" w:sz="8" w:space="31" w:color="auto" w:shadow="1"/>
        </w:pBdr>
      </w:pPr>
      <w:r>
        <w:rPr>
          <w:rFonts w:hint="eastAsia"/>
        </w:rPr>
        <w:t>error_log  错误日志的命令</w:t>
      </w:r>
    </w:p>
    <w:p w:rsidR="002127AD" w:rsidRDefault="0069017A" w:rsidP="002127AD">
      <w:pPr>
        <w:pStyle w:val="ad"/>
        <w:pBdr>
          <w:bottom w:val="single" w:sz="8" w:space="31" w:color="auto" w:shadow="1"/>
        </w:pBdr>
      </w:pPr>
      <w:r>
        <w:rPr>
          <w:rFonts w:hint="eastAsia"/>
        </w:rPr>
        <w:t>logs/oldboy_error.log</w:t>
      </w:r>
      <w:r w:rsidR="002127AD">
        <w:rPr>
          <w:rFonts w:hint="eastAsia"/>
        </w:rPr>
        <w:t xml:space="preserve">  代表的是 错误日志生成的路径是</w:t>
      </w:r>
      <w:r w:rsidR="002127AD" w:rsidRPr="004F585C">
        <w:t>/application/nginx/logs</w:t>
      </w:r>
      <w:r w:rsidR="002127AD">
        <w:rPr>
          <w:rFonts w:hint="eastAsia"/>
        </w:rPr>
        <w:t>/</w:t>
      </w:r>
      <w:r w:rsidR="002127AD" w:rsidRPr="005C2CA1">
        <w:rPr>
          <w:highlight w:val="yellow"/>
        </w:rPr>
        <w:t xml:space="preserve"> </w:t>
      </w:r>
      <w:r w:rsidR="002127AD">
        <w:rPr>
          <w:highlight w:val="yellow"/>
        </w:rPr>
        <w:t>oldboy_</w:t>
      </w:r>
      <w:r w:rsidR="002127AD">
        <w:rPr>
          <w:rFonts w:hint="eastAsia"/>
          <w:highlight w:val="yellow"/>
        </w:rPr>
        <w:t>error</w:t>
      </w:r>
      <w:r w:rsidR="002127AD" w:rsidRPr="004677BB">
        <w:rPr>
          <w:highlight w:val="yellow"/>
        </w:rPr>
        <w:t>.log</w:t>
      </w:r>
      <w:r w:rsidR="002127AD">
        <w:rPr>
          <w:rFonts w:hint="eastAsia"/>
        </w:rPr>
        <w:t xml:space="preserve"> 这里面的logs/oldboy=_error.log 是相对路径。 另外默认的路径是</w:t>
      </w:r>
      <w:r w:rsidR="002127AD" w:rsidRPr="004F585C">
        <w:t>/application/nginx/logs</w:t>
      </w:r>
      <w:r w:rsidR="002127AD">
        <w:rPr>
          <w:rFonts w:hint="eastAsia"/>
        </w:rPr>
        <w:t>/</w:t>
      </w:r>
      <w:r w:rsidR="002127AD">
        <w:rPr>
          <w:highlight w:val="yellow"/>
        </w:rPr>
        <w:t>error</w:t>
      </w:r>
      <w:r w:rsidR="002127AD" w:rsidRPr="004677BB">
        <w:rPr>
          <w:highlight w:val="yellow"/>
        </w:rPr>
        <w:t>.log</w:t>
      </w:r>
      <w:r w:rsidR="002127AD">
        <w:rPr>
          <w:rFonts w:hint="eastAsia"/>
        </w:rPr>
        <w:t xml:space="preserve"> 可以不用修改 </w:t>
      </w:r>
    </w:p>
    <w:p w:rsidR="0069017A" w:rsidRDefault="0069017A" w:rsidP="0069017A">
      <w:pPr>
        <w:pStyle w:val="ad"/>
        <w:pBdr>
          <w:bottom w:val="single" w:sz="8" w:space="31" w:color="auto" w:shadow="1"/>
        </w:pBdr>
      </w:pPr>
    </w:p>
    <w:p w:rsidR="002127AD" w:rsidRPr="007935AC" w:rsidRDefault="002127AD" w:rsidP="0069017A">
      <w:pPr>
        <w:pStyle w:val="ad"/>
        <w:pBdr>
          <w:bottom w:val="single" w:sz="8" w:space="31" w:color="auto" w:shadow="1"/>
        </w:pBdr>
      </w:pPr>
      <w:r>
        <w:rPr>
          <w:rFonts w:hint="eastAsia"/>
        </w:rPr>
        <w:t>error  错误的级别</w:t>
      </w:r>
    </w:p>
    <w:p w:rsidR="007935AC" w:rsidRPr="00FB0E3F" w:rsidRDefault="002127AD" w:rsidP="007935AC">
      <w:pPr>
        <w:pStyle w:val="ad"/>
        <w:pBdr>
          <w:bottom w:val="single" w:sz="8" w:space="31" w:color="auto" w:shadow="1"/>
        </w:pBdr>
        <w:ind w:firstLine="405"/>
        <w:rPr>
          <w:b/>
        </w:rPr>
      </w:pPr>
      <w:r w:rsidRPr="00FB0E3F">
        <w:rPr>
          <w:rFonts w:hint="eastAsia"/>
          <w:b/>
        </w:rPr>
        <w:t>第四步：</w:t>
      </w:r>
      <w:r w:rsidR="00FB0E3F" w:rsidRPr="00FB0E3F">
        <w:rPr>
          <w:rFonts w:hint="eastAsia"/>
          <w:b/>
        </w:rPr>
        <w:t>测试语法并重启nginx服务</w:t>
      </w:r>
    </w:p>
    <w:p w:rsidR="008E03CF" w:rsidRDefault="008E03CF" w:rsidP="008E03CF">
      <w:pPr>
        <w:pStyle w:val="ad"/>
        <w:pBdr>
          <w:bottom w:val="single" w:sz="8" w:space="31" w:color="auto" w:shadow="1"/>
        </w:pBdr>
        <w:ind w:firstLine="405"/>
      </w:pPr>
      <w:r>
        <w:t>[root@web01 conf]# nginx -t</w:t>
      </w:r>
    </w:p>
    <w:p w:rsidR="008E03CF" w:rsidRDefault="008E03CF" w:rsidP="008E03CF">
      <w:pPr>
        <w:pStyle w:val="ad"/>
        <w:pBdr>
          <w:bottom w:val="single" w:sz="8" w:space="31" w:color="auto" w:shadow="1"/>
        </w:pBdr>
        <w:ind w:firstLine="405"/>
      </w:pPr>
      <w:r>
        <w:t>nginx: the configuration file /application/nginx-1.14/conf/nginx.conf syntax is ok</w:t>
      </w:r>
    </w:p>
    <w:p w:rsidR="008E03CF" w:rsidRDefault="008E03CF" w:rsidP="008E03CF">
      <w:pPr>
        <w:pStyle w:val="ad"/>
        <w:pBdr>
          <w:bottom w:val="single" w:sz="8" w:space="31" w:color="auto" w:shadow="1"/>
        </w:pBdr>
        <w:ind w:firstLine="405"/>
      </w:pPr>
      <w:r>
        <w:t>nginx: configuration file /application/nginx-1.14/conf/nginx.conf test is successful</w:t>
      </w:r>
    </w:p>
    <w:p w:rsidR="008E03CF" w:rsidRDefault="008E03CF" w:rsidP="008E03CF">
      <w:pPr>
        <w:pStyle w:val="ad"/>
        <w:pBdr>
          <w:bottom w:val="single" w:sz="8" w:space="31" w:color="auto" w:shadow="1"/>
        </w:pBdr>
        <w:ind w:firstLine="405"/>
      </w:pPr>
      <w:r>
        <w:t>[root@web01 conf]# nginx -s stop</w:t>
      </w:r>
    </w:p>
    <w:p w:rsidR="008E03CF" w:rsidRDefault="008E03CF" w:rsidP="008E03CF">
      <w:pPr>
        <w:pStyle w:val="ad"/>
        <w:pBdr>
          <w:bottom w:val="single" w:sz="8" w:space="31" w:color="auto" w:shadow="1"/>
        </w:pBdr>
        <w:ind w:firstLine="405"/>
      </w:pPr>
      <w:r>
        <w:t xml:space="preserve">[root@web01 conf]# nginx </w:t>
      </w:r>
    </w:p>
    <w:p w:rsidR="00FB0E3F" w:rsidRDefault="008E03CF" w:rsidP="008E03CF">
      <w:pPr>
        <w:pStyle w:val="ad"/>
        <w:pBdr>
          <w:bottom w:val="single" w:sz="8" w:space="31" w:color="auto" w:shadow="1"/>
        </w:pBdr>
        <w:ind w:firstLine="405"/>
      </w:pPr>
      <w:r>
        <w:t>[root@web01 conf]#</w:t>
      </w:r>
    </w:p>
    <w:p w:rsidR="008E03CF" w:rsidRDefault="008E03CF" w:rsidP="008E03CF">
      <w:pPr>
        <w:pStyle w:val="ad"/>
        <w:pBdr>
          <w:bottom w:val="single" w:sz="8" w:space="31" w:color="auto" w:shadow="1"/>
        </w:pBdr>
        <w:ind w:firstLine="405"/>
        <w:rPr>
          <w:b/>
        </w:rPr>
      </w:pPr>
      <w:r w:rsidRPr="008E03CF">
        <w:rPr>
          <w:rFonts w:hint="eastAsia"/>
          <w:b/>
        </w:rPr>
        <w:t>第五步：检查测试</w:t>
      </w:r>
    </w:p>
    <w:p w:rsidR="00A77BBE" w:rsidRDefault="00A77BBE" w:rsidP="008E03CF">
      <w:pPr>
        <w:pStyle w:val="ad"/>
        <w:pBdr>
          <w:bottom w:val="single" w:sz="8" w:space="31" w:color="auto" w:shadow="1"/>
        </w:pBdr>
        <w:ind w:firstLine="405"/>
        <w:rPr>
          <w:b/>
        </w:rPr>
      </w:pPr>
    </w:p>
    <w:p w:rsidR="000368C3" w:rsidRDefault="000368C3" w:rsidP="000368C3">
      <w:pPr>
        <w:pStyle w:val="ad"/>
        <w:pBdr>
          <w:bottom w:val="single" w:sz="8" w:space="31" w:color="auto" w:shadow="1"/>
        </w:pBdr>
        <w:ind w:firstLine="405"/>
      </w:pPr>
      <w:r>
        <w:t>[root@web01 logs]# pwd</w:t>
      </w:r>
    </w:p>
    <w:p w:rsidR="000368C3" w:rsidRDefault="000368C3" w:rsidP="000368C3">
      <w:pPr>
        <w:pStyle w:val="ad"/>
        <w:pBdr>
          <w:bottom w:val="single" w:sz="8" w:space="31" w:color="auto" w:shadow="1"/>
        </w:pBdr>
        <w:ind w:firstLine="405"/>
      </w:pPr>
      <w:r>
        <w:t>/application/nginx/logs</w:t>
      </w:r>
    </w:p>
    <w:p w:rsidR="008E03CF" w:rsidRPr="008E03CF" w:rsidRDefault="008E03CF" w:rsidP="008E03CF">
      <w:pPr>
        <w:pStyle w:val="ad"/>
        <w:pBdr>
          <w:bottom w:val="single" w:sz="8" w:space="31" w:color="auto" w:shadow="1"/>
        </w:pBdr>
        <w:ind w:firstLine="405"/>
      </w:pPr>
      <w:r w:rsidRPr="008E03CF">
        <w:t>[root@web01 logs]# ll</w:t>
      </w:r>
    </w:p>
    <w:p w:rsidR="008E03CF" w:rsidRPr="008E03CF" w:rsidRDefault="008E03CF" w:rsidP="008E03CF">
      <w:pPr>
        <w:pStyle w:val="ad"/>
        <w:pBdr>
          <w:bottom w:val="single" w:sz="8" w:space="31" w:color="auto" w:shadow="1"/>
        </w:pBdr>
        <w:ind w:firstLine="405"/>
      </w:pPr>
      <w:r w:rsidRPr="008E03CF">
        <w:t>total 40</w:t>
      </w:r>
    </w:p>
    <w:p w:rsidR="008E03CF" w:rsidRPr="008E03CF" w:rsidRDefault="008E03CF" w:rsidP="008E03CF">
      <w:pPr>
        <w:pStyle w:val="ad"/>
        <w:pBdr>
          <w:bottom w:val="single" w:sz="8" w:space="31" w:color="auto" w:shadow="1"/>
        </w:pBdr>
        <w:ind w:firstLine="405"/>
      </w:pPr>
      <w:r w:rsidRPr="008E03CF">
        <w:t>-rw-r--r-- 1 root root 16801 May 18 01:38 access.log</w:t>
      </w:r>
    </w:p>
    <w:p w:rsidR="008E03CF" w:rsidRPr="008E03CF" w:rsidRDefault="008E03CF" w:rsidP="008E03CF">
      <w:pPr>
        <w:pStyle w:val="ad"/>
        <w:pBdr>
          <w:bottom w:val="single" w:sz="8" w:space="31" w:color="auto" w:shadow="1"/>
        </w:pBdr>
        <w:ind w:firstLine="405"/>
      </w:pPr>
      <w:r w:rsidRPr="008E03CF">
        <w:lastRenderedPageBreak/>
        <w:t>-rw-r--r-- 1 root root  6766 May 18 21:29 error.log</w:t>
      </w:r>
    </w:p>
    <w:p w:rsidR="008E03CF" w:rsidRPr="008E03CF" w:rsidRDefault="008E03CF" w:rsidP="008E03CF">
      <w:pPr>
        <w:pStyle w:val="ad"/>
        <w:pBdr>
          <w:bottom w:val="single" w:sz="8" w:space="31" w:color="auto" w:shadow="1"/>
        </w:pBdr>
        <w:ind w:firstLine="405"/>
      </w:pPr>
      <w:r w:rsidRPr="008E03CF">
        <w:t>-rw-r--r-- 1 root root     5 May 18 21:29 nginx.pid</w:t>
      </w:r>
    </w:p>
    <w:p w:rsidR="008E03CF" w:rsidRPr="008E03CF" w:rsidRDefault="008E03CF" w:rsidP="008E03CF">
      <w:pPr>
        <w:pStyle w:val="ad"/>
        <w:pBdr>
          <w:bottom w:val="single" w:sz="8" w:space="31" w:color="auto" w:shadow="1"/>
        </w:pBdr>
        <w:ind w:firstLine="405"/>
      </w:pPr>
      <w:r w:rsidRPr="008E03CF">
        <w:t xml:space="preserve">-rw-r--r-- 1 root root     </w:t>
      </w:r>
      <w:r w:rsidRPr="000368C3">
        <w:rPr>
          <w:highlight w:val="yellow"/>
        </w:rPr>
        <w:t>0 May 18 17:30 oldboy_error.log</w:t>
      </w:r>
      <w:r w:rsidR="000368C3">
        <w:rPr>
          <w:rFonts w:hint="eastAsia"/>
        </w:rPr>
        <w:t xml:space="preserve">  配置文件修改之后就生成了，因为灭有错误，所以暂时就没有信息。</w:t>
      </w:r>
    </w:p>
    <w:p w:rsidR="008E03CF" w:rsidRDefault="008E03CF" w:rsidP="008E03CF">
      <w:pPr>
        <w:pStyle w:val="ad"/>
        <w:pBdr>
          <w:bottom w:val="single" w:sz="8" w:space="31" w:color="auto" w:shadow="1"/>
        </w:pBdr>
        <w:ind w:firstLine="405"/>
      </w:pPr>
      <w:r w:rsidRPr="008E03CF">
        <w:t>[root@web01 logs]#</w:t>
      </w:r>
    </w:p>
    <w:p w:rsidR="000368C3" w:rsidRDefault="000368C3" w:rsidP="008E03CF">
      <w:pPr>
        <w:pStyle w:val="ad"/>
        <w:pBdr>
          <w:bottom w:val="single" w:sz="8" w:space="31" w:color="auto" w:shadow="1"/>
        </w:pBdr>
        <w:ind w:firstLine="405"/>
        <w:rPr>
          <w:b/>
        </w:rPr>
      </w:pPr>
      <w:r w:rsidRPr="000368C3">
        <w:rPr>
          <w:rFonts w:hint="eastAsia"/>
          <w:b/>
        </w:rPr>
        <w:t>模拟错误</w:t>
      </w:r>
    </w:p>
    <w:p w:rsidR="000368C3" w:rsidRPr="000368C3" w:rsidRDefault="000368C3" w:rsidP="000368C3">
      <w:pPr>
        <w:pStyle w:val="ad"/>
        <w:pBdr>
          <w:bottom w:val="single" w:sz="8" w:space="31" w:color="auto" w:shadow="1"/>
        </w:pBdr>
        <w:ind w:firstLine="405"/>
      </w:pPr>
      <w:r w:rsidRPr="000368C3">
        <w:t xml:space="preserve">[root@web01 conf]# nginx </w:t>
      </w:r>
    </w:p>
    <w:p w:rsidR="000368C3" w:rsidRPr="000368C3" w:rsidRDefault="000368C3" w:rsidP="000368C3">
      <w:pPr>
        <w:pStyle w:val="ad"/>
        <w:pBdr>
          <w:bottom w:val="single" w:sz="8" w:space="31" w:color="auto" w:shadow="1"/>
        </w:pBdr>
        <w:ind w:firstLine="405"/>
      </w:pPr>
      <w:r w:rsidRPr="000368C3">
        <w:t>nginx: [emerg] bind() to 0.0.0.0:80 failed (98: Address already in use)</w:t>
      </w:r>
    </w:p>
    <w:p w:rsidR="000368C3" w:rsidRPr="000368C3" w:rsidRDefault="000368C3" w:rsidP="000368C3">
      <w:pPr>
        <w:pStyle w:val="ad"/>
        <w:pBdr>
          <w:bottom w:val="single" w:sz="8" w:space="31" w:color="auto" w:shadow="1"/>
        </w:pBdr>
        <w:ind w:firstLine="405"/>
      </w:pPr>
      <w:r w:rsidRPr="000368C3">
        <w:t>nginx: [emerg] bind() to 0.0.0.0:80 failed (98: Address already in use)</w:t>
      </w:r>
    </w:p>
    <w:p w:rsidR="000368C3" w:rsidRPr="000368C3" w:rsidRDefault="000368C3" w:rsidP="000368C3">
      <w:pPr>
        <w:pStyle w:val="ad"/>
        <w:pBdr>
          <w:bottom w:val="single" w:sz="8" w:space="31" w:color="auto" w:shadow="1"/>
        </w:pBdr>
        <w:ind w:firstLine="405"/>
      </w:pPr>
      <w:r w:rsidRPr="000368C3">
        <w:t>nginx: [emerg] bind() to 0.0.0.0:80 failed (98: Address already in use)</w:t>
      </w:r>
    </w:p>
    <w:p w:rsidR="000368C3" w:rsidRPr="000368C3" w:rsidRDefault="000368C3" w:rsidP="000368C3">
      <w:pPr>
        <w:pStyle w:val="ad"/>
        <w:pBdr>
          <w:bottom w:val="single" w:sz="8" w:space="31" w:color="auto" w:shadow="1"/>
        </w:pBdr>
        <w:ind w:firstLine="405"/>
      </w:pPr>
      <w:r w:rsidRPr="000368C3">
        <w:t>nginx: [emerg] bind() to 0.0.0.0:80 failed (98: Address already in use)</w:t>
      </w:r>
    </w:p>
    <w:p w:rsidR="000368C3" w:rsidRPr="000368C3" w:rsidRDefault="000368C3" w:rsidP="000368C3">
      <w:pPr>
        <w:pStyle w:val="ad"/>
        <w:pBdr>
          <w:bottom w:val="single" w:sz="8" w:space="31" w:color="auto" w:shadow="1"/>
        </w:pBdr>
        <w:ind w:firstLine="405"/>
      </w:pPr>
      <w:r w:rsidRPr="000368C3">
        <w:t>nginx: [emerg] bind() to 0.0.0.0:80 failed (98: Address already in use)</w:t>
      </w:r>
    </w:p>
    <w:p w:rsidR="000368C3" w:rsidRPr="000368C3" w:rsidRDefault="000368C3" w:rsidP="000368C3">
      <w:pPr>
        <w:pStyle w:val="ad"/>
        <w:pBdr>
          <w:bottom w:val="single" w:sz="8" w:space="31" w:color="auto" w:shadow="1"/>
        </w:pBdr>
        <w:ind w:firstLine="405"/>
      </w:pPr>
      <w:r w:rsidRPr="000368C3">
        <w:t>^C</w:t>
      </w:r>
    </w:p>
    <w:p w:rsidR="000368C3" w:rsidRDefault="000368C3" w:rsidP="000368C3">
      <w:pPr>
        <w:pStyle w:val="ad"/>
        <w:pBdr>
          <w:bottom w:val="single" w:sz="8" w:space="31" w:color="auto" w:shadow="1"/>
        </w:pBdr>
        <w:ind w:firstLine="405"/>
      </w:pPr>
      <w:r w:rsidRPr="000368C3">
        <w:t>[root@web01 conf]#</w:t>
      </w:r>
    </w:p>
    <w:p w:rsidR="00A77BBE" w:rsidRDefault="00A77BBE" w:rsidP="000368C3">
      <w:pPr>
        <w:pStyle w:val="ad"/>
        <w:pBdr>
          <w:bottom w:val="single" w:sz="8" w:space="31" w:color="auto" w:shadow="1"/>
        </w:pBdr>
        <w:ind w:firstLine="405"/>
      </w:pPr>
    </w:p>
    <w:p w:rsidR="00A77BBE" w:rsidRDefault="00A77BBE" w:rsidP="00A77BBE">
      <w:pPr>
        <w:pStyle w:val="ad"/>
        <w:pBdr>
          <w:bottom w:val="single" w:sz="8" w:space="31" w:color="auto" w:shadow="1"/>
        </w:pBdr>
        <w:ind w:firstLine="405"/>
      </w:pPr>
      <w:r>
        <w:t>[root@web01 logs]# ll</w:t>
      </w:r>
    </w:p>
    <w:p w:rsidR="00A77BBE" w:rsidRDefault="00A77BBE" w:rsidP="00A77BBE">
      <w:pPr>
        <w:pStyle w:val="ad"/>
        <w:pBdr>
          <w:bottom w:val="single" w:sz="8" w:space="31" w:color="auto" w:shadow="1"/>
        </w:pBdr>
        <w:ind w:firstLine="405"/>
      </w:pPr>
      <w:r>
        <w:t>total 44</w:t>
      </w:r>
    </w:p>
    <w:p w:rsidR="00A77BBE" w:rsidRDefault="00A77BBE" w:rsidP="00A77BBE">
      <w:pPr>
        <w:pStyle w:val="ad"/>
        <w:pBdr>
          <w:bottom w:val="single" w:sz="8" w:space="31" w:color="auto" w:shadow="1"/>
        </w:pBdr>
        <w:ind w:firstLine="405"/>
      </w:pPr>
      <w:r>
        <w:t>-rw-r--r-- 1 root root 16801 May 18 01:38 access.log</w:t>
      </w:r>
    </w:p>
    <w:p w:rsidR="00A77BBE" w:rsidRDefault="00A77BBE" w:rsidP="00A77BBE">
      <w:pPr>
        <w:pStyle w:val="ad"/>
        <w:pBdr>
          <w:bottom w:val="single" w:sz="8" w:space="31" w:color="auto" w:shadow="1"/>
        </w:pBdr>
        <w:ind w:firstLine="405"/>
      </w:pPr>
      <w:r>
        <w:t>-rw-r--r-- 1 root root  6766 May 18 21:29 error.log</w:t>
      </w:r>
    </w:p>
    <w:p w:rsidR="00A77BBE" w:rsidRDefault="00A77BBE" w:rsidP="00A77BBE">
      <w:pPr>
        <w:pStyle w:val="ad"/>
        <w:pBdr>
          <w:bottom w:val="single" w:sz="8" w:space="31" w:color="auto" w:shadow="1"/>
        </w:pBdr>
        <w:ind w:firstLine="405"/>
      </w:pPr>
      <w:r>
        <w:t>-rw-r--r-- 1 root root     5 May 18 21:29 nginx.pid</w:t>
      </w:r>
    </w:p>
    <w:p w:rsidR="00A77BBE" w:rsidRDefault="00A77BBE" w:rsidP="00A77BBE">
      <w:pPr>
        <w:pStyle w:val="ad"/>
        <w:pBdr>
          <w:bottom w:val="single" w:sz="8" w:space="31" w:color="auto" w:shadow="1"/>
        </w:pBdr>
        <w:ind w:firstLine="405"/>
      </w:pPr>
      <w:r>
        <w:t>-rw-r--r-- 1 root root  1017 May 18 18:34 oldboy_access.log</w:t>
      </w:r>
    </w:p>
    <w:p w:rsidR="00A77BBE" w:rsidRDefault="00A77BBE" w:rsidP="00A77BBE">
      <w:pPr>
        <w:pStyle w:val="ad"/>
        <w:pBdr>
          <w:bottom w:val="single" w:sz="8" w:space="31" w:color="auto" w:shadow="1"/>
        </w:pBdr>
        <w:ind w:firstLine="405"/>
      </w:pPr>
      <w:r w:rsidRPr="00A77BBE">
        <w:rPr>
          <w:highlight w:val="yellow"/>
        </w:rPr>
        <w:t>-rw-r--r-- 1 root root   465 May 18 21:33 oldboy_error.log</w:t>
      </w:r>
    </w:p>
    <w:p w:rsidR="000368C3" w:rsidRDefault="00A77BBE" w:rsidP="00A77BBE">
      <w:pPr>
        <w:pStyle w:val="ad"/>
        <w:pBdr>
          <w:bottom w:val="single" w:sz="8" w:space="31" w:color="auto" w:shadow="1"/>
        </w:pBdr>
        <w:ind w:firstLine="405"/>
      </w:pPr>
      <w:r>
        <w:t>[root@web01 logs]#</w:t>
      </w:r>
    </w:p>
    <w:p w:rsidR="00A77BBE" w:rsidRDefault="00A77BBE" w:rsidP="00A77BBE">
      <w:pPr>
        <w:pStyle w:val="4"/>
      </w:pPr>
      <w:r>
        <w:rPr>
          <w:rFonts w:hint="eastAsia"/>
        </w:rPr>
        <w:t>关于错误日志的补充说明</w:t>
      </w:r>
    </w:p>
    <w:p w:rsidR="00A77BBE" w:rsidRDefault="007D08CE" w:rsidP="00A77BBE">
      <w:pPr>
        <w:pStyle w:val="ad"/>
      </w:pPr>
      <w:r>
        <w:rPr>
          <w:rFonts w:hint="eastAsia"/>
        </w:rPr>
        <w:t>错误日志的，默认情况下不指定也没有关系，因为nginx很少有错误日志的，但有时出现错误的时候是有必要记录一下错误日志的，方便我们排查问题</w:t>
      </w:r>
    </w:p>
    <w:p w:rsidR="007D08CE" w:rsidRDefault="007D08CE" w:rsidP="00A77BBE">
      <w:pPr>
        <w:pStyle w:val="ad"/>
      </w:pPr>
      <w:r>
        <w:rPr>
          <w:rFonts w:hint="eastAsia"/>
        </w:rPr>
        <w:t>error_log级别分为 debug,info, nitice,warn,error,crit 默认为 crit</w:t>
      </w:r>
    </w:p>
    <w:p w:rsidR="007D08CE" w:rsidRDefault="007D08CE" w:rsidP="00A77BBE">
      <w:pPr>
        <w:pStyle w:val="ad"/>
      </w:pPr>
      <w:r>
        <w:rPr>
          <w:rFonts w:hint="eastAsia"/>
        </w:rPr>
        <w:t>crit 在日志名后边定义格式如下：</w:t>
      </w:r>
    </w:p>
    <w:p w:rsidR="007D08CE" w:rsidRDefault="007D08CE" w:rsidP="00A77BBE">
      <w:pPr>
        <w:pStyle w:val="ad"/>
      </w:pPr>
      <w:r>
        <w:rPr>
          <w:rFonts w:hint="eastAsia"/>
        </w:rPr>
        <w:t xml:space="preserve"> error_log path  </w:t>
      </w:r>
      <w:r w:rsidR="001D1883">
        <w:rPr>
          <w:rFonts w:hint="eastAsia"/>
        </w:rPr>
        <w:t xml:space="preserve"> crit;</w:t>
      </w:r>
    </w:p>
    <w:p w:rsidR="001D1883" w:rsidRDefault="001D1883" w:rsidP="00A77BBE">
      <w:pPr>
        <w:pStyle w:val="ad"/>
      </w:pPr>
      <w:r>
        <w:rPr>
          <w:rFonts w:hint="eastAsia"/>
        </w:rPr>
        <w:t>crit 记录的日志最少，而 debug记录的日志最多</w:t>
      </w:r>
    </w:p>
    <w:p w:rsidR="001D1883" w:rsidRDefault="001D1883" w:rsidP="00A77BBE">
      <w:pPr>
        <w:pStyle w:val="ad"/>
      </w:pPr>
      <w:r>
        <w:rPr>
          <w:rFonts w:hint="eastAsia"/>
        </w:rPr>
        <w:t>如果nginx遇到一些问题，比如502比较频繁出现，但是看默认的error_log并没有看到有意义的信息，那么就可以调一下错误的日志级别，当你调成error级别时候，错误日志记录的内容会更加丰富。</w:t>
      </w:r>
    </w:p>
    <w:p w:rsidR="00471EB9" w:rsidRDefault="00471EB9" w:rsidP="00A77BBE">
      <w:pPr>
        <w:pStyle w:val="ad"/>
      </w:pPr>
      <w:r>
        <w:rPr>
          <w:rFonts w:hint="eastAsia"/>
        </w:rPr>
        <w:t>这些级别是由低到高依次增加的</w:t>
      </w:r>
    </w:p>
    <w:p w:rsidR="00471EB9" w:rsidRDefault="00471EB9" w:rsidP="00A77BBE">
      <w:pPr>
        <w:pStyle w:val="ad"/>
      </w:pPr>
      <w:r>
        <w:rPr>
          <w:rFonts w:hint="eastAsia"/>
        </w:rPr>
        <w:lastRenderedPageBreak/>
        <w:t>debug 相当于调试，把正确的错误的都显示出来。</w:t>
      </w:r>
    </w:p>
    <w:p w:rsidR="00471EB9" w:rsidRDefault="00471EB9" w:rsidP="00A77BBE">
      <w:pPr>
        <w:pStyle w:val="ad"/>
      </w:pPr>
      <w:r>
        <w:rPr>
          <w:rFonts w:hint="eastAsia"/>
        </w:rPr>
        <w:t>info 相当于echo 执行过程中只要输出内容了，就会被记录</w:t>
      </w:r>
    </w:p>
    <w:p w:rsidR="00471EB9" w:rsidRDefault="00186DA6" w:rsidP="00A77BBE">
      <w:pPr>
        <w:pStyle w:val="ad"/>
      </w:pPr>
      <w:r>
        <w:rPr>
          <w:rFonts w:hint="eastAsia"/>
        </w:rPr>
        <w:t>notice 通知信息，不是操作完的结果信息，是一些通知的信息</w:t>
      </w:r>
    </w:p>
    <w:p w:rsidR="00186DA6" w:rsidRDefault="00186DA6" w:rsidP="00A77BBE">
      <w:pPr>
        <w:pStyle w:val="ad"/>
      </w:pPr>
      <w:r>
        <w:rPr>
          <w:rFonts w:hint="eastAsia"/>
        </w:rPr>
        <w:t>warn 警告，代表出现一些问题了，但是不是很严重</w:t>
      </w:r>
    </w:p>
    <w:p w:rsidR="00186DA6" w:rsidRDefault="00E12C35" w:rsidP="00A77BBE">
      <w:pPr>
        <w:pStyle w:val="ad"/>
      </w:pPr>
      <w:r>
        <w:rPr>
          <w:rFonts w:hint="eastAsia"/>
        </w:rPr>
        <w:t>error  错误 一般出现错了就要关注了</w:t>
      </w:r>
    </w:p>
    <w:p w:rsidR="00E12C35" w:rsidRDefault="00E12C35" w:rsidP="00A77BBE">
      <w:pPr>
        <w:pStyle w:val="ad"/>
      </w:pPr>
      <w:r>
        <w:rPr>
          <w:rFonts w:hint="eastAsia"/>
        </w:rPr>
        <w:t xml:space="preserve">crit  严重的错误 </w:t>
      </w:r>
    </w:p>
    <w:p w:rsidR="00E12C35" w:rsidRDefault="00E12C35" w:rsidP="00A77BBE">
      <w:pPr>
        <w:pStyle w:val="ad"/>
      </w:pPr>
    </w:p>
    <w:p w:rsidR="00471EB9" w:rsidRDefault="00471EB9" w:rsidP="00A77BBE">
      <w:pPr>
        <w:pStyle w:val="ad"/>
      </w:pPr>
    </w:p>
    <w:p w:rsidR="001D1883" w:rsidRPr="00A77BBE" w:rsidRDefault="001D1883" w:rsidP="00A77BBE">
      <w:pPr>
        <w:pStyle w:val="ad"/>
      </w:pPr>
    </w:p>
    <w:p w:rsidR="00A038EB" w:rsidRDefault="00A038EB" w:rsidP="00ED1D52">
      <w:pPr>
        <w:pStyle w:val="3"/>
        <w:spacing w:before="163" w:after="163"/>
      </w:pPr>
      <w:r>
        <w:rPr>
          <w:rFonts w:hint="eastAsia"/>
        </w:rPr>
        <w:t>nginx.pid</w:t>
      </w:r>
    </w:p>
    <w:p w:rsidR="00974E57" w:rsidRDefault="00974E57" w:rsidP="00974E57">
      <w:pPr>
        <w:pStyle w:val="ad"/>
        <w:pBdr>
          <w:bottom w:val="single" w:sz="8" w:space="31" w:color="auto" w:shadow="1"/>
        </w:pBdr>
      </w:pPr>
      <w:r>
        <w:t>-rw-r--r-- 1 root root     5 May 18 09:14 nginx.pid</w:t>
      </w:r>
      <w:r>
        <w:rPr>
          <w:rFonts w:hint="eastAsia"/>
        </w:rPr>
        <w:t xml:space="preserve">  </w:t>
      </w:r>
      <w:r w:rsidRPr="00974E57">
        <w:rPr>
          <w:rFonts w:hint="eastAsia"/>
          <w:highlight w:val="yellow"/>
        </w:rPr>
        <w:t>--nginx的pid文件</w:t>
      </w:r>
      <w:r>
        <w:rPr>
          <w:rFonts w:hint="eastAsia"/>
        </w:rPr>
        <w:t>，</w:t>
      </w:r>
      <w:r w:rsidRPr="00FA5A5D">
        <w:rPr>
          <w:rFonts w:hint="eastAsia"/>
          <w:highlight w:val="yellow"/>
        </w:rPr>
        <w:t>有这个文件，nginx服务启动了，</w:t>
      </w:r>
      <w:r w:rsidR="00FA5A5D" w:rsidRPr="00FA5A5D">
        <w:rPr>
          <w:rFonts w:hint="eastAsia"/>
          <w:highlight w:val="yellow"/>
        </w:rPr>
        <w:t>这个文件里面放的是nginx的主进程的pid 具体如下：</w:t>
      </w:r>
    </w:p>
    <w:p w:rsidR="00FA5A5D" w:rsidRDefault="00FA5A5D" w:rsidP="00FA5A5D">
      <w:pPr>
        <w:pStyle w:val="ad"/>
        <w:pBdr>
          <w:bottom w:val="single" w:sz="8" w:space="31" w:color="auto" w:shadow="1"/>
        </w:pBdr>
      </w:pPr>
      <w:r>
        <w:t xml:space="preserve">[root@web01 logs]# cat nginx.pid </w:t>
      </w:r>
    </w:p>
    <w:p w:rsidR="00FA5A5D" w:rsidRDefault="00FA5A5D" w:rsidP="00FA5A5D">
      <w:pPr>
        <w:pStyle w:val="ad"/>
        <w:pBdr>
          <w:bottom w:val="single" w:sz="8" w:space="31" w:color="auto" w:shadow="1"/>
        </w:pBdr>
      </w:pPr>
      <w:r>
        <w:t>1435</w:t>
      </w:r>
    </w:p>
    <w:p w:rsidR="00FA5A5D" w:rsidRDefault="00FA5A5D" w:rsidP="00FA5A5D">
      <w:pPr>
        <w:pStyle w:val="ad"/>
        <w:pBdr>
          <w:bottom w:val="single" w:sz="8" w:space="31" w:color="auto" w:shadow="1"/>
        </w:pBdr>
      </w:pPr>
      <w:r>
        <w:t xml:space="preserve">[root@web01 logs]# </w:t>
      </w:r>
      <w:r w:rsidRPr="00442FC9">
        <w:rPr>
          <w:highlight w:val="yellow"/>
        </w:rPr>
        <w:t>ps -ef |grep 1435</w:t>
      </w:r>
    </w:p>
    <w:p w:rsidR="00A038EB" w:rsidRDefault="00A038EB" w:rsidP="00FA5A5D">
      <w:pPr>
        <w:pStyle w:val="ad"/>
        <w:pBdr>
          <w:bottom w:val="single" w:sz="8" w:space="31" w:color="auto" w:shadow="1"/>
        </w:pBdr>
      </w:pPr>
    </w:p>
    <w:p w:rsidR="00FA5A5D" w:rsidRDefault="00A038EB" w:rsidP="00FA5A5D">
      <w:pPr>
        <w:pStyle w:val="ad"/>
        <w:pBdr>
          <w:bottom w:val="single" w:sz="8" w:space="31" w:color="auto" w:shadow="1"/>
        </w:pBdr>
      </w:pPr>
      <w:r>
        <w:rPr>
          <w:rFonts w:hint="eastAsia"/>
        </w:rPr>
        <w:t>uid</w:t>
      </w:r>
      <w:r w:rsidR="00FA5A5D">
        <w:rPr>
          <w:rFonts w:hint="eastAsia"/>
        </w:rPr>
        <w:t xml:space="preserve">      </w:t>
      </w:r>
      <w:r>
        <w:rPr>
          <w:rFonts w:hint="eastAsia"/>
        </w:rPr>
        <w:t xml:space="preserve">  </w:t>
      </w:r>
      <w:r w:rsidR="00FA5A5D">
        <w:rPr>
          <w:rFonts w:hint="eastAsia"/>
        </w:rPr>
        <w:t>PID     PPID</w:t>
      </w:r>
      <w:r w:rsidR="00442FC9">
        <w:rPr>
          <w:rFonts w:hint="eastAsia"/>
        </w:rPr>
        <w:t xml:space="preserve"> C </w:t>
      </w:r>
      <w:r w:rsidR="00B02302">
        <w:rPr>
          <w:rFonts w:hint="eastAsia"/>
        </w:rPr>
        <w:t xml:space="preserve">STIME  </w:t>
      </w:r>
      <w:r>
        <w:rPr>
          <w:rFonts w:hint="eastAsia"/>
        </w:rPr>
        <w:t xml:space="preserve">           </w:t>
      </w:r>
      <w:r w:rsidR="00B02302">
        <w:rPr>
          <w:rFonts w:hint="eastAsia"/>
        </w:rPr>
        <w:t xml:space="preserve">TTY     CMD     </w:t>
      </w:r>
    </w:p>
    <w:p w:rsidR="00FA5A5D" w:rsidRDefault="00FA5A5D" w:rsidP="00FA5A5D">
      <w:pPr>
        <w:pStyle w:val="ad"/>
        <w:pBdr>
          <w:bottom w:val="single" w:sz="8" w:space="31" w:color="auto" w:shadow="1"/>
        </w:pBdr>
      </w:pPr>
      <w:r>
        <w:t xml:space="preserve">root       </w:t>
      </w:r>
      <w:r w:rsidRPr="00FA5A5D">
        <w:rPr>
          <w:highlight w:val="yellow"/>
        </w:rPr>
        <w:t>1435</w:t>
      </w:r>
      <w:r>
        <w:t xml:space="preserve">      1  0 11:21 ?        00:00:00 nginx: </w:t>
      </w:r>
      <w:r w:rsidRPr="00FA5A5D">
        <w:rPr>
          <w:highlight w:val="yellow"/>
        </w:rPr>
        <w:t>master process nginx</w:t>
      </w:r>
    </w:p>
    <w:p w:rsidR="00FA5A5D" w:rsidRDefault="00FA5A5D" w:rsidP="00FA5A5D">
      <w:pPr>
        <w:pStyle w:val="ad"/>
        <w:pBdr>
          <w:bottom w:val="single" w:sz="8" w:space="31" w:color="auto" w:shadow="1"/>
        </w:pBdr>
      </w:pPr>
      <w:r>
        <w:t xml:space="preserve">www        1971   </w:t>
      </w:r>
      <w:r w:rsidRPr="00A038EB">
        <w:rPr>
          <w:highlight w:val="yellow"/>
        </w:rPr>
        <w:t>1435</w:t>
      </w:r>
      <w:r>
        <w:t xml:space="preserve">  0 13:34 ?        00:00:00 nginx: worker process</w:t>
      </w:r>
    </w:p>
    <w:p w:rsidR="00FA5A5D" w:rsidRDefault="00FA5A5D" w:rsidP="00FA5A5D">
      <w:pPr>
        <w:pStyle w:val="ad"/>
        <w:pBdr>
          <w:bottom w:val="single" w:sz="8" w:space="31" w:color="auto" w:shadow="1"/>
        </w:pBdr>
      </w:pPr>
      <w:r>
        <w:t xml:space="preserve">www        1972   </w:t>
      </w:r>
      <w:r w:rsidRPr="00A038EB">
        <w:rPr>
          <w:highlight w:val="yellow"/>
        </w:rPr>
        <w:t>1435</w:t>
      </w:r>
      <w:r>
        <w:t xml:space="preserve">  0 13:34 ?        00:00:00 nginx: worker process</w:t>
      </w:r>
    </w:p>
    <w:p w:rsidR="00FA5A5D" w:rsidRDefault="00FA5A5D" w:rsidP="00FA5A5D">
      <w:pPr>
        <w:pStyle w:val="ad"/>
        <w:pBdr>
          <w:bottom w:val="single" w:sz="8" w:space="31" w:color="auto" w:shadow="1"/>
        </w:pBdr>
      </w:pPr>
      <w:r>
        <w:t>root       2141   2095  0 15:32 pts/5    00:00:00 grep --color=auto 1435</w:t>
      </w:r>
    </w:p>
    <w:p w:rsidR="009A2CB9" w:rsidRDefault="00FA5A5D" w:rsidP="00FA5A5D">
      <w:pPr>
        <w:pStyle w:val="ad"/>
        <w:pBdr>
          <w:bottom w:val="single" w:sz="8" w:space="31" w:color="auto" w:shadow="1"/>
        </w:pBdr>
      </w:pPr>
      <w:r>
        <w:t>[root@web01 logs]#</w:t>
      </w:r>
    </w:p>
    <w:p w:rsidR="009A2CB9" w:rsidRDefault="009A2CB9" w:rsidP="006E4D67">
      <w:pPr>
        <w:pStyle w:val="ad"/>
        <w:pBdr>
          <w:bottom w:val="single" w:sz="8" w:space="31" w:color="auto" w:shadow="1"/>
        </w:pBdr>
      </w:pPr>
    </w:p>
    <w:p w:rsidR="009A2CB9" w:rsidRDefault="00C16B56" w:rsidP="00C16B56">
      <w:pPr>
        <w:pStyle w:val="4"/>
      </w:pPr>
      <w:r>
        <w:rPr>
          <w:rFonts w:hint="eastAsia"/>
        </w:rPr>
        <w:t>kill -9 nginx</w:t>
      </w:r>
      <w:r>
        <w:rPr>
          <w:rFonts w:hint="eastAsia"/>
        </w:rPr>
        <w:t>进行出现的问题</w:t>
      </w:r>
    </w:p>
    <w:p w:rsidR="004D0BCB" w:rsidRDefault="00C16B56" w:rsidP="006E4D67">
      <w:pPr>
        <w:pStyle w:val="ad"/>
        <w:pBdr>
          <w:bottom w:val="single" w:sz="8" w:space="31" w:color="auto" w:shadow="1"/>
        </w:pBdr>
      </w:pPr>
      <w:r>
        <w:rPr>
          <w:rFonts w:hint="eastAsia"/>
        </w:rPr>
        <w:t>正常在上面杀进程的时候，用kill  进程号 就可以把nginx的主进程杀掉，同时nginx服务的pid文件也会消失，相当于正常的关闭nginx的服务。</w:t>
      </w:r>
    </w:p>
    <w:p w:rsidR="00C16B56" w:rsidRDefault="00C16B56" w:rsidP="006E4D67">
      <w:pPr>
        <w:pStyle w:val="ad"/>
        <w:pBdr>
          <w:bottom w:val="single" w:sz="8" w:space="31" w:color="auto" w:shadow="1"/>
        </w:pBdr>
      </w:pPr>
      <w:r>
        <w:rPr>
          <w:rFonts w:hint="eastAsia"/>
        </w:rPr>
        <w:t>如果用kill -9来杀死进程的时候，如果这个时候啥的是主进程，那么这个时候只是把主进程master杀死了，</w:t>
      </w:r>
      <w:r w:rsidR="009C57A3">
        <w:rPr>
          <w:rFonts w:hint="eastAsia"/>
        </w:rPr>
        <w:t>woker进程和pid文件还在，所以这个时候你在重新启动nginx服务进程的时候，就会显示没有办法启动，所以以后在杀进程的时候，不建议用kill -9 杀进程，不然可能就会出错。</w:t>
      </w:r>
    </w:p>
    <w:p w:rsidR="00BF50FF" w:rsidRDefault="00BF50FF" w:rsidP="006E4D67">
      <w:pPr>
        <w:pStyle w:val="ad"/>
        <w:pBdr>
          <w:bottom w:val="single" w:sz="8" w:space="31" w:color="auto" w:shadow="1"/>
        </w:pBdr>
      </w:pPr>
    </w:p>
    <w:p w:rsidR="00BF50FF" w:rsidRDefault="009C57A3" w:rsidP="006E4D67">
      <w:pPr>
        <w:pStyle w:val="ad"/>
        <w:pBdr>
          <w:bottom w:val="single" w:sz="8" w:space="31" w:color="auto" w:shadow="1"/>
        </w:pBdr>
      </w:pPr>
      <w:r>
        <w:rPr>
          <w:rFonts w:hint="eastAsia"/>
        </w:rPr>
        <w:lastRenderedPageBreak/>
        <w:t>所以当我们在启动nginx服务的时候，一直启动失败的话，那么我们可以去检查一下nginx服务的pid文件以及worker进程是否存在</w:t>
      </w:r>
    </w:p>
    <w:p w:rsidR="00720FAB" w:rsidRDefault="00720FAB" w:rsidP="00EE7926">
      <w:pPr>
        <w:pStyle w:val="20"/>
        <w:spacing w:before="163" w:after="163"/>
      </w:pPr>
      <w:r>
        <w:rPr>
          <w:rFonts w:hint="eastAsia"/>
        </w:rPr>
        <w:t>日志的切割</w:t>
      </w:r>
    </w:p>
    <w:p w:rsidR="00720FAB" w:rsidRDefault="00720FAB" w:rsidP="00720FAB">
      <w:pPr>
        <w:pStyle w:val="ad"/>
      </w:pPr>
      <w:r>
        <w:rPr>
          <w:rFonts w:hint="eastAsia"/>
        </w:rPr>
        <w:t>在我们工作中，如果网站访问量大的话，</w:t>
      </w:r>
      <w:r w:rsidR="005A580A">
        <w:rPr>
          <w:rFonts w:hint="eastAsia"/>
        </w:rPr>
        <w:t>那么访问日志就会生成一个巨大的文件，所以这个时候我们就需要对日志进行切割，不然如果一个日志大于50兆的时候，根本就打不开。</w:t>
      </w:r>
    </w:p>
    <w:p w:rsidR="005A580A" w:rsidRDefault="00494291" w:rsidP="00EE7926">
      <w:pPr>
        <w:pStyle w:val="3"/>
        <w:spacing w:before="163" w:after="163"/>
      </w:pPr>
      <w:r>
        <w:rPr>
          <w:rFonts w:hint="eastAsia"/>
        </w:rPr>
        <w:t>利用</w:t>
      </w:r>
      <w:r>
        <w:rPr>
          <w:rFonts w:hint="eastAsia"/>
        </w:rPr>
        <w:t>shell</w:t>
      </w:r>
      <w:r>
        <w:rPr>
          <w:rFonts w:hint="eastAsia"/>
        </w:rPr>
        <w:t>脚本的形式进行日志的切割（配合定时任务）</w:t>
      </w:r>
    </w:p>
    <w:p w:rsidR="00CA71FE" w:rsidRPr="009E4980" w:rsidRDefault="00CA71FE" w:rsidP="00EE7926">
      <w:pPr>
        <w:pStyle w:val="4"/>
      </w:pPr>
      <w:r w:rsidRPr="009E4980">
        <w:rPr>
          <w:rFonts w:hint="eastAsia"/>
        </w:rPr>
        <w:t>第一个里程碑：编写</w:t>
      </w:r>
      <w:r w:rsidRPr="009E4980">
        <w:rPr>
          <w:rFonts w:hint="eastAsia"/>
        </w:rPr>
        <w:t>shell</w:t>
      </w:r>
      <w:r w:rsidRPr="009E4980">
        <w:rPr>
          <w:rFonts w:hint="eastAsia"/>
        </w:rPr>
        <w:t>脚本</w:t>
      </w:r>
    </w:p>
    <w:p w:rsidR="00F666FC" w:rsidRDefault="00F666FC" w:rsidP="00F666FC">
      <w:pPr>
        <w:pStyle w:val="ad"/>
      </w:pPr>
      <w:r>
        <w:t xml:space="preserve"> [root@web01 scripts]# vim  nginx_log.sh </w:t>
      </w:r>
    </w:p>
    <w:p w:rsidR="00F666FC" w:rsidRDefault="00F666FC" w:rsidP="00F666FC">
      <w:pPr>
        <w:pStyle w:val="ad"/>
      </w:pPr>
      <w:r>
        <w:t>#!/bin/bash</w:t>
      </w:r>
    </w:p>
    <w:p w:rsidR="00F666FC" w:rsidRDefault="00F666FC" w:rsidP="00F666FC">
      <w:pPr>
        <w:pStyle w:val="ad"/>
      </w:pPr>
      <w:r>
        <w:t># cron cut log for nginx</w:t>
      </w:r>
    </w:p>
    <w:p w:rsidR="00F666FC" w:rsidRDefault="00F666FC" w:rsidP="00F666FC">
      <w:pPr>
        <w:pStyle w:val="ad"/>
      </w:pPr>
    </w:p>
    <w:p w:rsidR="00F666FC" w:rsidRDefault="00F666FC" w:rsidP="00F666FC">
      <w:pPr>
        <w:pStyle w:val="ad"/>
      </w:pPr>
      <w:r>
        <w:rPr>
          <w:rFonts w:hint="eastAsia"/>
        </w:rPr>
        <w:t>#第一个里程碑：编写shell脚本</w:t>
      </w:r>
    </w:p>
    <w:p w:rsidR="00F666FC" w:rsidRDefault="00F666FC" w:rsidP="00F666FC">
      <w:pPr>
        <w:pStyle w:val="ad"/>
      </w:pPr>
      <w:r>
        <w:rPr>
          <w:rFonts w:hint="eastAsia"/>
        </w:rPr>
        <w:t>#进行日志切割</w:t>
      </w:r>
    </w:p>
    <w:p w:rsidR="00F666FC" w:rsidRDefault="00F666FC" w:rsidP="00F666FC">
      <w:pPr>
        <w:pStyle w:val="ad"/>
      </w:pPr>
      <w:r>
        <w:t>mv /application/nginx/logs/oldboy_access.log  /var/log/nginx_access_$(date +%F).log</w:t>
      </w:r>
    </w:p>
    <w:p w:rsidR="00F666FC" w:rsidRDefault="00F666FC" w:rsidP="00F666FC">
      <w:pPr>
        <w:pStyle w:val="ad"/>
      </w:pPr>
      <w:r>
        <w:rPr>
          <w:rFonts w:hint="eastAsia"/>
        </w:rPr>
        <w:t>#进行平滑重启nginx服务,生成新的日志信息</w:t>
      </w:r>
    </w:p>
    <w:p w:rsidR="00F666FC" w:rsidRDefault="00F666FC" w:rsidP="00F666FC">
      <w:pPr>
        <w:pStyle w:val="ad"/>
      </w:pPr>
      <w:r w:rsidRPr="00F666FC">
        <w:rPr>
          <w:highlight w:val="yellow"/>
        </w:rPr>
        <w:t>/application/nginx/sbin/nginx</w:t>
      </w:r>
      <w:r>
        <w:t xml:space="preserve">  -s reload</w:t>
      </w:r>
      <w:r>
        <w:rPr>
          <w:rFonts w:hint="eastAsia"/>
        </w:rPr>
        <w:t xml:space="preserve">   </w:t>
      </w:r>
      <w:r w:rsidRPr="00F666FC">
        <w:rPr>
          <w:rFonts w:hint="eastAsia"/>
          <w:color w:val="FF0000"/>
        </w:rPr>
        <w:t>一定要全路径，不然那在定时任务里面就会报错</w:t>
      </w:r>
    </w:p>
    <w:p w:rsidR="005A580A" w:rsidRPr="009E4980" w:rsidRDefault="009E4980" w:rsidP="00EE7926">
      <w:pPr>
        <w:pStyle w:val="4"/>
      </w:pPr>
      <w:r w:rsidRPr="00EE7926">
        <w:rPr>
          <w:rFonts w:hint="eastAsia"/>
        </w:rPr>
        <w:t>第二个里程碑：在命令行测试脚本</w:t>
      </w:r>
    </w:p>
    <w:p w:rsidR="009E4980" w:rsidRDefault="009E4980" w:rsidP="009E4980">
      <w:pPr>
        <w:pStyle w:val="ad"/>
      </w:pPr>
      <w:r>
        <w:t xml:space="preserve">[root@web01 scripts]# /bin/sh  nginx_log.sh </w:t>
      </w:r>
    </w:p>
    <w:p w:rsidR="009E4980" w:rsidRDefault="009E4980" w:rsidP="009E4980">
      <w:pPr>
        <w:pStyle w:val="ad"/>
      </w:pPr>
      <w:r>
        <w:t>[root@web01 scripts]#</w:t>
      </w:r>
    </w:p>
    <w:p w:rsidR="009E4980" w:rsidRDefault="009E4980" w:rsidP="009E4980">
      <w:pPr>
        <w:pStyle w:val="ad"/>
      </w:pPr>
    </w:p>
    <w:p w:rsidR="009E4980" w:rsidRDefault="009E4980" w:rsidP="009E4980">
      <w:pPr>
        <w:pStyle w:val="ad"/>
      </w:pPr>
      <w:r>
        <w:t>[root@web01 log]# pwd</w:t>
      </w:r>
    </w:p>
    <w:p w:rsidR="009E4980" w:rsidRDefault="009E4980" w:rsidP="009E4980">
      <w:pPr>
        <w:pStyle w:val="ad"/>
      </w:pPr>
      <w:r>
        <w:t>/var/log</w:t>
      </w:r>
    </w:p>
    <w:p w:rsidR="009E4980" w:rsidRDefault="009E4980" w:rsidP="009E4980">
      <w:pPr>
        <w:pStyle w:val="ad"/>
      </w:pPr>
      <w:r>
        <w:t xml:space="preserve">[root@web01 log]# ll nginx_access_2018-05-18.log </w:t>
      </w:r>
    </w:p>
    <w:p w:rsidR="009E4980" w:rsidRDefault="009E4980" w:rsidP="009E4980">
      <w:pPr>
        <w:pStyle w:val="ad"/>
      </w:pPr>
      <w:r>
        <w:t>-rw-r--r-- 1 root root 814 May 18 22:44 nginx_access_2018-05-18.log</w:t>
      </w:r>
    </w:p>
    <w:p w:rsidR="00EF1005" w:rsidRDefault="009E4980" w:rsidP="009E4980">
      <w:pPr>
        <w:pStyle w:val="ad"/>
      </w:pPr>
      <w:r>
        <w:t>[root@web01 log]#</w:t>
      </w:r>
    </w:p>
    <w:p w:rsidR="009E4980" w:rsidRDefault="009E4980" w:rsidP="009E4980">
      <w:pPr>
        <w:pStyle w:val="ad"/>
      </w:pPr>
      <w:r>
        <w:t>[root@web01 logs]# pwd</w:t>
      </w:r>
    </w:p>
    <w:p w:rsidR="009E4980" w:rsidRDefault="009E4980" w:rsidP="009E4980">
      <w:pPr>
        <w:pStyle w:val="ad"/>
      </w:pPr>
      <w:r>
        <w:t>/application/nginx/logs</w:t>
      </w:r>
    </w:p>
    <w:p w:rsidR="009E4980" w:rsidRDefault="009E4980" w:rsidP="009E4980">
      <w:pPr>
        <w:pStyle w:val="ad"/>
      </w:pPr>
      <w:r>
        <w:t>[root@web01 logs]# ll</w:t>
      </w:r>
    </w:p>
    <w:p w:rsidR="009E4980" w:rsidRDefault="009E4980" w:rsidP="009E4980">
      <w:pPr>
        <w:pStyle w:val="ad"/>
      </w:pPr>
      <w:r>
        <w:t>total 40</w:t>
      </w:r>
    </w:p>
    <w:p w:rsidR="009E4980" w:rsidRDefault="009E4980" w:rsidP="009E4980">
      <w:pPr>
        <w:pStyle w:val="ad"/>
      </w:pPr>
      <w:r>
        <w:t>-rw-r--r-- 1 root root 16801 May 18 01:38 access.log</w:t>
      </w:r>
    </w:p>
    <w:p w:rsidR="009E4980" w:rsidRDefault="009E4980" w:rsidP="009E4980">
      <w:pPr>
        <w:pStyle w:val="ad"/>
      </w:pPr>
      <w:r>
        <w:t>-rw-r--r-- 1 root root  7006 May 18 22:44 error.log</w:t>
      </w:r>
    </w:p>
    <w:p w:rsidR="009E4980" w:rsidRDefault="009E4980" w:rsidP="009E4980">
      <w:pPr>
        <w:pStyle w:val="ad"/>
      </w:pPr>
      <w:r>
        <w:lastRenderedPageBreak/>
        <w:t>-rw-r--r-- 1 root root     5 May 18 21:29 nginx.pid</w:t>
      </w:r>
    </w:p>
    <w:p w:rsidR="009E4980" w:rsidRDefault="009E4980" w:rsidP="009E4980">
      <w:pPr>
        <w:pStyle w:val="ad"/>
      </w:pPr>
      <w:r>
        <w:t xml:space="preserve">-rw-r--r-- 1 root root     </w:t>
      </w:r>
      <w:r w:rsidRPr="009E4980">
        <w:rPr>
          <w:highlight w:val="yellow"/>
        </w:rPr>
        <w:t>0 May 18 22:44 oldboy_access.log</w:t>
      </w:r>
    </w:p>
    <w:p w:rsidR="009E4980" w:rsidRDefault="009E4980" w:rsidP="009E4980">
      <w:pPr>
        <w:pStyle w:val="ad"/>
      </w:pPr>
      <w:r>
        <w:t>-rw-r--r-- 1 root root   465 May 18 21:33 oldboy_error.log</w:t>
      </w:r>
    </w:p>
    <w:p w:rsidR="009E4980" w:rsidRDefault="009E4980" w:rsidP="009E4980">
      <w:pPr>
        <w:pStyle w:val="ad"/>
      </w:pPr>
      <w:r>
        <w:t>[root@web01 logs]#</w:t>
      </w:r>
    </w:p>
    <w:p w:rsidR="009E4980" w:rsidRDefault="009E4980" w:rsidP="00EE7926">
      <w:pPr>
        <w:pStyle w:val="4"/>
      </w:pPr>
      <w:r>
        <w:rPr>
          <w:rFonts w:hint="eastAsia"/>
        </w:rPr>
        <w:t>第三个里程碑：</w:t>
      </w:r>
      <w:r w:rsidR="00EE7926">
        <w:rPr>
          <w:rFonts w:hint="eastAsia"/>
        </w:rPr>
        <w:t>编写定时任务并且测试</w:t>
      </w:r>
    </w:p>
    <w:p w:rsidR="00F666FC" w:rsidRDefault="00F666FC" w:rsidP="00F666FC">
      <w:pPr>
        <w:pStyle w:val="ad"/>
      </w:pPr>
      <w:r>
        <w:t>[root@web01 log]# pwd</w:t>
      </w:r>
    </w:p>
    <w:p w:rsidR="00F666FC" w:rsidRDefault="00F666FC" w:rsidP="00F666FC">
      <w:pPr>
        <w:pStyle w:val="ad"/>
      </w:pPr>
      <w:r>
        <w:t>/var/log</w:t>
      </w:r>
    </w:p>
    <w:p w:rsidR="00F666FC" w:rsidRDefault="00F666FC" w:rsidP="00F666FC">
      <w:pPr>
        <w:pStyle w:val="ad"/>
      </w:pPr>
      <w:r>
        <w:t xml:space="preserve">[root@web01 log]# ll nginx_access_2018-05-18.log </w:t>
      </w:r>
    </w:p>
    <w:p w:rsidR="00F666FC" w:rsidRDefault="00F666FC" w:rsidP="00F666FC">
      <w:pPr>
        <w:pStyle w:val="ad"/>
      </w:pPr>
      <w:r>
        <w:t>-rw-r--r-- 1 root root 814 May 18 22:44 nginx_access_2018-05-18.log</w:t>
      </w:r>
    </w:p>
    <w:p w:rsidR="00F666FC" w:rsidRDefault="00F666FC" w:rsidP="00F666FC">
      <w:pPr>
        <w:pStyle w:val="ad"/>
      </w:pPr>
      <w:r>
        <w:t>[root@web01 log]# crontab -e</w:t>
      </w:r>
    </w:p>
    <w:p w:rsidR="00F666FC" w:rsidRDefault="00F666FC" w:rsidP="00F666FC">
      <w:pPr>
        <w:pStyle w:val="ad"/>
      </w:pPr>
      <w:r>
        <w:t># crontab cut nginx log</w:t>
      </w:r>
    </w:p>
    <w:p w:rsidR="00F666FC" w:rsidRDefault="00F666FC" w:rsidP="00F666FC">
      <w:pPr>
        <w:pStyle w:val="ad"/>
      </w:pPr>
      <w:r w:rsidRPr="00F666FC">
        <w:rPr>
          <w:rFonts w:hint="eastAsia"/>
        </w:rPr>
        <w:t>*</w:t>
      </w:r>
      <w:r>
        <w:rPr>
          <w:rFonts w:hint="eastAsia"/>
        </w:rPr>
        <w:t>/1 *</w:t>
      </w:r>
      <w:r>
        <w:t xml:space="preserve"> * * *  /bin/sh /server/scripts/nginx_log.sh &amp;&gt;/dev/null</w:t>
      </w:r>
    </w:p>
    <w:p w:rsidR="00F666FC" w:rsidRDefault="00F666FC" w:rsidP="00F666FC">
      <w:pPr>
        <w:pStyle w:val="ad"/>
      </w:pPr>
    </w:p>
    <w:p w:rsidR="00F666FC" w:rsidRDefault="00F666FC" w:rsidP="00F666FC">
      <w:pPr>
        <w:pStyle w:val="ad"/>
      </w:pPr>
      <w:r>
        <w:t xml:space="preserve">  [root@web01 logs]# ll</w:t>
      </w:r>
    </w:p>
    <w:p w:rsidR="00F666FC" w:rsidRDefault="00F666FC" w:rsidP="00F666FC">
      <w:pPr>
        <w:pStyle w:val="ad"/>
      </w:pPr>
      <w:r>
        <w:t>total 44</w:t>
      </w:r>
    </w:p>
    <w:p w:rsidR="00F666FC" w:rsidRDefault="00F666FC" w:rsidP="00F666FC">
      <w:pPr>
        <w:pStyle w:val="ad"/>
      </w:pPr>
      <w:r>
        <w:t>-rw-r--r-- 1 root root 16801 May 18 01:38 access.log</w:t>
      </w:r>
    </w:p>
    <w:p w:rsidR="00F666FC" w:rsidRDefault="00F666FC" w:rsidP="00F666FC">
      <w:pPr>
        <w:pStyle w:val="ad"/>
      </w:pPr>
      <w:r>
        <w:t>-rw-r--r-- 1 root root  8686 May 18 23:41 error.log</w:t>
      </w:r>
    </w:p>
    <w:p w:rsidR="00F666FC" w:rsidRDefault="00F666FC" w:rsidP="00F666FC">
      <w:pPr>
        <w:pStyle w:val="ad"/>
      </w:pPr>
      <w:r>
        <w:t>-rw-r--r-- 1 root root     5 May 18 21:29 nginx.pid</w:t>
      </w:r>
    </w:p>
    <w:p w:rsidR="00F666FC" w:rsidRDefault="00F666FC" w:rsidP="00F666FC">
      <w:pPr>
        <w:pStyle w:val="ad"/>
      </w:pPr>
      <w:r>
        <w:t>-rw-r--r-- 1 root root     0 May 18 23:41 oldboy_access.log</w:t>
      </w:r>
    </w:p>
    <w:p w:rsidR="00F666FC" w:rsidRDefault="00F666FC" w:rsidP="00F666FC">
      <w:pPr>
        <w:pStyle w:val="ad"/>
      </w:pPr>
      <w:r>
        <w:t>-rw-r--r-- 1 root root   465 May 18 21:33 oldboy_error.log</w:t>
      </w:r>
    </w:p>
    <w:p w:rsidR="00F666FC" w:rsidRDefault="00F666FC" w:rsidP="00F666FC">
      <w:pPr>
        <w:pStyle w:val="ad"/>
      </w:pPr>
      <w:r>
        <w:t>[root@web01 logs]# pwd</w:t>
      </w:r>
    </w:p>
    <w:p w:rsidR="00F666FC" w:rsidRDefault="00F666FC" w:rsidP="00F666FC">
      <w:pPr>
        <w:pStyle w:val="ad"/>
      </w:pPr>
      <w:r>
        <w:t>/application/nginx/logs</w:t>
      </w:r>
    </w:p>
    <w:p w:rsidR="00F666FC" w:rsidRDefault="00F666FC" w:rsidP="00F666FC">
      <w:pPr>
        <w:pStyle w:val="ad"/>
      </w:pPr>
      <w:r>
        <w:t>[root@web01 logs]#</w:t>
      </w:r>
    </w:p>
    <w:p w:rsidR="00F666FC" w:rsidRDefault="00F666FC" w:rsidP="00F666FC">
      <w:pPr>
        <w:pStyle w:val="ad"/>
      </w:pPr>
      <w:r>
        <w:t>[root@web01 log]# ll</w:t>
      </w:r>
    </w:p>
    <w:p w:rsidR="00F666FC" w:rsidRDefault="00F666FC" w:rsidP="00F666FC">
      <w:pPr>
        <w:pStyle w:val="ad"/>
      </w:pPr>
      <w:r>
        <w:t>total 6132</w:t>
      </w:r>
    </w:p>
    <w:p w:rsidR="00F666FC" w:rsidRDefault="00F666FC" w:rsidP="00F666FC">
      <w:pPr>
        <w:pStyle w:val="ad"/>
      </w:pPr>
      <w:r>
        <w:t>-rw-------. 1 root root    2368 Mar 21 17:46 anaconda.ifcfg.log</w:t>
      </w:r>
    </w:p>
    <w:p w:rsidR="00F666FC" w:rsidRDefault="00F666FC" w:rsidP="00F666FC">
      <w:pPr>
        <w:pStyle w:val="ad"/>
      </w:pPr>
      <w:r w:rsidRPr="00F666FC">
        <w:t>-rw-r--r--  1 root root       0 May 18 23:47 nginx_access_2018-05-18.log</w:t>
      </w:r>
    </w:p>
    <w:p w:rsidR="00F666FC" w:rsidRDefault="00F666FC" w:rsidP="00F666FC">
      <w:pPr>
        <w:pStyle w:val="ad"/>
      </w:pPr>
    </w:p>
    <w:p w:rsidR="00F666FC" w:rsidRDefault="00F666FC" w:rsidP="00F666FC">
      <w:pPr>
        <w:pStyle w:val="4"/>
      </w:pPr>
      <w:r>
        <w:rPr>
          <w:rFonts w:hint="eastAsia"/>
        </w:rPr>
        <w:t>第四个里程碑：根据定时要求更改定时任务时间</w:t>
      </w:r>
    </w:p>
    <w:p w:rsidR="00F666FC" w:rsidRDefault="00F666FC" w:rsidP="00F666FC">
      <w:pPr>
        <w:pStyle w:val="ad"/>
      </w:pPr>
      <w:r>
        <w:t># crontab cut nginx log</w:t>
      </w:r>
    </w:p>
    <w:p w:rsidR="00F666FC" w:rsidRDefault="00F666FC" w:rsidP="00F666FC">
      <w:pPr>
        <w:pStyle w:val="ad"/>
      </w:pPr>
      <w:r>
        <w:t xml:space="preserve">00 01 * * *  /bin/sh /server/scripts/nginx_log.sh   </w:t>
      </w:r>
      <w:r w:rsidRPr="00F666FC">
        <w:t>&amp;&gt;/dev/null</w:t>
      </w:r>
      <w:r>
        <w:t xml:space="preserve">   </w:t>
      </w:r>
      <w:r>
        <w:rPr>
          <w:rFonts w:hint="eastAsia"/>
        </w:rPr>
        <w:t xml:space="preserve"> </w:t>
      </w:r>
      <w:r>
        <w:t xml:space="preserve">  </w:t>
      </w:r>
    </w:p>
    <w:p w:rsidR="00F666FC" w:rsidRDefault="00F666FC" w:rsidP="00F666FC">
      <w:pPr>
        <w:pStyle w:val="3"/>
        <w:spacing w:before="163" w:after="163"/>
      </w:pPr>
      <w:r>
        <w:rPr>
          <w:rFonts w:hint="eastAsia"/>
        </w:rPr>
        <w:t>利用</w:t>
      </w:r>
      <w:r w:rsidRPr="00F666FC">
        <w:rPr>
          <w:rFonts w:hint="eastAsia"/>
        </w:rPr>
        <w:t>系统切割日志功能</w:t>
      </w:r>
      <w:r>
        <w:rPr>
          <w:rFonts w:hint="eastAsia"/>
        </w:rPr>
        <w:t>进行切割</w:t>
      </w:r>
      <w:r w:rsidR="00044701">
        <w:rPr>
          <w:rFonts w:hint="eastAsia"/>
        </w:rPr>
        <w:t>lograte</w:t>
      </w:r>
      <w:r>
        <w:t xml:space="preserve">   </w:t>
      </w:r>
    </w:p>
    <w:p w:rsidR="007D0A25" w:rsidRDefault="007D0A25" w:rsidP="00F666FC">
      <w:pPr>
        <w:pStyle w:val="ad"/>
      </w:pPr>
      <w:r>
        <w:t xml:space="preserve"> </w:t>
      </w:r>
      <w:r>
        <w:rPr>
          <w:rFonts w:hint="eastAsia"/>
        </w:rPr>
        <w:t>首先我们的定时任务，系统日志，我们多没有对它做定时备份，但是却可以自动切割，这就是系统自带的切割日</w:t>
      </w:r>
      <w:r>
        <w:rPr>
          <w:rFonts w:hint="eastAsia"/>
        </w:rPr>
        <w:lastRenderedPageBreak/>
        <w:t>志功能实现的，那么</w:t>
      </w:r>
      <w:r w:rsidR="00457AD4">
        <w:rPr>
          <w:rFonts w:hint="eastAsia"/>
        </w:rPr>
        <w:t>这个实现系统日志自动切割服务的配置文件在哪里呢？</w:t>
      </w:r>
    </w:p>
    <w:p w:rsidR="00457AD4" w:rsidRDefault="00457AD4" w:rsidP="00F666FC">
      <w:pPr>
        <w:pStyle w:val="ad"/>
      </w:pPr>
      <w:r>
        <w:rPr>
          <w:rFonts w:hint="eastAsia"/>
        </w:rPr>
        <w:t>/etc/</w:t>
      </w:r>
      <w:r w:rsidRPr="00457AD4">
        <w:t>logrotate.conf</w:t>
      </w:r>
      <w:r>
        <w:rPr>
          <w:rFonts w:hint="eastAsia"/>
        </w:rPr>
        <w:t xml:space="preserve">  ---切割日志程序配置文件</w:t>
      </w:r>
    </w:p>
    <w:p w:rsidR="00457AD4" w:rsidRDefault="00457AD4" w:rsidP="00F666FC">
      <w:pPr>
        <w:pStyle w:val="ad"/>
      </w:pPr>
      <w:r>
        <w:rPr>
          <w:rFonts w:hint="eastAsia"/>
        </w:rPr>
        <w:t>/etc/logrotate.d/ ----保存特殊的配置文件</w:t>
      </w:r>
      <w:r w:rsidR="00AC4065">
        <w:rPr>
          <w:rFonts w:hint="eastAsia"/>
        </w:rPr>
        <w:t>的目录</w:t>
      </w:r>
    </w:p>
    <w:p w:rsidR="00AC4065" w:rsidRDefault="00AC4065" w:rsidP="00F666FC">
      <w:pPr>
        <w:pStyle w:val="ad"/>
      </w:pPr>
      <w:r>
        <w:rPr>
          <w:rFonts w:hint="eastAsia"/>
        </w:rPr>
        <w:t>其中这这个目录下面有有一个定时任务的系统配置文件</w:t>
      </w:r>
    </w:p>
    <w:p w:rsidR="0001136F" w:rsidRDefault="0001136F" w:rsidP="0001136F">
      <w:pPr>
        <w:pStyle w:val="ad"/>
      </w:pPr>
      <w:r>
        <w:t xml:space="preserve">[root@web01 logrotate.d]# cat syslog </w:t>
      </w:r>
    </w:p>
    <w:p w:rsidR="0001136F" w:rsidRDefault="0001136F" w:rsidP="0001136F">
      <w:pPr>
        <w:pStyle w:val="ad"/>
      </w:pPr>
      <w:r>
        <w:t>/var/log/cron</w:t>
      </w:r>
      <w:r>
        <w:rPr>
          <w:rFonts w:hint="eastAsia"/>
        </w:rPr>
        <w:t xml:space="preserve">     --定时任务</w:t>
      </w:r>
    </w:p>
    <w:p w:rsidR="0001136F" w:rsidRDefault="0001136F" w:rsidP="0001136F">
      <w:pPr>
        <w:pStyle w:val="ad"/>
      </w:pPr>
      <w:r>
        <w:t>/var/log/maillog</w:t>
      </w:r>
      <w:r>
        <w:rPr>
          <w:rFonts w:hint="eastAsia"/>
        </w:rPr>
        <w:t xml:space="preserve">   --邮件日志</w:t>
      </w:r>
    </w:p>
    <w:p w:rsidR="0001136F" w:rsidRDefault="0001136F" w:rsidP="0001136F">
      <w:pPr>
        <w:pStyle w:val="ad"/>
      </w:pPr>
      <w:r>
        <w:t>/var/log/messages</w:t>
      </w:r>
      <w:r>
        <w:rPr>
          <w:rFonts w:hint="eastAsia"/>
        </w:rPr>
        <w:t xml:space="preserve">   --用户默认的日志</w:t>
      </w:r>
    </w:p>
    <w:p w:rsidR="0001136F" w:rsidRDefault="0001136F" w:rsidP="0001136F">
      <w:pPr>
        <w:pStyle w:val="ad"/>
      </w:pPr>
      <w:r>
        <w:t>/var/log/secure</w:t>
      </w:r>
      <w:r>
        <w:rPr>
          <w:rFonts w:hint="eastAsia"/>
        </w:rPr>
        <w:t xml:space="preserve">    ---用户登录信息的日志</w:t>
      </w:r>
    </w:p>
    <w:p w:rsidR="0001136F" w:rsidRDefault="0001136F" w:rsidP="0001136F">
      <w:pPr>
        <w:pStyle w:val="ad"/>
      </w:pPr>
      <w:r>
        <w:t>/var/log/spooler</w:t>
      </w:r>
      <w:r>
        <w:rPr>
          <w:rFonts w:hint="eastAsia"/>
        </w:rPr>
        <w:t xml:space="preserve">  </w:t>
      </w:r>
    </w:p>
    <w:p w:rsidR="0001136F" w:rsidRDefault="0001136F" w:rsidP="0001136F">
      <w:pPr>
        <w:pStyle w:val="ad"/>
      </w:pPr>
      <w:r w:rsidRPr="00127A83">
        <w:rPr>
          <w:rFonts w:hint="eastAsia"/>
          <w:highlight w:val="yellow"/>
        </w:rPr>
        <w:t>下面这些代表的是</w:t>
      </w:r>
      <w:r w:rsidR="00127A83" w:rsidRPr="00127A83">
        <w:rPr>
          <w:rFonts w:hint="eastAsia"/>
          <w:highlight w:val="yellow"/>
        </w:rPr>
        <w:t>对日志切割的命令</w:t>
      </w:r>
    </w:p>
    <w:p w:rsidR="0001136F" w:rsidRDefault="0001136F" w:rsidP="0001136F">
      <w:pPr>
        <w:pStyle w:val="ad"/>
      </w:pPr>
      <w:r>
        <w:t>{</w:t>
      </w:r>
    </w:p>
    <w:p w:rsidR="0001136F" w:rsidRDefault="0001136F" w:rsidP="0001136F">
      <w:pPr>
        <w:pStyle w:val="ad"/>
      </w:pPr>
      <w:r>
        <w:t xml:space="preserve">    sharedscripts</w:t>
      </w:r>
    </w:p>
    <w:p w:rsidR="0001136F" w:rsidRDefault="0001136F" w:rsidP="0001136F">
      <w:pPr>
        <w:pStyle w:val="ad"/>
      </w:pPr>
      <w:r>
        <w:t xml:space="preserve">    postrotate</w:t>
      </w:r>
      <w:r w:rsidR="00547F6D">
        <w:rPr>
          <w:rFonts w:hint="eastAsia"/>
        </w:rPr>
        <w:t xml:space="preserve">   --代表日志切割完成后做下面的操作（重启服务）</w:t>
      </w:r>
    </w:p>
    <w:p w:rsidR="0001136F" w:rsidRDefault="0001136F" w:rsidP="0001136F">
      <w:pPr>
        <w:pStyle w:val="ad"/>
      </w:pPr>
      <w:r>
        <w:tab/>
        <w:t>/bin/kill -HUP `cat /var/run/syslogd.pid 2&gt; /dev/null` 2&gt; /dev/null || true</w:t>
      </w:r>
    </w:p>
    <w:p w:rsidR="0001136F" w:rsidRDefault="0001136F" w:rsidP="0001136F">
      <w:pPr>
        <w:pStyle w:val="ad"/>
      </w:pPr>
      <w:r>
        <w:t xml:space="preserve">    endscript</w:t>
      </w:r>
    </w:p>
    <w:p w:rsidR="0001136F" w:rsidRDefault="0001136F" w:rsidP="0001136F">
      <w:pPr>
        <w:pStyle w:val="ad"/>
      </w:pPr>
      <w:r>
        <w:t>}</w:t>
      </w:r>
    </w:p>
    <w:p w:rsidR="0001136F" w:rsidRDefault="0001136F" w:rsidP="0001136F">
      <w:pPr>
        <w:pStyle w:val="ad"/>
      </w:pPr>
      <w:r>
        <w:t>[root@web01 logrotate.d]#</w:t>
      </w:r>
    </w:p>
    <w:p w:rsidR="00547F6D" w:rsidRDefault="00F666FC" w:rsidP="00F666FC">
      <w:pPr>
        <w:pStyle w:val="ad"/>
      </w:pPr>
      <w:r>
        <w:t xml:space="preserve">     </w:t>
      </w:r>
    </w:p>
    <w:p w:rsidR="00EE7926" w:rsidRPr="00EE7926" w:rsidRDefault="00547F6D" w:rsidP="00F666FC">
      <w:pPr>
        <w:pStyle w:val="ad"/>
      </w:pPr>
      <w:r>
        <w:rPr>
          <w:rFonts w:hint="eastAsia"/>
        </w:rPr>
        <w:t>扩展：如何利用logrotate服务程序实现nginx的访问日志的切割</w:t>
      </w:r>
      <w:r w:rsidR="00F666FC">
        <w:t xml:space="preserve">                                      </w:t>
      </w:r>
    </w:p>
    <w:p w:rsidR="005A580A" w:rsidRDefault="00520F3D" w:rsidP="00520F3D">
      <w:pPr>
        <w:pStyle w:val="20"/>
        <w:spacing w:before="163" w:after="163"/>
      </w:pPr>
      <w:r>
        <w:rPr>
          <w:rFonts w:hint="eastAsia"/>
        </w:rPr>
        <w:t>扩展教学：利用</w:t>
      </w:r>
      <w:r>
        <w:rPr>
          <w:rFonts w:hint="eastAsia"/>
        </w:rPr>
        <w:t>location</w:t>
      </w:r>
      <w:r>
        <w:rPr>
          <w:rFonts w:hint="eastAsia"/>
        </w:rPr>
        <w:t>模块实现对用户访问权限的限制</w:t>
      </w:r>
    </w:p>
    <w:p w:rsidR="00520F3D" w:rsidRDefault="00520F3D" w:rsidP="00520F3D">
      <w:pPr>
        <w:pStyle w:val="ad"/>
        <w:numPr>
          <w:ilvl w:val="0"/>
          <w:numId w:val="23"/>
        </w:numPr>
      </w:pPr>
      <w:r>
        <w:rPr>
          <w:rFonts w:hint="eastAsia"/>
        </w:rPr>
        <w:t>搭建好一台nginx的web 服务器，配置好内网网卡地址</w:t>
      </w:r>
    </w:p>
    <w:p w:rsidR="00520F3D" w:rsidRDefault="00520F3D" w:rsidP="00520F3D">
      <w:pPr>
        <w:pStyle w:val="ad"/>
        <w:numPr>
          <w:ilvl w:val="0"/>
          <w:numId w:val="23"/>
        </w:numPr>
      </w:pPr>
      <w:r>
        <w:rPr>
          <w:rFonts w:hint="eastAsia"/>
        </w:rPr>
        <w:t xml:space="preserve">web 服务的网站域名为 </w:t>
      </w:r>
      <w:hyperlink r:id="rId49" w:history="1">
        <w:r w:rsidRPr="00C30C4E">
          <w:rPr>
            <w:rStyle w:val="a6"/>
            <w:rFonts w:hint="eastAsia"/>
          </w:rPr>
          <w:t>www.etiantian.org</w:t>
        </w:r>
      </w:hyperlink>
      <w:r>
        <w:rPr>
          <w:rFonts w:hint="eastAsia"/>
        </w:rPr>
        <w:t xml:space="preserve"> 站点目录为html/www</w:t>
      </w:r>
    </w:p>
    <w:p w:rsidR="00520F3D" w:rsidRDefault="00520F3D" w:rsidP="00520F3D">
      <w:pPr>
        <w:pStyle w:val="ad"/>
        <w:numPr>
          <w:ilvl w:val="0"/>
          <w:numId w:val="23"/>
        </w:numPr>
      </w:pPr>
      <w:r>
        <w:rPr>
          <w:rFonts w:hint="eastAsia"/>
        </w:rPr>
        <w:t xml:space="preserve">要求内网用户可以访问网站 </w:t>
      </w:r>
      <w:hyperlink r:id="rId50" w:history="1">
        <w:r w:rsidRPr="00C30C4E">
          <w:rPr>
            <w:rStyle w:val="a6"/>
            <w:rFonts w:hint="eastAsia"/>
          </w:rPr>
          <w:t>http://www.etiantian.org/AV</w:t>
        </w:r>
      </w:hyperlink>
      <w:r>
        <w:rPr>
          <w:rFonts w:hint="eastAsia"/>
        </w:rPr>
        <w:t xml:space="preserve"> 资源信息</w:t>
      </w:r>
    </w:p>
    <w:p w:rsidR="00520F3D" w:rsidRDefault="00520F3D" w:rsidP="00520F3D">
      <w:pPr>
        <w:pStyle w:val="ad"/>
        <w:numPr>
          <w:ilvl w:val="0"/>
          <w:numId w:val="23"/>
        </w:numPr>
      </w:pPr>
      <w:r>
        <w:rPr>
          <w:rFonts w:hint="eastAsia"/>
        </w:rPr>
        <w:t>要求外网用户禁止访问网站</w:t>
      </w:r>
      <w:hyperlink r:id="rId51" w:history="1">
        <w:r w:rsidRPr="00C30C4E">
          <w:rPr>
            <w:rStyle w:val="a6"/>
            <w:rFonts w:hint="eastAsia"/>
          </w:rPr>
          <w:t>http://www.etiantian.org/AV</w:t>
        </w:r>
      </w:hyperlink>
      <w:r>
        <w:rPr>
          <w:rFonts w:hint="eastAsia"/>
        </w:rPr>
        <w:t xml:space="preserve"> 资源信息</w:t>
      </w:r>
    </w:p>
    <w:p w:rsidR="00520F3D" w:rsidRDefault="00520F3D" w:rsidP="00520F3D">
      <w:pPr>
        <w:pStyle w:val="ad"/>
      </w:pPr>
      <w:r>
        <w:rPr>
          <w:rFonts w:hint="eastAsia"/>
        </w:rPr>
        <w:t>解决问题：</w:t>
      </w:r>
      <w:r w:rsidR="00A146F4">
        <w:rPr>
          <w:rFonts w:hint="eastAsia"/>
        </w:rPr>
        <w:t>下面location的具体说明回了，这个很简单</w:t>
      </w:r>
    </w:p>
    <w:p w:rsidR="00A146F4" w:rsidRDefault="00A146F4" w:rsidP="00A146F4">
      <w:pPr>
        <w:pStyle w:val="ad"/>
      </w:pPr>
      <w:r>
        <w:rPr>
          <w:rFonts w:hint="eastAsia"/>
        </w:rPr>
        <w:t>第一里程：需要进行一个访问资源的定位</w:t>
      </w:r>
    </w:p>
    <w:p w:rsidR="00A146F4" w:rsidRDefault="00A146F4" w:rsidP="00A146F4">
      <w:pPr>
        <w:pStyle w:val="ad"/>
      </w:pPr>
      <w:r>
        <w:t xml:space="preserve">   location /AV {</w:t>
      </w:r>
    </w:p>
    <w:p w:rsidR="00A146F4" w:rsidRDefault="00A146F4" w:rsidP="00A146F4">
      <w:pPr>
        <w:pStyle w:val="ad"/>
      </w:pPr>
      <w:r>
        <w:t xml:space="preserve">   }</w:t>
      </w:r>
    </w:p>
    <w:p w:rsidR="00A146F4" w:rsidRDefault="00A146F4" w:rsidP="00A146F4">
      <w:pPr>
        <w:pStyle w:val="ad"/>
      </w:pPr>
      <w:r>
        <w:t xml:space="preserve">   </w:t>
      </w:r>
    </w:p>
    <w:p w:rsidR="00A146F4" w:rsidRDefault="00A146F4" w:rsidP="00A146F4">
      <w:pPr>
        <w:pStyle w:val="ad"/>
      </w:pPr>
      <w:r>
        <w:rPr>
          <w:rFonts w:hint="eastAsia"/>
        </w:rPr>
        <w:t xml:space="preserve">   第二里程：需要完成访问策略的配置（白名单 黑名单）</w:t>
      </w:r>
    </w:p>
    <w:p w:rsidR="00A146F4" w:rsidRDefault="00A146F4" w:rsidP="00A146F4">
      <w:pPr>
        <w:pStyle w:val="ad"/>
      </w:pPr>
      <w:r>
        <w:t xml:space="preserve">   host_allow host_deny</w:t>
      </w:r>
    </w:p>
    <w:p w:rsidR="00A146F4" w:rsidRDefault="00A146F4" w:rsidP="00A146F4">
      <w:pPr>
        <w:pStyle w:val="ad"/>
      </w:pPr>
      <w:r>
        <w:t xml:space="preserve">   allow 172.16.1.0/24;</w:t>
      </w:r>
    </w:p>
    <w:p w:rsidR="00A146F4" w:rsidRDefault="00A146F4" w:rsidP="00A146F4">
      <w:pPr>
        <w:pStyle w:val="ad"/>
      </w:pPr>
      <w:r>
        <w:t xml:space="preserve">   deny  10.0.0.0/24;</w:t>
      </w:r>
    </w:p>
    <w:p w:rsidR="00A146F4" w:rsidRDefault="00A146F4" w:rsidP="00A146F4">
      <w:pPr>
        <w:pStyle w:val="ad"/>
      </w:pPr>
      <w:r>
        <w:lastRenderedPageBreak/>
        <w:t xml:space="preserve">   </w:t>
      </w:r>
    </w:p>
    <w:p w:rsidR="00A146F4" w:rsidRDefault="00A146F4" w:rsidP="00A146F4">
      <w:pPr>
        <w:pStyle w:val="ad"/>
      </w:pPr>
      <w:r>
        <w:rPr>
          <w:rFonts w:hint="eastAsia"/>
        </w:rPr>
        <w:t xml:space="preserve">   第三里程：将第一和第二里程进行结合</w:t>
      </w:r>
    </w:p>
    <w:p w:rsidR="00A146F4" w:rsidRDefault="00A146F4" w:rsidP="00A146F4">
      <w:pPr>
        <w:pStyle w:val="ad"/>
      </w:pPr>
      <w:r>
        <w:t xml:space="preserve">   location /AV {</w:t>
      </w:r>
    </w:p>
    <w:p w:rsidR="00A146F4" w:rsidRDefault="00A146F4" w:rsidP="00A146F4">
      <w:pPr>
        <w:pStyle w:val="ad"/>
      </w:pPr>
      <w:r>
        <w:t xml:space="preserve">      allow 172.16.1.0/24;</w:t>
      </w:r>
    </w:p>
    <w:p w:rsidR="00A146F4" w:rsidRDefault="00A146F4" w:rsidP="00A146F4">
      <w:pPr>
        <w:pStyle w:val="ad"/>
      </w:pPr>
      <w:r>
        <w:t xml:space="preserve">      deny  10.0.0.0/24;      </w:t>
      </w:r>
    </w:p>
    <w:p w:rsidR="00520F3D" w:rsidRPr="00520F3D" w:rsidRDefault="00A146F4" w:rsidP="00A146F4">
      <w:pPr>
        <w:pStyle w:val="ad"/>
      </w:pPr>
      <w:r>
        <w:t xml:space="preserve">   }</w:t>
      </w:r>
    </w:p>
    <w:p w:rsidR="005A580A" w:rsidRDefault="005A580A" w:rsidP="005A580A"/>
    <w:p w:rsidR="00544738" w:rsidRDefault="00544738" w:rsidP="00544738">
      <w:pPr>
        <w:pStyle w:val="20"/>
        <w:spacing w:before="163" w:after="163"/>
      </w:pPr>
      <w:r>
        <w:rPr>
          <w:rFonts w:hint="eastAsia"/>
        </w:rPr>
        <w:t>nginx</w:t>
      </w:r>
      <w:r>
        <w:rPr>
          <w:rFonts w:hint="eastAsia"/>
        </w:rPr>
        <w:t>中</w:t>
      </w:r>
      <w:r>
        <w:rPr>
          <w:rFonts w:hint="eastAsia"/>
        </w:rPr>
        <w:t>location</w:t>
      </w:r>
      <w:r>
        <w:rPr>
          <w:rFonts w:hint="eastAsia"/>
        </w:rPr>
        <w:t>区块说明</w:t>
      </w:r>
    </w:p>
    <w:p w:rsidR="00544738" w:rsidRPr="00544738" w:rsidRDefault="00544738" w:rsidP="00544738">
      <w:pPr>
        <w:widowControl/>
        <w:spacing w:line="240" w:lineRule="auto"/>
        <w:rPr>
          <w:rFonts w:ascii="宋体" w:hAnsi="宋体" w:cs="宋体"/>
          <w:kern w:val="0"/>
          <w:szCs w:val="24"/>
        </w:rPr>
      </w:pPr>
    </w:p>
    <w:p w:rsidR="00B85626" w:rsidRDefault="00B85626" w:rsidP="00A146F4">
      <w:pPr>
        <w:pStyle w:val="ad"/>
      </w:pPr>
      <w:r>
        <w:rPr>
          <w:rFonts w:hint="eastAsia"/>
        </w:rPr>
        <w:t xml:space="preserve">01 =  </w:t>
      </w:r>
      <w:r w:rsidR="00A146F4">
        <w:rPr>
          <w:rFonts w:hint="eastAsia"/>
        </w:rPr>
        <w:t xml:space="preserve">精确匹配 =/AV    </w:t>
      </w:r>
      <w:r>
        <w:rPr>
          <w:rFonts w:hint="eastAsia"/>
        </w:rPr>
        <w:t>也就是说输出来的uri必须是/AV</w:t>
      </w:r>
    </w:p>
    <w:p w:rsidR="00A146F4" w:rsidRDefault="00A146F4" w:rsidP="00A146F4">
      <w:pPr>
        <w:pStyle w:val="ad"/>
      </w:pPr>
      <w:r>
        <w:rPr>
          <w:rFonts w:hint="eastAsia"/>
        </w:rPr>
        <w:t>02 ^~   不做正则表达式的检查/实现优先匹配</w:t>
      </w:r>
    </w:p>
    <w:p w:rsidR="00A146F4" w:rsidRDefault="00A146F4" w:rsidP="00A146F4">
      <w:pPr>
        <w:pStyle w:val="ad"/>
      </w:pPr>
      <w:r>
        <w:rPr>
          <w:rFonts w:hint="eastAsia"/>
        </w:rPr>
        <w:t>03 ~    模糊匹配（区分大小写）</w:t>
      </w:r>
      <w:r w:rsidR="00B85626">
        <w:rPr>
          <w:rFonts w:hint="eastAsia"/>
        </w:rPr>
        <w:t>--正则</w:t>
      </w:r>
      <w:r>
        <w:rPr>
          <w:rFonts w:hint="eastAsia"/>
        </w:rPr>
        <w:t xml:space="preserve">   </w:t>
      </w:r>
    </w:p>
    <w:p w:rsidR="00A146F4" w:rsidRDefault="00A146F4" w:rsidP="00A146F4">
      <w:pPr>
        <w:pStyle w:val="ad"/>
      </w:pPr>
      <w:r>
        <w:rPr>
          <w:rFonts w:hint="eastAsia"/>
        </w:rPr>
        <w:t>03 ~*   模糊匹配（不区分大小写）</w:t>
      </w:r>
      <w:r w:rsidR="00B85626">
        <w:rPr>
          <w:rFonts w:hint="eastAsia"/>
        </w:rPr>
        <w:t>---正则</w:t>
      </w:r>
    </w:p>
    <w:p w:rsidR="00B85626" w:rsidRDefault="00B85626" w:rsidP="00A146F4">
      <w:pPr>
        <w:pStyle w:val="ad"/>
      </w:pPr>
      <w:r>
        <w:rPr>
          <w:rFonts w:hint="eastAsia"/>
        </w:rPr>
        <w:t>03 !</w:t>
      </w:r>
      <w:r w:rsidR="00DB615F">
        <w:rPr>
          <w:rFonts w:hint="eastAsia"/>
        </w:rPr>
        <w:t>~ 正则取反</w:t>
      </w:r>
    </w:p>
    <w:p w:rsidR="00B85626" w:rsidRDefault="00B85626" w:rsidP="00A146F4">
      <w:pPr>
        <w:pStyle w:val="ad"/>
      </w:pPr>
      <w:r>
        <w:rPr>
          <w:rFonts w:hint="eastAsia"/>
        </w:rPr>
        <w:t>04 /dir/   根据目录进行匹配</w:t>
      </w:r>
    </w:p>
    <w:p w:rsidR="00544738" w:rsidRDefault="00B85626" w:rsidP="00A146F4">
      <w:pPr>
        <w:pStyle w:val="ad"/>
      </w:pPr>
      <w:r>
        <w:rPr>
          <w:rFonts w:hint="eastAsia"/>
        </w:rPr>
        <w:t>05</w:t>
      </w:r>
      <w:r w:rsidR="00A146F4">
        <w:rPr>
          <w:rFonts w:hint="eastAsia"/>
        </w:rPr>
        <w:t xml:space="preserve">  /   多有信息都不匹配时，默认匹配 location /</w:t>
      </w:r>
    </w:p>
    <w:p w:rsidR="00D81FD5" w:rsidRPr="00AC23E9" w:rsidRDefault="00D81FD5" w:rsidP="00A146F4">
      <w:pPr>
        <w:pStyle w:val="ad"/>
      </w:pPr>
      <w:r>
        <w:rPr>
          <w:noProof/>
        </w:rPr>
        <w:drawing>
          <wp:inline distT="0" distB="0" distL="0" distR="0">
            <wp:extent cx="6645910" cy="1952512"/>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cstate="print"/>
                    <a:srcRect/>
                    <a:stretch>
                      <a:fillRect/>
                    </a:stretch>
                  </pic:blipFill>
                  <pic:spPr bwMode="auto">
                    <a:xfrm>
                      <a:off x="0" y="0"/>
                      <a:ext cx="6645910" cy="1952512"/>
                    </a:xfrm>
                    <a:prstGeom prst="rect">
                      <a:avLst/>
                    </a:prstGeom>
                    <a:noFill/>
                    <a:ln w="9525">
                      <a:noFill/>
                      <a:miter lim="800000"/>
                      <a:headEnd/>
                      <a:tailEnd/>
                    </a:ln>
                  </pic:spPr>
                </pic:pic>
              </a:graphicData>
            </a:graphic>
          </wp:inline>
        </w:drawing>
      </w:r>
    </w:p>
    <w:p w:rsidR="00544738" w:rsidRDefault="00544738" w:rsidP="005A580A"/>
    <w:p w:rsidR="00544738" w:rsidRDefault="00544738" w:rsidP="00544738">
      <w:pPr>
        <w:pStyle w:val="3"/>
        <w:spacing w:before="163" w:after="163"/>
      </w:pPr>
      <w:r>
        <w:rPr>
          <w:rFonts w:hint="eastAsia"/>
        </w:rPr>
        <w:t>nginx</w:t>
      </w:r>
      <w:r>
        <w:rPr>
          <w:rFonts w:hint="eastAsia"/>
        </w:rPr>
        <w:t>在匹配的时候经典错误说明</w:t>
      </w:r>
    </w:p>
    <w:p w:rsidR="00D50635" w:rsidRDefault="00D50635" w:rsidP="00544738">
      <w:pPr>
        <w:pStyle w:val="ad"/>
      </w:pPr>
      <w:r>
        <w:rPr>
          <w:rFonts w:hint="eastAsia"/>
        </w:rPr>
        <w:t xml:space="preserve">需要说明的是 下面标记红色的地方。 location /test02  ----&gt; </w:t>
      </w:r>
      <w:r w:rsidRPr="00F15D41">
        <w:rPr>
          <w:rFonts w:hint="eastAsia"/>
          <w:highlight w:val="red"/>
        </w:rPr>
        <w:t>/test02 是一个uri 是域名后面加的</w:t>
      </w:r>
      <w:r w:rsidR="00F30A90" w:rsidRPr="00F15D41">
        <w:rPr>
          <w:rFonts w:hint="eastAsia"/>
          <w:highlight w:val="red"/>
        </w:rPr>
        <w:t>目录</w:t>
      </w:r>
      <w:r w:rsidRPr="00F15D41">
        <w:rPr>
          <w:rFonts w:hint="eastAsia"/>
          <w:highlight w:val="red"/>
        </w:rPr>
        <w:t>或者是文件。 和域名本身默认的存放的路径没有关系。</w:t>
      </w:r>
      <w:r w:rsidR="00F30A90">
        <w:rPr>
          <w:rFonts w:hint="eastAsia"/>
        </w:rPr>
        <w:t xml:space="preserve">所以下面 root  html/test02 代表的是默认的路径，如果要访问 </w:t>
      </w:r>
    </w:p>
    <w:p w:rsidR="00F30A90" w:rsidRDefault="00F306D8" w:rsidP="00544738">
      <w:pPr>
        <w:pStyle w:val="ad"/>
      </w:pPr>
      <w:hyperlink r:id="rId53" w:history="1">
        <w:r w:rsidR="00F30A90" w:rsidRPr="00C30C4E">
          <w:rPr>
            <w:rStyle w:val="a6"/>
            <w:rFonts w:hint="eastAsia"/>
          </w:rPr>
          <w:t>www.etiantian.org/test</w:t>
        </w:r>
      </w:hyperlink>
      <w:r w:rsidR="00F30A90">
        <w:rPr>
          <w:rFonts w:hint="eastAsia"/>
        </w:rPr>
        <w:t xml:space="preserve">  那么实际上他需要访问的是  </w:t>
      </w:r>
      <w:r w:rsidR="00F30A90" w:rsidRPr="00F30A90">
        <w:rPr>
          <w:rFonts w:hint="eastAsia"/>
          <w:highlight w:val="red"/>
        </w:rPr>
        <w:t>html/test02/test02</w:t>
      </w:r>
      <w:r w:rsidR="00F30A90">
        <w:rPr>
          <w:rFonts w:hint="eastAsia"/>
        </w:rPr>
        <w:t xml:space="preserve"> 下面的内容。</w:t>
      </w:r>
      <w:r w:rsidR="00F30A90" w:rsidRPr="00F30A90">
        <w:rPr>
          <w:rFonts w:hint="eastAsia"/>
          <w:highlight w:val="red"/>
        </w:rPr>
        <w:t>所以一定要有 test02/test02 这个目录</w:t>
      </w:r>
      <w:r w:rsidR="00F15D41">
        <w:rPr>
          <w:rFonts w:hint="eastAsia"/>
        </w:rPr>
        <w:t xml:space="preserve">  。</w:t>
      </w:r>
      <w:r w:rsidR="00F15D41" w:rsidRPr="00F15D41">
        <w:rPr>
          <w:rFonts w:hint="eastAsia"/>
          <w:highlight w:val="yellow"/>
        </w:rPr>
        <w:t>另外最后访问的一定是一个文件，一定是需要一个文件支撑的，不然一样会报错的</w:t>
      </w:r>
      <w:r w:rsidR="00F15D41">
        <w:rPr>
          <w:rFonts w:hint="eastAsia"/>
        </w:rPr>
        <w:t>。</w:t>
      </w:r>
    </w:p>
    <w:p w:rsidR="00F15D41" w:rsidRDefault="00F15D41" w:rsidP="00544738">
      <w:pPr>
        <w:pStyle w:val="ad"/>
      </w:pPr>
      <w:r>
        <w:rPr>
          <w:rFonts w:hint="eastAsia"/>
        </w:rPr>
        <w:t>所以 html/test02/test02 下面需要有一个文件</w:t>
      </w:r>
    </w:p>
    <w:p w:rsidR="000745BE" w:rsidRDefault="000745BE" w:rsidP="00544738">
      <w:pPr>
        <w:pStyle w:val="ad"/>
      </w:pPr>
      <w:r>
        <w:rPr>
          <w:rFonts w:hint="eastAsia"/>
        </w:rPr>
        <w:t>配置1</w:t>
      </w:r>
    </w:p>
    <w:p w:rsidR="009A66D9" w:rsidRDefault="009A66D9" w:rsidP="009A66D9">
      <w:pPr>
        <w:pStyle w:val="ad"/>
      </w:pPr>
      <w:r>
        <w:t>[root@web01 html]# pwd</w:t>
      </w:r>
    </w:p>
    <w:p w:rsidR="009A66D9" w:rsidRDefault="009A66D9" w:rsidP="009A66D9">
      <w:pPr>
        <w:pStyle w:val="ad"/>
      </w:pPr>
      <w:r>
        <w:lastRenderedPageBreak/>
        <w:t>/application/nginx/html</w:t>
      </w:r>
    </w:p>
    <w:p w:rsidR="009A66D9" w:rsidRDefault="009A66D9" w:rsidP="009A66D9">
      <w:pPr>
        <w:pStyle w:val="ad"/>
      </w:pPr>
      <w:r>
        <w:t>[root@web01 html]# tree test02/</w:t>
      </w:r>
    </w:p>
    <w:p w:rsidR="009A66D9" w:rsidRPr="009A66D9" w:rsidRDefault="009A66D9" w:rsidP="009A66D9">
      <w:pPr>
        <w:pStyle w:val="ad"/>
        <w:rPr>
          <w:highlight w:val="red"/>
        </w:rPr>
      </w:pPr>
      <w:r w:rsidRPr="009A66D9">
        <w:rPr>
          <w:highlight w:val="red"/>
        </w:rPr>
        <w:t>test02/</w:t>
      </w:r>
    </w:p>
    <w:p w:rsidR="009A66D9" w:rsidRDefault="009A66D9" w:rsidP="009A66D9">
      <w:pPr>
        <w:pStyle w:val="ad"/>
      </w:pPr>
      <w:r w:rsidRPr="009A66D9">
        <w:rPr>
          <w:rFonts w:hint="eastAsia"/>
          <w:highlight w:val="red"/>
        </w:rPr>
        <w:t>└── test02</w:t>
      </w:r>
    </w:p>
    <w:p w:rsidR="009A66D9" w:rsidRDefault="009A66D9" w:rsidP="009A66D9">
      <w:pPr>
        <w:pStyle w:val="ad"/>
      </w:pPr>
      <w:r>
        <w:rPr>
          <w:rFonts w:hint="eastAsia"/>
        </w:rPr>
        <w:t xml:space="preserve">    └── test02.html</w:t>
      </w:r>
    </w:p>
    <w:p w:rsidR="009A66D9" w:rsidRDefault="009A66D9" w:rsidP="009A66D9">
      <w:pPr>
        <w:pStyle w:val="ad"/>
      </w:pPr>
    </w:p>
    <w:p w:rsidR="009A66D9" w:rsidRDefault="009A66D9" w:rsidP="009A66D9">
      <w:pPr>
        <w:pStyle w:val="ad"/>
      </w:pPr>
      <w:r>
        <w:t>1 directory, 1 file</w:t>
      </w:r>
    </w:p>
    <w:p w:rsidR="009A66D9" w:rsidRPr="009A66D9" w:rsidRDefault="009A66D9" w:rsidP="009A66D9">
      <w:pPr>
        <w:pStyle w:val="ad"/>
        <w:rPr>
          <w:highlight w:val="red"/>
        </w:rPr>
      </w:pPr>
      <w:r w:rsidRPr="009A66D9">
        <w:rPr>
          <w:highlight w:val="red"/>
        </w:rPr>
        <w:t xml:space="preserve">[root@web01 html]# cat test02/test02/test02.html </w:t>
      </w:r>
    </w:p>
    <w:p w:rsidR="009A66D9" w:rsidRDefault="009A66D9" w:rsidP="009A66D9">
      <w:pPr>
        <w:pStyle w:val="ad"/>
      </w:pPr>
      <w:r w:rsidRPr="009A66D9">
        <w:rPr>
          <w:highlight w:val="red"/>
        </w:rPr>
        <w:t>lai da wo ya haha</w:t>
      </w:r>
    </w:p>
    <w:p w:rsidR="000745BE" w:rsidRDefault="009A66D9" w:rsidP="009A66D9">
      <w:pPr>
        <w:pStyle w:val="ad"/>
      </w:pPr>
      <w:r>
        <w:t>[root@web01 html]#</w:t>
      </w:r>
    </w:p>
    <w:p w:rsidR="009A66D9" w:rsidRDefault="009A66D9" w:rsidP="00544738">
      <w:pPr>
        <w:pStyle w:val="ad"/>
      </w:pPr>
    </w:p>
    <w:p w:rsidR="00544738" w:rsidRDefault="00491103" w:rsidP="00544738">
      <w:pPr>
        <w:pStyle w:val="ad"/>
      </w:pPr>
      <w:r>
        <w:rPr>
          <w:rFonts w:hint="eastAsia"/>
        </w:rPr>
        <w:t>配置文件</w:t>
      </w:r>
    </w:p>
    <w:p w:rsidR="00E514FB" w:rsidRDefault="00E514FB" w:rsidP="00E514FB">
      <w:pPr>
        <w:pStyle w:val="ad"/>
      </w:pPr>
      <w:r>
        <w:t>worker_processes  1;</w:t>
      </w:r>
    </w:p>
    <w:p w:rsidR="00E514FB" w:rsidRDefault="00E514FB" w:rsidP="00E514FB">
      <w:pPr>
        <w:pStyle w:val="ad"/>
      </w:pPr>
      <w:r>
        <w:t>events {</w:t>
      </w:r>
    </w:p>
    <w:p w:rsidR="00E514FB" w:rsidRDefault="00E514FB" w:rsidP="00E514FB">
      <w:pPr>
        <w:pStyle w:val="ad"/>
      </w:pPr>
      <w:r>
        <w:t xml:space="preserve">    worker_connections  1024;</w:t>
      </w:r>
    </w:p>
    <w:p w:rsidR="00E514FB" w:rsidRDefault="00E514FB" w:rsidP="00E514FB">
      <w:pPr>
        <w:pStyle w:val="ad"/>
      </w:pPr>
      <w:r>
        <w:t>}</w:t>
      </w:r>
    </w:p>
    <w:p w:rsidR="00E514FB" w:rsidRDefault="00E514FB" w:rsidP="00E514FB">
      <w:pPr>
        <w:pStyle w:val="ad"/>
      </w:pPr>
      <w:r>
        <w:t>http {</w:t>
      </w:r>
    </w:p>
    <w:p w:rsidR="00E514FB" w:rsidRDefault="00E514FB" w:rsidP="00E514FB">
      <w:pPr>
        <w:pStyle w:val="ad"/>
      </w:pPr>
      <w:r>
        <w:t xml:space="preserve">    include       mime.types;</w:t>
      </w:r>
    </w:p>
    <w:p w:rsidR="00E514FB" w:rsidRDefault="00E514FB" w:rsidP="00E514FB">
      <w:pPr>
        <w:pStyle w:val="ad"/>
      </w:pPr>
      <w:r>
        <w:t xml:space="preserve">    default_type  application/octet-stream;</w:t>
      </w:r>
    </w:p>
    <w:p w:rsidR="00E514FB" w:rsidRDefault="00E514FB" w:rsidP="00E514FB">
      <w:pPr>
        <w:pStyle w:val="ad"/>
      </w:pPr>
      <w:r>
        <w:t xml:space="preserve">    sendfile        on;</w:t>
      </w:r>
    </w:p>
    <w:p w:rsidR="00E514FB" w:rsidRDefault="00E514FB" w:rsidP="00E514FB">
      <w:pPr>
        <w:pStyle w:val="ad"/>
      </w:pPr>
      <w:r>
        <w:t xml:space="preserve">    keepalive_timeout  65;</w:t>
      </w:r>
    </w:p>
    <w:p w:rsidR="00E514FB" w:rsidRDefault="00E514FB" w:rsidP="00E514FB">
      <w:pPr>
        <w:pStyle w:val="ad"/>
      </w:pPr>
      <w:r>
        <w:t xml:space="preserve">    server {</w:t>
      </w:r>
    </w:p>
    <w:p w:rsidR="00E514FB" w:rsidRDefault="00E514FB" w:rsidP="00E514FB">
      <w:pPr>
        <w:pStyle w:val="ad"/>
      </w:pPr>
      <w:r>
        <w:t xml:space="preserve">        listen       80;</w:t>
      </w:r>
    </w:p>
    <w:p w:rsidR="00E514FB" w:rsidRDefault="00E514FB" w:rsidP="00E514FB">
      <w:pPr>
        <w:pStyle w:val="ad"/>
      </w:pPr>
      <w:r>
        <w:t xml:space="preserve">        server_name  www.etiantian.org;</w:t>
      </w:r>
    </w:p>
    <w:p w:rsidR="00E514FB" w:rsidRDefault="00E514FB" w:rsidP="00E514FB">
      <w:pPr>
        <w:pStyle w:val="ad"/>
      </w:pPr>
    </w:p>
    <w:p w:rsidR="00E514FB" w:rsidRPr="00D50635" w:rsidRDefault="00E514FB" w:rsidP="00E514FB">
      <w:pPr>
        <w:pStyle w:val="ad"/>
        <w:rPr>
          <w:highlight w:val="red"/>
        </w:rPr>
      </w:pPr>
      <w:r>
        <w:t xml:space="preserve">      </w:t>
      </w:r>
      <w:r w:rsidRPr="00D50635">
        <w:rPr>
          <w:highlight w:val="red"/>
        </w:rPr>
        <w:t>location /test02 {</w:t>
      </w:r>
    </w:p>
    <w:p w:rsidR="00E514FB" w:rsidRPr="00D50635" w:rsidRDefault="00E514FB" w:rsidP="00E514FB">
      <w:pPr>
        <w:pStyle w:val="ad"/>
        <w:rPr>
          <w:highlight w:val="red"/>
        </w:rPr>
      </w:pPr>
      <w:r w:rsidRPr="00D50635">
        <w:rPr>
          <w:highlight w:val="red"/>
        </w:rPr>
        <w:t xml:space="preserve">          root   html/test02;</w:t>
      </w:r>
    </w:p>
    <w:p w:rsidR="00E514FB" w:rsidRPr="00D50635" w:rsidRDefault="00E514FB" w:rsidP="00E514FB">
      <w:pPr>
        <w:pStyle w:val="ad"/>
        <w:rPr>
          <w:highlight w:val="red"/>
        </w:rPr>
      </w:pPr>
      <w:r w:rsidRPr="00D50635">
        <w:rPr>
          <w:highlight w:val="red"/>
        </w:rPr>
        <w:t xml:space="preserve">         index  test02.html;</w:t>
      </w:r>
    </w:p>
    <w:p w:rsidR="00E514FB" w:rsidRDefault="00E514FB" w:rsidP="00E514FB">
      <w:pPr>
        <w:pStyle w:val="ad"/>
      </w:pPr>
      <w:r w:rsidRPr="00D50635">
        <w:rPr>
          <w:highlight w:val="red"/>
        </w:rPr>
        <w:t xml:space="preserve">      }</w:t>
      </w:r>
    </w:p>
    <w:p w:rsidR="00E514FB" w:rsidRDefault="00E514FB" w:rsidP="00E514FB">
      <w:pPr>
        <w:pStyle w:val="ad"/>
      </w:pPr>
    </w:p>
    <w:p w:rsidR="00E514FB" w:rsidRDefault="00E514FB" w:rsidP="00E514FB">
      <w:pPr>
        <w:pStyle w:val="ad"/>
      </w:pPr>
      <w:r>
        <w:t xml:space="preserve">   }</w:t>
      </w:r>
    </w:p>
    <w:p w:rsidR="00491103" w:rsidRDefault="00491103" w:rsidP="00E514FB">
      <w:pPr>
        <w:pStyle w:val="ad"/>
      </w:pPr>
      <w:r>
        <w:t>}</w:t>
      </w:r>
    </w:p>
    <w:p w:rsidR="00E514FB" w:rsidRDefault="00D50635" w:rsidP="00E514FB">
      <w:pPr>
        <w:pStyle w:val="ad"/>
      </w:pPr>
      <w:r>
        <w:rPr>
          <w:rFonts w:hint="eastAsia"/>
        </w:rPr>
        <w:t>测试1：</w:t>
      </w:r>
    </w:p>
    <w:p w:rsidR="00D50635" w:rsidRDefault="00D50635" w:rsidP="00E514FB">
      <w:pPr>
        <w:pStyle w:val="ad"/>
      </w:pPr>
      <w:r>
        <w:rPr>
          <w:noProof/>
        </w:rPr>
        <w:lastRenderedPageBreak/>
        <w:drawing>
          <wp:inline distT="0" distB="0" distL="0" distR="0">
            <wp:extent cx="5379419" cy="279082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srcRect/>
                    <a:stretch>
                      <a:fillRect/>
                    </a:stretch>
                  </pic:blipFill>
                  <pic:spPr bwMode="auto">
                    <a:xfrm>
                      <a:off x="0" y="0"/>
                      <a:ext cx="5386869" cy="2794690"/>
                    </a:xfrm>
                    <a:prstGeom prst="rect">
                      <a:avLst/>
                    </a:prstGeom>
                    <a:noFill/>
                    <a:ln w="9525">
                      <a:noFill/>
                      <a:miter lim="800000"/>
                      <a:headEnd/>
                      <a:tailEnd/>
                    </a:ln>
                  </pic:spPr>
                </pic:pic>
              </a:graphicData>
            </a:graphic>
          </wp:inline>
        </w:drawing>
      </w:r>
    </w:p>
    <w:p w:rsidR="00F11332" w:rsidRDefault="00D57BAE" w:rsidP="00E514FB">
      <w:pPr>
        <w:pStyle w:val="ad"/>
      </w:pPr>
      <w:r>
        <w:rPr>
          <w:rFonts w:hint="eastAsia"/>
        </w:rPr>
        <w:t>原因分析： 当你输入一个</w:t>
      </w:r>
      <w:hyperlink w:history="1">
        <w:r w:rsidR="00F11332" w:rsidRPr="00C30C4E">
          <w:rPr>
            <w:rStyle w:val="a6"/>
            <w:rFonts w:hint="eastAsia"/>
          </w:rPr>
          <w:t>www.etiantian.org的时候这个时候发现在   location</w:t>
        </w:r>
      </w:hyperlink>
      <w:r w:rsidR="00F11332">
        <w:rPr>
          <w:rFonts w:hint="eastAsia"/>
        </w:rPr>
        <w:t xml:space="preserve"> /test02 里面没有匹配到，那么就会转到默认的配置文件下面的 index.html，所以这个时候就是 welcome to gninx </w:t>
      </w:r>
    </w:p>
    <w:p w:rsidR="00D57BAE" w:rsidRDefault="00F11332" w:rsidP="00E514FB">
      <w:pPr>
        <w:pStyle w:val="ad"/>
      </w:pPr>
      <w:r>
        <w:rPr>
          <w:rFonts w:hint="eastAsia"/>
        </w:rPr>
        <w:t xml:space="preserve">  </w:t>
      </w:r>
    </w:p>
    <w:p w:rsidR="00D50635" w:rsidRDefault="00D50635" w:rsidP="00E514FB">
      <w:pPr>
        <w:pStyle w:val="ad"/>
      </w:pPr>
    </w:p>
    <w:p w:rsidR="00D50635" w:rsidRDefault="00D50635" w:rsidP="00E514FB">
      <w:pPr>
        <w:pStyle w:val="ad"/>
      </w:pPr>
    </w:p>
    <w:p w:rsidR="00D50635" w:rsidRDefault="00D50635" w:rsidP="00E514FB">
      <w:pPr>
        <w:pStyle w:val="ad"/>
      </w:pPr>
      <w:r>
        <w:rPr>
          <w:rFonts w:hint="eastAsia"/>
        </w:rPr>
        <w:t>测试2</w:t>
      </w:r>
    </w:p>
    <w:p w:rsidR="00D50635" w:rsidRDefault="00D50635" w:rsidP="00E514FB">
      <w:pPr>
        <w:pStyle w:val="ad"/>
      </w:pPr>
      <w:r>
        <w:rPr>
          <w:noProof/>
        </w:rPr>
        <w:drawing>
          <wp:inline distT="0" distB="0" distL="0" distR="0">
            <wp:extent cx="5781675" cy="191452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srcRect/>
                    <a:stretch>
                      <a:fillRect/>
                    </a:stretch>
                  </pic:blipFill>
                  <pic:spPr bwMode="auto">
                    <a:xfrm>
                      <a:off x="0" y="0"/>
                      <a:ext cx="5781675" cy="1914525"/>
                    </a:xfrm>
                    <a:prstGeom prst="rect">
                      <a:avLst/>
                    </a:prstGeom>
                    <a:noFill/>
                    <a:ln w="9525">
                      <a:noFill/>
                      <a:miter lim="800000"/>
                      <a:headEnd/>
                      <a:tailEnd/>
                    </a:ln>
                  </pic:spPr>
                </pic:pic>
              </a:graphicData>
            </a:graphic>
          </wp:inline>
        </w:drawing>
      </w:r>
    </w:p>
    <w:p w:rsidR="00F11332" w:rsidRDefault="00F11332" w:rsidP="00E514FB">
      <w:pPr>
        <w:pStyle w:val="ad"/>
      </w:pPr>
      <w:r>
        <w:rPr>
          <w:rFonts w:hint="eastAsia"/>
        </w:rPr>
        <w:t>原因分析：</w:t>
      </w:r>
    </w:p>
    <w:p w:rsidR="00F11332" w:rsidRPr="00544738" w:rsidRDefault="00F11332" w:rsidP="00E514FB">
      <w:pPr>
        <w:pStyle w:val="ad"/>
      </w:pPr>
      <w:r>
        <w:rPr>
          <w:rFonts w:hint="eastAsia"/>
        </w:rPr>
        <w:t xml:space="preserve">当你输入 </w:t>
      </w:r>
      <w:hyperlink r:id="rId56" w:history="1">
        <w:r w:rsidR="00CC6BF9" w:rsidRPr="00C30C4E">
          <w:rPr>
            <w:rStyle w:val="a6"/>
            <w:rFonts w:hint="eastAsia"/>
          </w:rPr>
          <w:t>www.etiantian.org/test02 那么就匹配到了 location /test02 默认目录下面test02目录下面的文件 test02.html</w:t>
        </w:r>
      </w:hyperlink>
      <w:r w:rsidR="00CC6BF9">
        <w:rPr>
          <w:rFonts w:hint="eastAsia"/>
        </w:rPr>
        <w:t xml:space="preserve"> 文件，所以就会出现上图的结果。</w:t>
      </w:r>
    </w:p>
    <w:p w:rsidR="00AC23E9" w:rsidRDefault="00AC23E9" w:rsidP="005A580A"/>
    <w:p w:rsidR="00F33057" w:rsidRDefault="00940721" w:rsidP="00940721">
      <w:pPr>
        <w:pStyle w:val="3"/>
        <w:spacing w:before="163" w:after="163"/>
      </w:pPr>
      <w:r>
        <w:rPr>
          <w:rFonts w:hint="eastAsia"/>
        </w:rPr>
        <w:t>普通</w:t>
      </w:r>
      <w:r w:rsidR="00D57BAE">
        <w:rPr>
          <w:rFonts w:hint="eastAsia"/>
        </w:rPr>
        <w:t>与精确</w:t>
      </w:r>
      <w:r>
        <w:rPr>
          <w:rFonts w:hint="eastAsia"/>
        </w:rPr>
        <w:t>匹配的案例说明</w:t>
      </w:r>
    </w:p>
    <w:p w:rsidR="00940721" w:rsidRDefault="00940721" w:rsidP="00940721">
      <w:pPr>
        <w:pStyle w:val="ad"/>
      </w:pPr>
      <w:r>
        <w:rPr>
          <w:rFonts w:hint="eastAsia"/>
        </w:rPr>
        <w:t>主要讲的 精准匹配和普通匹配的区别</w:t>
      </w:r>
    </w:p>
    <w:p w:rsidR="00940721" w:rsidRDefault="00940721" w:rsidP="00940721">
      <w:pPr>
        <w:pStyle w:val="ad"/>
      </w:pPr>
      <w:r>
        <w:rPr>
          <w:rFonts w:hint="eastAsia"/>
        </w:rPr>
        <w:t xml:space="preserve">原则是那配置文件里面location后面的 / 或者其他的匹配 输入网页的 url </w:t>
      </w:r>
      <w:r w:rsidR="00006D6D">
        <w:rPr>
          <w:rFonts w:hint="eastAsia"/>
        </w:rPr>
        <w:t xml:space="preserve"> 可以把普通匹配看做一个字符串，但是是一个一段一段的字符串。</w:t>
      </w:r>
    </w:p>
    <w:p w:rsidR="00940721" w:rsidRDefault="00940721" w:rsidP="00940721">
      <w:pPr>
        <w:pStyle w:val="ad"/>
      </w:pPr>
      <w:r>
        <w:rPr>
          <w:rFonts w:hint="eastAsia"/>
        </w:rPr>
        <w:lastRenderedPageBreak/>
        <w:t>不是拿网页的url来匹配配置文件里面的location</w:t>
      </w:r>
    </w:p>
    <w:p w:rsidR="00940721" w:rsidRPr="00940721" w:rsidRDefault="00940721" w:rsidP="00940721">
      <w:pPr>
        <w:pStyle w:val="ad"/>
      </w:pPr>
      <w:r>
        <w:rPr>
          <w:rFonts w:hint="eastAsia"/>
        </w:rPr>
        <w:t xml:space="preserve">比如网页上输入的是  </w:t>
      </w:r>
      <w:hyperlink r:id="rId57" w:history="1">
        <w:r w:rsidRPr="00C30C4E">
          <w:rPr>
            <w:rStyle w:val="a6"/>
            <w:rFonts w:hint="eastAsia"/>
          </w:rPr>
          <w:t>www.etiantina.org</w:t>
        </w:r>
      </w:hyperlink>
      <w:r>
        <w:rPr>
          <w:rFonts w:hint="eastAsia"/>
        </w:rPr>
        <w:t xml:space="preserve"> 那么他的uri 是 /  如果这个时候 配置文件里面的 location 是</w:t>
      </w:r>
      <w:r w:rsidR="006E567F">
        <w:rPr>
          <w:rFonts w:hint="eastAsia"/>
        </w:rPr>
        <w:t xml:space="preserve"> location /index.html  那么明显 配置文件里面的uri 小于网站的uri没有办法匹配</w:t>
      </w:r>
    </w:p>
    <w:p w:rsidR="005A580A" w:rsidRDefault="005A580A" w:rsidP="005A580A"/>
    <w:p w:rsidR="001C73CE" w:rsidRDefault="009023B8" w:rsidP="001C73CE">
      <w:pPr>
        <w:pStyle w:val="4"/>
      </w:pPr>
      <w:r>
        <w:rPr>
          <w:rFonts w:hint="eastAsia"/>
        </w:rPr>
        <w:t>案例</w:t>
      </w:r>
      <w:r>
        <w:rPr>
          <w:rFonts w:hint="eastAsia"/>
        </w:rPr>
        <w:t>1</w:t>
      </w:r>
    </w:p>
    <w:p w:rsidR="001C73CE" w:rsidRDefault="001C73CE" w:rsidP="001C73CE">
      <w:pPr>
        <w:pStyle w:val="ad"/>
      </w:pPr>
      <w:r>
        <w:rPr>
          <w:rFonts w:hint="eastAsia"/>
        </w:rPr>
        <w:t>案例1：</w:t>
      </w:r>
    </w:p>
    <w:p w:rsidR="001C73CE" w:rsidRDefault="001C73CE" w:rsidP="001C73CE">
      <w:pPr>
        <w:pStyle w:val="ad"/>
      </w:pPr>
      <w:r>
        <w:rPr>
          <w:rFonts w:hint="eastAsia"/>
        </w:rPr>
        <w:t>配置文件：说明其他路径和相关的目录和文件都准备好了。具体看配置文件说明定位</w:t>
      </w:r>
    </w:p>
    <w:p w:rsidR="001C73CE" w:rsidRDefault="001C73CE" w:rsidP="001C73CE">
      <w:pPr>
        <w:pStyle w:val="ad"/>
      </w:pPr>
      <w:r>
        <w:rPr>
          <w:rFonts w:hint="eastAsia"/>
        </w:rPr>
        <w:t>配置1：</w:t>
      </w:r>
    </w:p>
    <w:p w:rsidR="001C73CE" w:rsidRDefault="001C73CE" w:rsidP="001C73CE">
      <w:pPr>
        <w:pStyle w:val="ad"/>
      </w:pPr>
      <w:r>
        <w:t xml:space="preserve">[root@web01 www]# pwd </w:t>
      </w:r>
    </w:p>
    <w:p w:rsidR="001C73CE" w:rsidRDefault="001C73CE" w:rsidP="001C73CE">
      <w:pPr>
        <w:pStyle w:val="ad"/>
      </w:pPr>
      <w:r>
        <w:t>/application/nginx/html/www</w:t>
      </w:r>
    </w:p>
    <w:p w:rsidR="001C73CE" w:rsidRDefault="001C73CE" w:rsidP="001C73CE">
      <w:pPr>
        <w:pStyle w:val="ad"/>
      </w:pPr>
      <w:r>
        <w:t xml:space="preserve">[root@web01 www]# cat index.htm index.html </w:t>
      </w:r>
    </w:p>
    <w:p w:rsidR="001C73CE" w:rsidRDefault="001C73CE" w:rsidP="001C73CE">
      <w:pPr>
        <w:pStyle w:val="ad"/>
      </w:pPr>
      <w:r>
        <w:t>10.0.0.7 www.etiantian.org htm</w:t>
      </w:r>
    </w:p>
    <w:p w:rsidR="001C73CE" w:rsidRDefault="001C73CE" w:rsidP="001C73CE">
      <w:pPr>
        <w:pStyle w:val="ad"/>
      </w:pPr>
      <w:r>
        <w:t>10.0.0.7 www.etiantian.org</w:t>
      </w:r>
    </w:p>
    <w:p w:rsidR="001C73CE" w:rsidRDefault="001C73CE" w:rsidP="001C73CE">
      <w:pPr>
        <w:pStyle w:val="ad"/>
      </w:pPr>
      <w:r>
        <w:t>[root@web01 www]#</w:t>
      </w:r>
    </w:p>
    <w:p w:rsidR="001C73CE" w:rsidRDefault="001C73CE" w:rsidP="001C73CE">
      <w:pPr>
        <w:pStyle w:val="ad"/>
      </w:pPr>
      <w:r>
        <w:rPr>
          <w:rFonts w:hint="eastAsia"/>
        </w:rPr>
        <w:t>配置2：</w:t>
      </w:r>
    </w:p>
    <w:p w:rsidR="001C73CE" w:rsidRDefault="001C73CE" w:rsidP="001C73CE">
      <w:pPr>
        <w:pStyle w:val="ad"/>
      </w:pPr>
      <w:r>
        <w:t>[root@web01 test01]# pwd</w:t>
      </w:r>
    </w:p>
    <w:p w:rsidR="001C73CE" w:rsidRDefault="001C73CE" w:rsidP="001C73CE">
      <w:pPr>
        <w:pStyle w:val="ad"/>
      </w:pPr>
      <w:r>
        <w:t>/opt/test01</w:t>
      </w:r>
    </w:p>
    <w:p w:rsidR="001C73CE" w:rsidRDefault="001C73CE" w:rsidP="001C73CE">
      <w:pPr>
        <w:pStyle w:val="ad"/>
      </w:pPr>
      <w:r>
        <w:t>[root@web01 test01]# cat index.htm index.html</w:t>
      </w:r>
    </w:p>
    <w:p w:rsidR="001C73CE" w:rsidRDefault="001C73CE" w:rsidP="001C73CE">
      <w:pPr>
        <w:pStyle w:val="ad"/>
      </w:pPr>
      <w:r>
        <w:t>456</w:t>
      </w:r>
    </w:p>
    <w:p w:rsidR="001C73CE" w:rsidRDefault="001C73CE" w:rsidP="001C73CE">
      <w:pPr>
        <w:pStyle w:val="ad"/>
      </w:pPr>
      <w:r>
        <w:t>123</w:t>
      </w:r>
    </w:p>
    <w:p w:rsidR="001C73CE" w:rsidRDefault="001C73CE" w:rsidP="001C73CE">
      <w:pPr>
        <w:pStyle w:val="ad"/>
      </w:pPr>
      <w:r>
        <w:t>[root@web01 test01]#</w:t>
      </w:r>
    </w:p>
    <w:p w:rsidR="001C73CE" w:rsidRDefault="001C73CE" w:rsidP="001C73CE">
      <w:pPr>
        <w:pStyle w:val="ad"/>
      </w:pPr>
      <w:r>
        <w:rPr>
          <w:rFonts w:hint="eastAsia"/>
        </w:rPr>
        <w:t>-----------------------------------------------------------------------------</w:t>
      </w:r>
    </w:p>
    <w:p w:rsidR="001C73CE" w:rsidRDefault="001C73CE" w:rsidP="001C73CE">
      <w:pPr>
        <w:pStyle w:val="ad"/>
      </w:pPr>
      <w:r>
        <w:rPr>
          <w:rFonts w:hint="eastAsia"/>
        </w:rPr>
        <w:t>配置文件：</w:t>
      </w:r>
    </w:p>
    <w:p w:rsidR="001C73CE" w:rsidRDefault="001C73CE" w:rsidP="001C73CE">
      <w:pPr>
        <w:pStyle w:val="ad"/>
      </w:pPr>
      <w:r>
        <w:t>worker_processes  2;</w:t>
      </w:r>
    </w:p>
    <w:p w:rsidR="001C73CE" w:rsidRDefault="001C73CE" w:rsidP="001C73CE">
      <w:pPr>
        <w:pStyle w:val="ad"/>
      </w:pPr>
      <w:r>
        <w:t xml:space="preserve">    events {</w:t>
      </w:r>
    </w:p>
    <w:p w:rsidR="001C73CE" w:rsidRDefault="001C73CE" w:rsidP="001C73CE">
      <w:pPr>
        <w:pStyle w:val="ad"/>
      </w:pPr>
      <w:r>
        <w:t xml:space="preserve">        worker_connections  1024;</w:t>
      </w:r>
    </w:p>
    <w:p w:rsidR="001C73CE" w:rsidRDefault="001C73CE" w:rsidP="001C73CE">
      <w:pPr>
        <w:pStyle w:val="ad"/>
      </w:pPr>
      <w:r>
        <w:t xml:space="preserve">    }</w:t>
      </w:r>
    </w:p>
    <w:p w:rsidR="001C73CE" w:rsidRDefault="001C73CE" w:rsidP="001C73CE">
      <w:pPr>
        <w:pStyle w:val="ad"/>
      </w:pPr>
      <w:r>
        <w:t xml:space="preserve">    http {</w:t>
      </w:r>
    </w:p>
    <w:p w:rsidR="001C73CE" w:rsidRDefault="001C73CE" w:rsidP="001C73CE">
      <w:pPr>
        <w:pStyle w:val="ad"/>
      </w:pPr>
      <w:r>
        <w:t xml:space="preserve">        include       mime.types;</w:t>
      </w:r>
    </w:p>
    <w:p w:rsidR="001C73CE" w:rsidRDefault="001C73CE" w:rsidP="001C73CE">
      <w:pPr>
        <w:pStyle w:val="ad"/>
      </w:pPr>
      <w:r>
        <w:t xml:space="preserve">        default_type  application/octet-stream;</w:t>
      </w:r>
    </w:p>
    <w:p w:rsidR="001C73CE" w:rsidRDefault="001C73CE" w:rsidP="001C73CE">
      <w:pPr>
        <w:pStyle w:val="ad"/>
      </w:pPr>
      <w:r>
        <w:t xml:space="preserve">        sendfile        on;</w:t>
      </w:r>
    </w:p>
    <w:p w:rsidR="001C73CE" w:rsidRDefault="001C73CE" w:rsidP="001C73CE">
      <w:pPr>
        <w:pStyle w:val="ad"/>
      </w:pPr>
    </w:p>
    <w:p w:rsidR="001C73CE" w:rsidRDefault="001C73CE" w:rsidP="001C73CE">
      <w:pPr>
        <w:pStyle w:val="ad"/>
      </w:pPr>
    </w:p>
    <w:p w:rsidR="001C73CE" w:rsidRDefault="001C73CE" w:rsidP="001C73CE">
      <w:pPr>
        <w:pStyle w:val="ad"/>
      </w:pPr>
      <w:r>
        <w:t xml:space="preserve">        keepalive_timeout  65;</w:t>
      </w:r>
    </w:p>
    <w:p w:rsidR="001C73CE" w:rsidRDefault="001C73CE" w:rsidP="001C73CE">
      <w:pPr>
        <w:pStyle w:val="ad"/>
      </w:pPr>
      <w:r>
        <w:lastRenderedPageBreak/>
        <w:t xml:space="preserve">        server {</w:t>
      </w:r>
    </w:p>
    <w:p w:rsidR="001C73CE" w:rsidRDefault="001C73CE" w:rsidP="001C73CE">
      <w:pPr>
        <w:pStyle w:val="ad"/>
      </w:pPr>
      <w:r>
        <w:t xml:space="preserve">        listen       80;</w:t>
      </w:r>
    </w:p>
    <w:p w:rsidR="001C73CE" w:rsidRDefault="001C73CE" w:rsidP="001C73CE">
      <w:pPr>
        <w:pStyle w:val="ad"/>
      </w:pPr>
      <w:r>
        <w:t xml:space="preserve">        server_name  www.etiantian.org;</w:t>
      </w:r>
    </w:p>
    <w:p w:rsidR="001C73CE" w:rsidRDefault="001C73CE" w:rsidP="001C73CE">
      <w:pPr>
        <w:pStyle w:val="ad"/>
      </w:pPr>
      <w:r>
        <w:t xml:space="preserve">           location /{</w:t>
      </w:r>
    </w:p>
    <w:p w:rsidR="001C73CE" w:rsidRDefault="001C73CE" w:rsidP="001C73CE">
      <w:pPr>
        <w:pStyle w:val="ad"/>
      </w:pPr>
      <w:r>
        <w:t xml:space="preserve">            root   html/www;</w:t>
      </w:r>
    </w:p>
    <w:p w:rsidR="001C73CE" w:rsidRDefault="001C73CE" w:rsidP="001C73CE">
      <w:pPr>
        <w:pStyle w:val="ad"/>
      </w:pPr>
      <w:r>
        <w:t xml:space="preserve">            index  index.html index.htm;</w:t>
      </w:r>
    </w:p>
    <w:p w:rsidR="001C73CE" w:rsidRDefault="001C73CE" w:rsidP="001C73CE">
      <w:pPr>
        <w:pStyle w:val="ad"/>
      </w:pPr>
      <w:r>
        <w:t xml:space="preserve">         }</w:t>
      </w:r>
    </w:p>
    <w:p w:rsidR="001C73CE" w:rsidRDefault="001C73CE" w:rsidP="001C73CE">
      <w:pPr>
        <w:pStyle w:val="ad"/>
      </w:pPr>
      <w:r>
        <w:t xml:space="preserve">           location =/{</w:t>
      </w:r>
    </w:p>
    <w:p w:rsidR="001C73CE" w:rsidRDefault="001C73CE" w:rsidP="001C73CE">
      <w:pPr>
        <w:pStyle w:val="ad"/>
      </w:pPr>
      <w:r>
        <w:t xml:space="preserve">            root   /opt/test01;</w:t>
      </w:r>
    </w:p>
    <w:p w:rsidR="001C73CE" w:rsidRDefault="001C73CE" w:rsidP="001C73CE">
      <w:pPr>
        <w:pStyle w:val="ad"/>
      </w:pPr>
      <w:r>
        <w:t xml:space="preserve">            index  index.html index.htm;  </w:t>
      </w:r>
    </w:p>
    <w:p w:rsidR="001C73CE" w:rsidRDefault="001C73CE" w:rsidP="001C73CE">
      <w:pPr>
        <w:pStyle w:val="ad"/>
      </w:pPr>
      <w:r>
        <w:t xml:space="preserve">         }</w:t>
      </w:r>
    </w:p>
    <w:p w:rsidR="001C73CE" w:rsidRDefault="001C73CE" w:rsidP="001C73CE">
      <w:pPr>
        <w:pStyle w:val="ad"/>
      </w:pPr>
      <w:r>
        <w:t xml:space="preserve">    }</w:t>
      </w:r>
    </w:p>
    <w:p w:rsidR="001C73CE" w:rsidRDefault="001C73CE" w:rsidP="001C73CE">
      <w:pPr>
        <w:pStyle w:val="ad"/>
      </w:pPr>
    </w:p>
    <w:p w:rsidR="001C73CE" w:rsidRDefault="001C73CE" w:rsidP="001C73CE">
      <w:pPr>
        <w:pStyle w:val="ad"/>
      </w:pPr>
      <w:r>
        <w:t xml:space="preserve">    }</w:t>
      </w:r>
    </w:p>
    <w:p w:rsidR="001C73CE" w:rsidRDefault="001C73CE" w:rsidP="001C73CE">
      <w:pPr>
        <w:pStyle w:val="ad"/>
      </w:pPr>
      <w:r>
        <w:t>------------------------------------------------------------</w:t>
      </w:r>
    </w:p>
    <w:p w:rsidR="001C73CE" w:rsidRDefault="001C73CE" w:rsidP="001C73CE">
      <w:pPr>
        <w:pStyle w:val="ad"/>
      </w:pPr>
      <w:r>
        <w:rPr>
          <w:rFonts w:hint="eastAsia"/>
        </w:rPr>
        <w:t>测试结果：</w:t>
      </w:r>
    </w:p>
    <w:p w:rsidR="001C73CE" w:rsidRDefault="001C73CE" w:rsidP="001C73CE">
      <w:pPr>
        <w:pStyle w:val="ad"/>
      </w:pPr>
      <w:r>
        <w:rPr>
          <w:noProof/>
        </w:rPr>
        <w:drawing>
          <wp:inline distT="0" distB="0" distL="0" distR="0">
            <wp:extent cx="4248150" cy="1495425"/>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248150" cy="1495425"/>
                    </a:xfrm>
                    <a:prstGeom prst="rect">
                      <a:avLst/>
                    </a:prstGeom>
                    <a:noFill/>
                    <a:ln w="9525">
                      <a:noFill/>
                      <a:miter lim="800000"/>
                      <a:headEnd/>
                      <a:tailEnd/>
                    </a:ln>
                  </pic:spPr>
                </pic:pic>
              </a:graphicData>
            </a:graphic>
          </wp:inline>
        </w:drawing>
      </w:r>
    </w:p>
    <w:p w:rsidR="001C73CE" w:rsidRDefault="001C73CE" w:rsidP="001C73CE">
      <w:pPr>
        <w:pStyle w:val="ad"/>
      </w:pPr>
    </w:p>
    <w:p w:rsidR="001C73CE" w:rsidRDefault="001C73CE" w:rsidP="001C73CE">
      <w:pPr>
        <w:pStyle w:val="ad"/>
      </w:pPr>
    </w:p>
    <w:p w:rsidR="001C73CE" w:rsidRPr="001C73CE" w:rsidRDefault="001C73CE" w:rsidP="001C73CE">
      <w:pPr>
        <w:pStyle w:val="ad"/>
        <w:rPr>
          <w:highlight w:val="yellow"/>
        </w:rPr>
      </w:pPr>
      <w:r w:rsidRPr="001C73CE">
        <w:rPr>
          <w:rFonts w:hint="eastAsia"/>
          <w:highlight w:val="yellow"/>
        </w:rPr>
        <w:t>原因分析：</w:t>
      </w:r>
    </w:p>
    <w:p w:rsidR="001C73CE" w:rsidRDefault="001C73CE" w:rsidP="001C73CE">
      <w:pPr>
        <w:pStyle w:val="ad"/>
      </w:pPr>
      <w:r w:rsidRPr="001C73CE">
        <w:rPr>
          <w:rFonts w:hint="eastAsia"/>
          <w:highlight w:val="yellow"/>
        </w:rPr>
        <w:t>首先当你输入</w:t>
      </w:r>
      <w:hyperlink r:id="rId59" w:history="1">
        <w:r w:rsidRPr="001C73CE">
          <w:rPr>
            <w:rStyle w:val="a6"/>
            <w:rFonts w:hint="eastAsia"/>
            <w:highlight w:val="yellow"/>
          </w:rPr>
          <w:t>www.etianitan.org的时候，立马就会精准匹配location=/</w:t>
        </w:r>
      </w:hyperlink>
      <w:r w:rsidRPr="001C73CE">
        <w:rPr>
          <w:rFonts w:hint="eastAsia"/>
          <w:highlight w:val="yellow"/>
        </w:rPr>
        <w:t>这个uri  但是 /是一个目录。没有办法给你匹配内容，所以这个时候他就会进入精准匹配目录下面的第一个索引文件 index.html文件，这个时候他就会内部做第二次跳转，变成访问的是</w:t>
      </w:r>
      <w:hyperlink r:id="rId60" w:history="1">
        <w:r w:rsidRPr="001C73CE">
          <w:rPr>
            <w:rStyle w:val="a6"/>
            <w:rFonts w:hint="eastAsia"/>
            <w:highlight w:val="yellow"/>
          </w:rPr>
          <w:t>www.etiantian.org/index.html</w:t>
        </w:r>
      </w:hyperlink>
      <w:r w:rsidRPr="001C73CE">
        <w:rPr>
          <w:rFonts w:hint="eastAsia"/>
          <w:highlight w:val="yellow"/>
        </w:rPr>
        <w:t xml:space="preserve"> （index.html是uri）但是这个时候精准的/就不能匹配了，（精准匹配就是等号后面跟什么然后就会匹配什么）那么他就会继续找，然后就找到了 /index.html  所以最后结果就是</w:t>
      </w:r>
      <w:r w:rsidRPr="001C73CE">
        <w:rPr>
          <w:highlight w:val="yellow"/>
        </w:rPr>
        <w:t>10.0.0.7 www.etiantian.org</w:t>
      </w:r>
    </w:p>
    <w:p w:rsidR="001C73CE" w:rsidRPr="001C73CE" w:rsidRDefault="00F33057" w:rsidP="001C73CE">
      <w:pPr>
        <w:pStyle w:val="ad"/>
      </w:pPr>
      <w:r>
        <w:rPr>
          <w:rFonts w:hint="eastAsia"/>
        </w:rPr>
        <w:t>/只是一个目录最终需要引导到文件上</w:t>
      </w:r>
      <w:r w:rsidR="006B5D70">
        <w:rPr>
          <w:rFonts w:hint="eastAsia"/>
        </w:rPr>
        <w:t xml:space="preserve"> 因为目录没有办法相应你的请求</w:t>
      </w:r>
    </w:p>
    <w:p w:rsidR="005A580A" w:rsidRDefault="005A580A" w:rsidP="005A580A"/>
    <w:p w:rsidR="005A580A" w:rsidRDefault="001C73CE" w:rsidP="001C73CE">
      <w:pPr>
        <w:pStyle w:val="4"/>
      </w:pPr>
      <w:r>
        <w:rPr>
          <w:rFonts w:hint="eastAsia"/>
        </w:rPr>
        <w:t>案例</w:t>
      </w:r>
      <w:r>
        <w:rPr>
          <w:rFonts w:hint="eastAsia"/>
        </w:rPr>
        <w:t>2</w:t>
      </w:r>
    </w:p>
    <w:p w:rsidR="00F15E99" w:rsidRDefault="00F15E99" w:rsidP="00F15E99">
      <w:pPr>
        <w:pStyle w:val="ad"/>
      </w:pPr>
      <w:r>
        <w:rPr>
          <w:rFonts w:hint="eastAsia"/>
        </w:rPr>
        <w:t>配置1：</w:t>
      </w:r>
    </w:p>
    <w:p w:rsidR="00F15E99" w:rsidRDefault="00F15E99" w:rsidP="00F15E99">
      <w:pPr>
        <w:pStyle w:val="ad"/>
      </w:pPr>
      <w:r>
        <w:lastRenderedPageBreak/>
        <w:t xml:space="preserve">[root@web01 www]# pwd </w:t>
      </w:r>
    </w:p>
    <w:p w:rsidR="00F15E99" w:rsidRDefault="00F15E99" w:rsidP="00F15E99">
      <w:pPr>
        <w:pStyle w:val="ad"/>
      </w:pPr>
      <w:r>
        <w:t>/application/nginx/html/www</w:t>
      </w:r>
    </w:p>
    <w:p w:rsidR="00F15E99" w:rsidRDefault="00F15E99" w:rsidP="00F15E99">
      <w:pPr>
        <w:pStyle w:val="ad"/>
      </w:pPr>
      <w:r>
        <w:t xml:space="preserve">[root@web01 www]# cat index.htm index.html </w:t>
      </w:r>
    </w:p>
    <w:p w:rsidR="00F15E99" w:rsidRDefault="00F15E99" w:rsidP="00F15E99">
      <w:pPr>
        <w:pStyle w:val="ad"/>
      </w:pPr>
      <w:r>
        <w:t>10.0.0.7 www.etiantian.org htm</w:t>
      </w:r>
    </w:p>
    <w:p w:rsidR="00F15E99" w:rsidRDefault="00F15E99" w:rsidP="00F15E99">
      <w:pPr>
        <w:pStyle w:val="ad"/>
      </w:pPr>
      <w:r>
        <w:t>10.0.0.7 www.etiantian.org</w:t>
      </w:r>
    </w:p>
    <w:p w:rsidR="00F15E99" w:rsidRDefault="00F15E99" w:rsidP="00F15E99">
      <w:pPr>
        <w:pStyle w:val="ad"/>
      </w:pPr>
      <w:r>
        <w:t>[root@web01 www]#</w:t>
      </w:r>
    </w:p>
    <w:p w:rsidR="00F15E99" w:rsidRDefault="00F15E99" w:rsidP="00F15E99">
      <w:pPr>
        <w:pStyle w:val="ad"/>
      </w:pPr>
      <w:r>
        <w:rPr>
          <w:rFonts w:hint="eastAsia"/>
        </w:rPr>
        <w:t>配置2：</w:t>
      </w:r>
    </w:p>
    <w:p w:rsidR="00F15E99" w:rsidRDefault="00F15E99" w:rsidP="00F15E99">
      <w:pPr>
        <w:pStyle w:val="ad"/>
      </w:pPr>
      <w:r>
        <w:t>[root@web01 test01]# pwd</w:t>
      </w:r>
    </w:p>
    <w:p w:rsidR="00F15E99" w:rsidRDefault="00F15E99" w:rsidP="00F15E99">
      <w:pPr>
        <w:pStyle w:val="ad"/>
      </w:pPr>
      <w:r>
        <w:t>/opt/test01</w:t>
      </w:r>
    </w:p>
    <w:p w:rsidR="00F15E99" w:rsidRDefault="00F15E99" w:rsidP="00F15E99">
      <w:pPr>
        <w:pStyle w:val="ad"/>
      </w:pPr>
      <w:r>
        <w:t>[root@web01 test01]# cat index.htm index.html</w:t>
      </w:r>
    </w:p>
    <w:p w:rsidR="00F15E99" w:rsidRDefault="00F15E99" w:rsidP="00F15E99">
      <w:pPr>
        <w:pStyle w:val="ad"/>
      </w:pPr>
      <w:r>
        <w:t>456</w:t>
      </w:r>
    </w:p>
    <w:p w:rsidR="00F15E99" w:rsidRDefault="00F15E99" w:rsidP="00F15E99">
      <w:pPr>
        <w:pStyle w:val="ad"/>
      </w:pPr>
      <w:r>
        <w:t>123</w:t>
      </w:r>
    </w:p>
    <w:p w:rsidR="00F15E99" w:rsidRDefault="00F15E99" w:rsidP="00F15E99">
      <w:pPr>
        <w:pStyle w:val="ad"/>
      </w:pPr>
      <w:r>
        <w:t>[root@web01 test01]#</w:t>
      </w:r>
    </w:p>
    <w:p w:rsidR="00F15E99" w:rsidRDefault="00F15E99" w:rsidP="00F15E99">
      <w:pPr>
        <w:pStyle w:val="ad"/>
      </w:pPr>
      <w:r>
        <w:rPr>
          <w:rFonts w:hint="eastAsia"/>
        </w:rPr>
        <w:t>-----------------------------------------------------------------------------</w:t>
      </w:r>
    </w:p>
    <w:p w:rsidR="00F15E99" w:rsidRDefault="00F15E99" w:rsidP="00F15E99">
      <w:pPr>
        <w:pStyle w:val="ad"/>
      </w:pPr>
      <w:r>
        <w:rPr>
          <w:rFonts w:hint="eastAsia"/>
        </w:rPr>
        <w:t>配置文件：</w:t>
      </w:r>
    </w:p>
    <w:p w:rsidR="000424DB" w:rsidRDefault="000424DB" w:rsidP="000424DB">
      <w:pPr>
        <w:pStyle w:val="ad"/>
      </w:pPr>
      <w:r>
        <w:t>worker_processes  2;</w:t>
      </w:r>
    </w:p>
    <w:p w:rsidR="000424DB" w:rsidRDefault="000424DB" w:rsidP="000424DB">
      <w:pPr>
        <w:pStyle w:val="ad"/>
      </w:pPr>
      <w:r>
        <w:t xml:space="preserve">    events {</w:t>
      </w:r>
    </w:p>
    <w:p w:rsidR="000424DB" w:rsidRDefault="000424DB" w:rsidP="000424DB">
      <w:pPr>
        <w:pStyle w:val="ad"/>
      </w:pPr>
      <w:r>
        <w:t xml:space="preserve">        worker_connections  1024;</w:t>
      </w:r>
    </w:p>
    <w:p w:rsidR="000424DB" w:rsidRDefault="000424DB" w:rsidP="000424DB">
      <w:pPr>
        <w:pStyle w:val="ad"/>
      </w:pPr>
      <w:r>
        <w:t xml:space="preserve">    }</w:t>
      </w:r>
    </w:p>
    <w:p w:rsidR="000424DB" w:rsidRDefault="000424DB" w:rsidP="000424DB">
      <w:pPr>
        <w:pStyle w:val="ad"/>
      </w:pPr>
      <w:r>
        <w:t xml:space="preserve">    http {</w:t>
      </w:r>
    </w:p>
    <w:p w:rsidR="000424DB" w:rsidRDefault="000424DB" w:rsidP="000424DB">
      <w:pPr>
        <w:pStyle w:val="ad"/>
      </w:pPr>
      <w:r>
        <w:t xml:space="preserve">        include       mime.types;</w:t>
      </w:r>
    </w:p>
    <w:p w:rsidR="000424DB" w:rsidRDefault="000424DB" w:rsidP="000424DB">
      <w:pPr>
        <w:pStyle w:val="ad"/>
      </w:pPr>
      <w:r>
        <w:t xml:space="preserve">        default_type  application/octet-stream;</w:t>
      </w:r>
    </w:p>
    <w:p w:rsidR="000424DB" w:rsidRDefault="000424DB" w:rsidP="000424DB">
      <w:pPr>
        <w:pStyle w:val="ad"/>
      </w:pPr>
      <w:r>
        <w:t xml:space="preserve">        sendfile        on;</w:t>
      </w:r>
    </w:p>
    <w:p w:rsidR="000424DB" w:rsidRDefault="000424DB" w:rsidP="000424DB">
      <w:pPr>
        <w:pStyle w:val="ad"/>
      </w:pPr>
    </w:p>
    <w:p w:rsidR="000424DB" w:rsidRDefault="000424DB" w:rsidP="000424DB">
      <w:pPr>
        <w:pStyle w:val="ad"/>
      </w:pPr>
    </w:p>
    <w:p w:rsidR="000424DB" w:rsidRDefault="000424DB" w:rsidP="000424DB">
      <w:pPr>
        <w:pStyle w:val="ad"/>
      </w:pPr>
      <w:r>
        <w:t xml:space="preserve">        keepalive_timeout  65;</w:t>
      </w:r>
    </w:p>
    <w:p w:rsidR="000424DB" w:rsidRDefault="000424DB" w:rsidP="000424DB">
      <w:pPr>
        <w:pStyle w:val="ad"/>
      </w:pPr>
      <w:r>
        <w:t xml:space="preserve">        server {</w:t>
      </w:r>
    </w:p>
    <w:p w:rsidR="000424DB" w:rsidRDefault="000424DB" w:rsidP="000424DB">
      <w:pPr>
        <w:pStyle w:val="ad"/>
      </w:pPr>
      <w:r>
        <w:t xml:space="preserve">        listen       80;</w:t>
      </w:r>
    </w:p>
    <w:p w:rsidR="000424DB" w:rsidRDefault="000424DB" w:rsidP="000424DB">
      <w:pPr>
        <w:pStyle w:val="ad"/>
      </w:pPr>
      <w:r>
        <w:t xml:space="preserve">        server_name  www.etiantian.org;</w:t>
      </w:r>
    </w:p>
    <w:p w:rsidR="000424DB" w:rsidRDefault="000424DB" w:rsidP="000424DB">
      <w:pPr>
        <w:pStyle w:val="ad"/>
      </w:pPr>
      <w:r>
        <w:t xml:space="preserve">           location /{</w:t>
      </w:r>
    </w:p>
    <w:p w:rsidR="000424DB" w:rsidRDefault="000424DB" w:rsidP="000424DB">
      <w:pPr>
        <w:pStyle w:val="ad"/>
      </w:pPr>
      <w:r>
        <w:t xml:space="preserve">            root   html/www;</w:t>
      </w:r>
    </w:p>
    <w:p w:rsidR="000424DB" w:rsidRDefault="000424DB" w:rsidP="000424DB">
      <w:pPr>
        <w:pStyle w:val="ad"/>
      </w:pPr>
      <w:r>
        <w:t xml:space="preserve">            index  index.html index.htm;</w:t>
      </w:r>
    </w:p>
    <w:p w:rsidR="000424DB" w:rsidRDefault="000424DB" w:rsidP="000424DB">
      <w:pPr>
        <w:pStyle w:val="ad"/>
      </w:pPr>
      <w:r>
        <w:t xml:space="preserve">         }</w:t>
      </w:r>
    </w:p>
    <w:p w:rsidR="000424DB" w:rsidRDefault="000424DB" w:rsidP="000424DB">
      <w:pPr>
        <w:pStyle w:val="ad"/>
      </w:pPr>
      <w:r>
        <w:t xml:space="preserve">           location =/index.html{</w:t>
      </w:r>
    </w:p>
    <w:p w:rsidR="000424DB" w:rsidRDefault="000424DB" w:rsidP="000424DB">
      <w:pPr>
        <w:pStyle w:val="ad"/>
      </w:pPr>
      <w:r>
        <w:t xml:space="preserve">            root   /opt/test01;</w:t>
      </w:r>
    </w:p>
    <w:p w:rsidR="000424DB" w:rsidRDefault="000424DB" w:rsidP="000424DB">
      <w:pPr>
        <w:pStyle w:val="ad"/>
      </w:pPr>
      <w:r>
        <w:lastRenderedPageBreak/>
        <w:t xml:space="preserve">            index  index.html index.htm;</w:t>
      </w:r>
    </w:p>
    <w:p w:rsidR="000424DB" w:rsidRDefault="000424DB" w:rsidP="000424DB">
      <w:pPr>
        <w:pStyle w:val="ad"/>
      </w:pPr>
      <w:r>
        <w:t xml:space="preserve">         }</w:t>
      </w:r>
    </w:p>
    <w:p w:rsidR="001C73CE" w:rsidRDefault="000424DB" w:rsidP="000424DB">
      <w:pPr>
        <w:pStyle w:val="ad"/>
        <w:ind w:firstLine="405"/>
      </w:pPr>
      <w:r>
        <w:t>}</w:t>
      </w:r>
    </w:p>
    <w:p w:rsidR="000424DB" w:rsidRDefault="000424DB" w:rsidP="000424DB">
      <w:pPr>
        <w:pStyle w:val="ad"/>
        <w:ind w:firstLine="405"/>
      </w:pPr>
    </w:p>
    <w:p w:rsidR="000424DB" w:rsidRDefault="000424DB" w:rsidP="000424DB">
      <w:pPr>
        <w:pStyle w:val="ad"/>
        <w:ind w:firstLine="405"/>
      </w:pPr>
      <w:r>
        <w:rPr>
          <w:rFonts w:hint="eastAsia"/>
        </w:rPr>
        <w:t>测试：1</w:t>
      </w:r>
    </w:p>
    <w:p w:rsidR="000424DB" w:rsidRDefault="000424DB" w:rsidP="000424DB">
      <w:pPr>
        <w:pStyle w:val="ad"/>
        <w:ind w:firstLine="405"/>
      </w:pPr>
      <w:r>
        <w:rPr>
          <w:rFonts w:hint="eastAsia"/>
          <w:noProof/>
        </w:rPr>
        <w:drawing>
          <wp:inline distT="0" distB="0" distL="0" distR="0">
            <wp:extent cx="4752975" cy="1562100"/>
            <wp:effectExtent l="19050" t="0" r="952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srcRect/>
                    <a:stretch>
                      <a:fillRect/>
                    </a:stretch>
                  </pic:blipFill>
                  <pic:spPr bwMode="auto">
                    <a:xfrm>
                      <a:off x="0" y="0"/>
                      <a:ext cx="4752975" cy="1562100"/>
                    </a:xfrm>
                    <a:prstGeom prst="rect">
                      <a:avLst/>
                    </a:prstGeom>
                    <a:noFill/>
                    <a:ln w="9525">
                      <a:noFill/>
                      <a:miter lim="800000"/>
                      <a:headEnd/>
                      <a:tailEnd/>
                    </a:ln>
                  </pic:spPr>
                </pic:pic>
              </a:graphicData>
            </a:graphic>
          </wp:inline>
        </w:drawing>
      </w:r>
    </w:p>
    <w:p w:rsidR="00CF2BB2" w:rsidRDefault="00CF2BB2" w:rsidP="000424DB">
      <w:pPr>
        <w:pStyle w:val="ad"/>
        <w:ind w:firstLine="405"/>
      </w:pPr>
      <w:r w:rsidRPr="00CE173F">
        <w:rPr>
          <w:rFonts w:hint="eastAsia"/>
          <w:highlight w:val="yellow"/>
        </w:rPr>
        <w:t xml:space="preserve">原因解释：先通过/匹配到 location / 这个配置文件，然后访问到对应目录下面的 index.html 所以匹配的结果就是 10.0.0.7 </w:t>
      </w:r>
      <w:hyperlink r:id="rId62" w:history="1">
        <w:r w:rsidRPr="00CE173F">
          <w:rPr>
            <w:rStyle w:val="a6"/>
            <w:rFonts w:hint="eastAsia"/>
            <w:highlight w:val="yellow"/>
          </w:rPr>
          <w:t>www.etiantian.org</w:t>
        </w:r>
      </w:hyperlink>
    </w:p>
    <w:p w:rsidR="00CF2BB2" w:rsidRDefault="00CF2BB2" w:rsidP="000424DB">
      <w:pPr>
        <w:pStyle w:val="ad"/>
        <w:ind w:firstLine="405"/>
      </w:pPr>
    </w:p>
    <w:p w:rsidR="00CF2BB2" w:rsidRDefault="00CF2BB2" w:rsidP="000424DB">
      <w:pPr>
        <w:pStyle w:val="ad"/>
        <w:ind w:firstLine="405"/>
      </w:pPr>
      <w:r>
        <w:rPr>
          <w:rFonts w:hint="eastAsia"/>
        </w:rPr>
        <w:t>测试2：</w:t>
      </w:r>
    </w:p>
    <w:p w:rsidR="00CF2BB2" w:rsidRDefault="00CF2BB2" w:rsidP="000424DB">
      <w:pPr>
        <w:pStyle w:val="ad"/>
        <w:ind w:firstLine="405"/>
      </w:pPr>
      <w:r>
        <w:rPr>
          <w:rFonts w:hint="eastAsia"/>
          <w:noProof/>
        </w:rPr>
        <w:drawing>
          <wp:inline distT="0" distB="0" distL="0" distR="0">
            <wp:extent cx="4781550" cy="1828800"/>
            <wp:effectExtent l="1905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srcRect/>
                    <a:stretch>
                      <a:fillRect/>
                    </a:stretch>
                  </pic:blipFill>
                  <pic:spPr bwMode="auto">
                    <a:xfrm>
                      <a:off x="0" y="0"/>
                      <a:ext cx="4781550" cy="1828800"/>
                    </a:xfrm>
                    <a:prstGeom prst="rect">
                      <a:avLst/>
                    </a:prstGeom>
                    <a:noFill/>
                    <a:ln w="9525">
                      <a:noFill/>
                      <a:miter lim="800000"/>
                      <a:headEnd/>
                      <a:tailEnd/>
                    </a:ln>
                  </pic:spPr>
                </pic:pic>
              </a:graphicData>
            </a:graphic>
          </wp:inline>
        </w:drawing>
      </w:r>
    </w:p>
    <w:p w:rsidR="00CF2BB2" w:rsidRDefault="00CF2BB2" w:rsidP="000424DB">
      <w:pPr>
        <w:pStyle w:val="ad"/>
        <w:ind w:firstLine="405"/>
      </w:pPr>
    </w:p>
    <w:p w:rsidR="00CF2BB2" w:rsidRDefault="00CF2BB2" w:rsidP="000424DB">
      <w:pPr>
        <w:pStyle w:val="ad"/>
        <w:ind w:firstLine="405"/>
      </w:pPr>
      <w:r w:rsidRPr="00CE173F">
        <w:rPr>
          <w:rFonts w:hint="eastAsia"/>
          <w:highlight w:val="yellow"/>
        </w:rPr>
        <w:t>uri 是 /index.html 所以直接完全匹配到精准匹配</w:t>
      </w:r>
      <w:r w:rsidR="00A97E4C" w:rsidRPr="00CE173F">
        <w:rPr>
          <w:rFonts w:hint="eastAsia"/>
          <w:highlight w:val="yellow"/>
        </w:rPr>
        <w:t>的配置文件，所以这个时候就会显示 精准匹配下面的 index.html的结果123</w:t>
      </w:r>
    </w:p>
    <w:p w:rsidR="000424DB" w:rsidRPr="001C73CE" w:rsidRDefault="000424DB" w:rsidP="000424DB">
      <w:pPr>
        <w:pStyle w:val="ad"/>
        <w:ind w:firstLine="405"/>
      </w:pPr>
    </w:p>
    <w:p w:rsidR="005A580A" w:rsidRDefault="005A580A" w:rsidP="005A580A"/>
    <w:p w:rsidR="005A580A" w:rsidRDefault="00A97E4C" w:rsidP="00A97E4C">
      <w:pPr>
        <w:pStyle w:val="4"/>
      </w:pPr>
      <w:r>
        <w:rPr>
          <w:rFonts w:hint="eastAsia"/>
        </w:rPr>
        <w:t>案例</w:t>
      </w:r>
      <w:r w:rsidR="009023B8">
        <w:rPr>
          <w:rFonts w:hint="eastAsia"/>
        </w:rPr>
        <w:t>3</w:t>
      </w:r>
    </w:p>
    <w:p w:rsidR="00A97E4C" w:rsidRDefault="0086031C" w:rsidP="00A97E4C">
      <w:pPr>
        <w:pStyle w:val="ad"/>
      </w:pPr>
      <w:r>
        <w:rPr>
          <w:rFonts w:hint="eastAsia"/>
        </w:rPr>
        <w:t>配置1：</w:t>
      </w:r>
    </w:p>
    <w:p w:rsidR="0086031C" w:rsidRDefault="0086031C" w:rsidP="0086031C">
      <w:pPr>
        <w:pStyle w:val="ad"/>
      </w:pPr>
      <w:r>
        <w:t xml:space="preserve">[root@web01 www]# pwd </w:t>
      </w:r>
    </w:p>
    <w:p w:rsidR="0086031C" w:rsidRDefault="0086031C" w:rsidP="0086031C">
      <w:pPr>
        <w:pStyle w:val="ad"/>
      </w:pPr>
      <w:r>
        <w:t>/application/nginx/html/www</w:t>
      </w:r>
    </w:p>
    <w:p w:rsidR="0086031C" w:rsidRDefault="0086031C" w:rsidP="0086031C">
      <w:pPr>
        <w:pStyle w:val="ad"/>
      </w:pPr>
      <w:r>
        <w:t xml:space="preserve">[root@web01 www]# cat index.htm index.html </w:t>
      </w:r>
    </w:p>
    <w:p w:rsidR="0086031C" w:rsidRDefault="0086031C" w:rsidP="0086031C">
      <w:pPr>
        <w:pStyle w:val="ad"/>
      </w:pPr>
      <w:r>
        <w:t>10.0.0.7 www.etiantian.org htm</w:t>
      </w:r>
    </w:p>
    <w:p w:rsidR="0086031C" w:rsidRDefault="0086031C" w:rsidP="0086031C">
      <w:pPr>
        <w:pStyle w:val="ad"/>
      </w:pPr>
      <w:r>
        <w:t>10.0.0.7 www.etiantian.org</w:t>
      </w:r>
    </w:p>
    <w:p w:rsidR="0086031C" w:rsidRDefault="0086031C" w:rsidP="0086031C">
      <w:pPr>
        <w:pStyle w:val="ad"/>
      </w:pPr>
      <w:r>
        <w:lastRenderedPageBreak/>
        <w:t>[root@web01 www]#</w:t>
      </w:r>
    </w:p>
    <w:p w:rsidR="0086031C" w:rsidRDefault="0086031C" w:rsidP="0086031C">
      <w:pPr>
        <w:pStyle w:val="ad"/>
      </w:pPr>
      <w:r>
        <w:rPr>
          <w:rFonts w:hint="eastAsia"/>
        </w:rPr>
        <w:t>配置2：</w:t>
      </w:r>
    </w:p>
    <w:p w:rsidR="0086031C" w:rsidRDefault="0086031C" w:rsidP="0086031C">
      <w:pPr>
        <w:pStyle w:val="ad"/>
      </w:pPr>
      <w:r>
        <w:t>[root@web01 test01]# pwd</w:t>
      </w:r>
    </w:p>
    <w:p w:rsidR="0086031C" w:rsidRDefault="0086031C" w:rsidP="0086031C">
      <w:pPr>
        <w:pStyle w:val="ad"/>
      </w:pPr>
      <w:r>
        <w:t>/opt/test01</w:t>
      </w:r>
    </w:p>
    <w:p w:rsidR="0086031C" w:rsidRDefault="0086031C" w:rsidP="0086031C">
      <w:pPr>
        <w:pStyle w:val="ad"/>
      </w:pPr>
      <w:r>
        <w:t>[root@web01 test01]# cat test01.htm test01.html</w:t>
      </w:r>
    </w:p>
    <w:p w:rsidR="0086031C" w:rsidRDefault="0086031C" w:rsidP="0086031C">
      <w:pPr>
        <w:pStyle w:val="ad"/>
      </w:pPr>
      <w:r>
        <w:t>test01-htm</w:t>
      </w:r>
    </w:p>
    <w:p w:rsidR="0086031C" w:rsidRDefault="0086031C" w:rsidP="0086031C">
      <w:pPr>
        <w:pStyle w:val="ad"/>
      </w:pPr>
      <w:r>
        <w:t>test01-html</w:t>
      </w:r>
    </w:p>
    <w:p w:rsidR="0086031C" w:rsidRDefault="0086031C" w:rsidP="0086031C">
      <w:pPr>
        <w:pStyle w:val="ad"/>
      </w:pPr>
      <w:r>
        <w:t>[root@web01 test01]#</w:t>
      </w:r>
    </w:p>
    <w:p w:rsidR="0086031C" w:rsidRDefault="0086031C" w:rsidP="0086031C">
      <w:pPr>
        <w:pStyle w:val="ad"/>
      </w:pPr>
      <w:r>
        <w:rPr>
          <w:rFonts w:hint="eastAsia"/>
        </w:rPr>
        <w:t>配置文件：</w:t>
      </w:r>
    </w:p>
    <w:p w:rsidR="0086031C" w:rsidRDefault="0086031C" w:rsidP="0086031C">
      <w:pPr>
        <w:pStyle w:val="ad"/>
      </w:pPr>
      <w:r>
        <w:t>worker_processes  2;</w:t>
      </w:r>
    </w:p>
    <w:p w:rsidR="0086031C" w:rsidRDefault="0086031C" w:rsidP="0086031C">
      <w:pPr>
        <w:pStyle w:val="ad"/>
      </w:pPr>
      <w:r>
        <w:t xml:space="preserve">    events {</w:t>
      </w:r>
    </w:p>
    <w:p w:rsidR="0086031C" w:rsidRDefault="0086031C" w:rsidP="0086031C">
      <w:pPr>
        <w:pStyle w:val="ad"/>
      </w:pPr>
      <w:r>
        <w:t xml:space="preserve">        worker_connections  1024;</w:t>
      </w:r>
    </w:p>
    <w:p w:rsidR="0086031C" w:rsidRDefault="0086031C" w:rsidP="0086031C">
      <w:pPr>
        <w:pStyle w:val="ad"/>
      </w:pPr>
      <w:r>
        <w:t xml:space="preserve">    }</w:t>
      </w:r>
    </w:p>
    <w:p w:rsidR="0086031C" w:rsidRDefault="0086031C" w:rsidP="0086031C">
      <w:pPr>
        <w:pStyle w:val="ad"/>
      </w:pPr>
      <w:r>
        <w:t xml:space="preserve">    http {</w:t>
      </w:r>
    </w:p>
    <w:p w:rsidR="0086031C" w:rsidRDefault="0086031C" w:rsidP="0086031C">
      <w:pPr>
        <w:pStyle w:val="ad"/>
      </w:pPr>
      <w:r>
        <w:t xml:space="preserve">        include       mime.types;</w:t>
      </w:r>
    </w:p>
    <w:p w:rsidR="0086031C" w:rsidRDefault="0086031C" w:rsidP="0086031C">
      <w:pPr>
        <w:pStyle w:val="ad"/>
      </w:pPr>
      <w:r>
        <w:t xml:space="preserve">        default_type  application/octet-stream;</w:t>
      </w:r>
    </w:p>
    <w:p w:rsidR="0086031C" w:rsidRDefault="0086031C" w:rsidP="0086031C">
      <w:pPr>
        <w:pStyle w:val="ad"/>
      </w:pPr>
      <w:r>
        <w:t xml:space="preserve">        sendfile        on;</w:t>
      </w:r>
    </w:p>
    <w:p w:rsidR="0086031C" w:rsidRDefault="0086031C" w:rsidP="0086031C">
      <w:pPr>
        <w:pStyle w:val="ad"/>
      </w:pPr>
    </w:p>
    <w:p w:rsidR="0086031C" w:rsidRDefault="0086031C" w:rsidP="0086031C">
      <w:pPr>
        <w:pStyle w:val="ad"/>
      </w:pPr>
    </w:p>
    <w:p w:rsidR="0086031C" w:rsidRDefault="0086031C" w:rsidP="0086031C">
      <w:pPr>
        <w:pStyle w:val="ad"/>
      </w:pPr>
      <w:r>
        <w:t xml:space="preserve">        keepalive_timeout  65;</w:t>
      </w:r>
    </w:p>
    <w:p w:rsidR="0086031C" w:rsidRDefault="0086031C" w:rsidP="0086031C">
      <w:pPr>
        <w:pStyle w:val="ad"/>
      </w:pPr>
      <w:r>
        <w:t xml:space="preserve">        server {</w:t>
      </w:r>
    </w:p>
    <w:p w:rsidR="0086031C" w:rsidRDefault="0086031C" w:rsidP="0086031C">
      <w:pPr>
        <w:pStyle w:val="ad"/>
      </w:pPr>
      <w:r>
        <w:t xml:space="preserve">        listen       80;</w:t>
      </w:r>
    </w:p>
    <w:p w:rsidR="0086031C" w:rsidRDefault="0086031C" w:rsidP="0086031C">
      <w:pPr>
        <w:pStyle w:val="ad"/>
      </w:pPr>
      <w:r>
        <w:t xml:space="preserve">        server_name  www.etiantian.org;</w:t>
      </w:r>
    </w:p>
    <w:p w:rsidR="0086031C" w:rsidRDefault="0086031C" w:rsidP="0086031C">
      <w:pPr>
        <w:pStyle w:val="ad"/>
      </w:pPr>
      <w:r>
        <w:t xml:space="preserve">           location /{</w:t>
      </w:r>
    </w:p>
    <w:p w:rsidR="0086031C" w:rsidRDefault="0086031C" w:rsidP="0086031C">
      <w:pPr>
        <w:pStyle w:val="ad"/>
      </w:pPr>
      <w:r>
        <w:t xml:space="preserve">            root   html/www;</w:t>
      </w:r>
    </w:p>
    <w:p w:rsidR="0086031C" w:rsidRDefault="0086031C" w:rsidP="0086031C">
      <w:pPr>
        <w:pStyle w:val="ad"/>
      </w:pPr>
      <w:r>
        <w:t xml:space="preserve">            index  index.html index.htm;</w:t>
      </w:r>
    </w:p>
    <w:p w:rsidR="0086031C" w:rsidRDefault="0086031C" w:rsidP="0086031C">
      <w:pPr>
        <w:pStyle w:val="ad"/>
      </w:pPr>
      <w:r>
        <w:t xml:space="preserve">         }</w:t>
      </w:r>
    </w:p>
    <w:p w:rsidR="0086031C" w:rsidRDefault="0086031C" w:rsidP="0086031C">
      <w:pPr>
        <w:pStyle w:val="ad"/>
      </w:pPr>
      <w:r>
        <w:t xml:space="preserve">           location =/ {</w:t>
      </w:r>
    </w:p>
    <w:p w:rsidR="0086031C" w:rsidRDefault="0086031C" w:rsidP="0086031C">
      <w:pPr>
        <w:pStyle w:val="ad"/>
      </w:pPr>
      <w:r>
        <w:t xml:space="preserve">            root   /opt/test01;</w:t>
      </w:r>
    </w:p>
    <w:p w:rsidR="0086031C" w:rsidRDefault="0086031C" w:rsidP="0086031C">
      <w:pPr>
        <w:pStyle w:val="ad"/>
      </w:pPr>
      <w:r>
        <w:t xml:space="preserve">            index  test01.html test01.htm;</w:t>
      </w:r>
    </w:p>
    <w:p w:rsidR="0086031C" w:rsidRDefault="0086031C" w:rsidP="0086031C">
      <w:pPr>
        <w:pStyle w:val="ad"/>
      </w:pPr>
      <w:r>
        <w:t xml:space="preserve">         }</w:t>
      </w:r>
    </w:p>
    <w:p w:rsidR="0086031C" w:rsidRDefault="0086031C" w:rsidP="00105DBC">
      <w:pPr>
        <w:pStyle w:val="ad"/>
        <w:ind w:firstLine="405"/>
      </w:pPr>
      <w:r>
        <w:t>}</w:t>
      </w:r>
    </w:p>
    <w:p w:rsidR="00105DBC" w:rsidRDefault="00105DBC" w:rsidP="00105DBC">
      <w:pPr>
        <w:pStyle w:val="ad"/>
        <w:ind w:firstLine="405"/>
      </w:pPr>
    </w:p>
    <w:p w:rsidR="00105DBC" w:rsidRDefault="00105DBC" w:rsidP="00105DBC">
      <w:pPr>
        <w:pStyle w:val="ad"/>
        <w:ind w:firstLine="405"/>
      </w:pPr>
      <w:r>
        <w:rPr>
          <w:rFonts w:hint="eastAsia"/>
        </w:rPr>
        <w:t>测试1：</w:t>
      </w:r>
    </w:p>
    <w:p w:rsidR="00105DBC" w:rsidRDefault="00105DBC" w:rsidP="00105DBC">
      <w:pPr>
        <w:pStyle w:val="ad"/>
        <w:ind w:firstLine="405"/>
      </w:pPr>
      <w:r>
        <w:rPr>
          <w:noProof/>
        </w:rPr>
        <w:lastRenderedPageBreak/>
        <w:drawing>
          <wp:inline distT="0" distB="0" distL="0" distR="0">
            <wp:extent cx="5200298" cy="1752600"/>
            <wp:effectExtent l="19050" t="0" r="352"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srcRect/>
                    <a:stretch>
                      <a:fillRect/>
                    </a:stretch>
                  </pic:blipFill>
                  <pic:spPr bwMode="auto">
                    <a:xfrm>
                      <a:off x="0" y="0"/>
                      <a:ext cx="5213526" cy="1757058"/>
                    </a:xfrm>
                    <a:prstGeom prst="rect">
                      <a:avLst/>
                    </a:prstGeom>
                    <a:noFill/>
                    <a:ln w="9525">
                      <a:noFill/>
                      <a:miter lim="800000"/>
                      <a:headEnd/>
                      <a:tailEnd/>
                    </a:ln>
                  </pic:spPr>
                </pic:pic>
              </a:graphicData>
            </a:graphic>
          </wp:inline>
        </w:drawing>
      </w:r>
    </w:p>
    <w:p w:rsidR="00105DBC" w:rsidRDefault="00105DBC" w:rsidP="00105DBC">
      <w:pPr>
        <w:pStyle w:val="ad"/>
        <w:ind w:firstLine="405"/>
      </w:pPr>
    </w:p>
    <w:p w:rsidR="00105DBC" w:rsidRPr="00A97E4C" w:rsidRDefault="00105DBC" w:rsidP="00105DBC">
      <w:pPr>
        <w:pStyle w:val="ad"/>
        <w:ind w:firstLine="405"/>
      </w:pPr>
      <w:r w:rsidRPr="00CE173F">
        <w:rPr>
          <w:rFonts w:hint="eastAsia"/>
          <w:highlight w:val="yellow"/>
        </w:rPr>
        <w:t xml:space="preserve">原因解释： 首先通过/ 找到精准匹配的 location </w:t>
      </w:r>
      <w:r w:rsidR="00CE173F" w:rsidRPr="00CE173F">
        <w:rPr>
          <w:rFonts w:hint="eastAsia"/>
          <w:highlight w:val="yellow"/>
        </w:rPr>
        <w:t>=</w:t>
      </w:r>
      <w:r w:rsidRPr="00CE173F">
        <w:rPr>
          <w:rFonts w:hint="eastAsia"/>
          <w:highlight w:val="yellow"/>
        </w:rPr>
        <w:t>/ 然后 在找到他下面的 test01.html 然后进行第二次访问，这个时候访问的是</w:t>
      </w:r>
      <w:r w:rsidR="00CE173F" w:rsidRPr="00CE173F">
        <w:rPr>
          <w:rFonts w:hint="eastAsia"/>
          <w:highlight w:val="yellow"/>
        </w:rPr>
        <w:t xml:space="preserve"> </w:t>
      </w:r>
      <w:hyperlink r:id="rId65" w:history="1">
        <w:r w:rsidR="00CE173F" w:rsidRPr="00CE173F">
          <w:rPr>
            <w:rStyle w:val="a6"/>
            <w:rFonts w:hint="eastAsia"/>
            <w:highlight w:val="yellow"/>
          </w:rPr>
          <w:t>www.etiantian.org/test01.html</w:t>
        </w:r>
      </w:hyperlink>
      <w:r w:rsidR="00CE173F" w:rsidRPr="00CE173F">
        <w:rPr>
          <w:rFonts w:hint="eastAsia"/>
          <w:highlight w:val="yellow"/>
        </w:rPr>
        <w:t xml:space="preserve"> 但是这个时候精准匹配就不能匹配了，那么就去不是精准匹配的 location / 匹配不到  test01.html这个文件，所以就报错404找不到了。</w:t>
      </w:r>
    </w:p>
    <w:p w:rsidR="005A580A" w:rsidRDefault="003A273C" w:rsidP="009023B8">
      <w:pPr>
        <w:pStyle w:val="4"/>
      </w:pPr>
      <w:r>
        <w:rPr>
          <w:rFonts w:hint="eastAsia"/>
        </w:rPr>
        <w:t>案例</w:t>
      </w:r>
      <w:r w:rsidR="009023B8">
        <w:rPr>
          <w:rFonts w:hint="eastAsia"/>
        </w:rPr>
        <w:t>4</w:t>
      </w:r>
    </w:p>
    <w:p w:rsidR="009023B8" w:rsidRDefault="009023B8" w:rsidP="009023B8">
      <w:pPr>
        <w:pStyle w:val="ad"/>
      </w:pPr>
      <w:r>
        <w:rPr>
          <w:rFonts w:hint="eastAsia"/>
        </w:rPr>
        <w:t>其他配置文件都存在</w:t>
      </w:r>
    </w:p>
    <w:p w:rsidR="009023B8" w:rsidRDefault="009023B8" w:rsidP="009023B8">
      <w:pPr>
        <w:pStyle w:val="ad"/>
      </w:pPr>
      <w:r>
        <w:rPr>
          <w:rFonts w:hint="eastAsia"/>
        </w:rPr>
        <w:t>配置文件</w:t>
      </w:r>
    </w:p>
    <w:p w:rsidR="009023B8" w:rsidRDefault="009023B8" w:rsidP="009023B8">
      <w:pPr>
        <w:pStyle w:val="ad"/>
      </w:pPr>
      <w:r>
        <w:t>worker_processes  2;</w:t>
      </w:r>
    </w:p>
    <w:p w:rsidR="009023B8" w:rsidRDefault="009023B8" w:rsidP="009023B8">
      <w:pPr>
        <w:pStyle w:val="ad"/>
      </w:pPr>
      <w:r>
        <w:t xml:space="preserve">    events {</w:t>
      </w:r>
    </w:p>
    <w:p w:rsidR="009023B8" w:rsidRDefault="009023B8" w:rsidP="009023B8">
      <w:pPr>
        <w:pStyle w:val="ad"/>
      </w:pPr>
      <w:r>
        <w:t xml:space="preserve">        worker_connections  1024;</w:t>
      </w:r>
    </w:p>
    <w:p w:rsidR="009023B8" w:rsidRDefault="009023B8" w:rsidP="009023B8">
      <w:pPr>
        <w:pStyle w:val="ad"/>
      </w:pPr>
      <w:r>
        <w:t xml:space="preserve">    }</w:t>
      </w:r>
    </w:p>
    <w:p w:rsidR="009023B8" w:rsidRDefault="009023B8" w:rsidP="009023B8">
      <w:pPr>
        <w:pStyle w:val="ad"/>
      </w:pPr>
      <w:r>
        <w:t xml:space="preserve">    http {</w:t>
      </w:r>
    </w:p>
    <w:p w:rsidR="009023B8" w:rsidRDefault="009023B8" w:rsidP="009023B8">
      <w:pPr>
        <w:pStyle w:val="ad"/>
      </w:pPr>
      <w:r>
        <w:t xml:space="preserve">        include       mime.types;</w:t>
      </w:r>
    </w:p>
    <w:p w:rsidR="009023B8" w:rsidRDefault="009023B8" w:rsidP="009023B8">
      <w:pPr>
        <w:pStyle w:val="ad"/>
      </w:pPr>
      <w:r>
        <w:t xml:space="preserve">        default_type  application/octet-stream;</w:t>
      </w:r>
    </w:p>
    <w:p w:rsidR="009023B8" w:rsidRDefault="009023B8" w:rsidP="009023B8">
      <w:pPr>
        <w:pStyle w:val="ad"/>
      </w:pPr>
      <w:r>
        <w:t xml:space="preserve">        sendfile        on;</w:t>
      </w:r>
    </w:p>
    <w:p w:rsidR="009023B8" w:rsidRDefault="009023B8" w:rsidP="009023B8">
      <w:pPr>
        <w:pStyle w:val="ad"/>
      </w:pPr>
    </w:p>
    <w:p w:rsidR="009023B8" w:rsidRDefault="009023B8" w:rsidP="009023B8">
      <w:pPr>
        <w:pStyle w:val="ad"/>
      </w:pPr>
    </w:p>
    <w:p w:rsidR="009023B8" w:rsidRDefault="009023B8" w:rsidP="009023B8">
      <w:pPr>
        <w:pStyle w:val="ad"/>
      </w:pPr>
      <w:r>
        <w:t xml:space="preserve">        keepalive_timeout  65;</w:t>
      </w:r>
    </w:p>
    <w:p w:rsidR="009023B8" w:rsidRDefault="009023B8" w:rsidP="009023B8">
      <w:pPr>
        <w:pStyle w:val="ad"/>
      </w:pPr>
      <w:r>
        <w:t xml:space="preserve">        server {</w:t>
      </w:r>
    </w:p>
    <w:p w:rsidR="009023B8" w:rsidRDefault="009023B8" w:rsidP="009023B8">
      <w:pPr>
        <w:pStyle w:val="ad"/>
      </w:pPr>
      <w:r>
        <w:t xml:space="preserve">        listen       80;</w:t>
      </w:r>
    </w:p>
    <w:p w:rsidR="009023B8" w:rsidRDefault="009023B8" w:rsidP="009023B8">
      <w:pPr>
        <w:pStyle w:val="ad"/>
      </w:pPr>
      <w:r>
        <w:t xml:space="preserve">        server_name  www.etiantian.org;</w:t>
      </w:r>
    </w:p>
    <w:p w:rsidR="009023B8" w:rsidRDefault="009023B8" w:rsidP="009023B8">
      <w:pPr>
        <w:pStyle w:val="ad"/>
      </w:pPr>
      <w:r>
        <w:t xml:space="preserve">           location /index.html{</w:t>
      </w:r>
    </w:p>
    <w:p w:rsidR="009023B8" w:rsidRDefault="009023B8" w:rsidP="009023B8">
      <w:pPr>
        <w:pStyle w:val="ad"/>
      </w:pPr>
      <w:r>
        <w:t xml:space="preserve">            root   html/www;</w:t>
      </w:r>
    </w:p>
    <w:p w:rsidR="009023B8" w:rsidRDefault="009023B8" w:rsidP="009023B8">
      <w:pPr>
        <w:pStyle w:val="ad"/>
      </w:pPr>
      <w:r>
        <w:t xml:space="preserve">            index  index.html index.htm;</w:t>
      </w:r>
    </w:p>
    <w:p w:rsidR="009023B8" w:rsidRDefault="009023B8" w:rsidP="009023B8">
      <w:pPr>
        <w:pStyle w:val="ad"/>
      </w:pPr>
      <w:r>
        <w:t xml:space="preserve">         }</w:t>
      </w:r>
    </w:p>
    <w:p w:rsidR="009023B8" w:rsidRDefault="009023B8" w:rsidP="009023B8">
      <w:pPr>
        <w:pStyle w:val="ad"/>
      </w:pPr>
      <w:r>
        <w:t xml:space="preserve">          # location / {</w:t>
      </w:r>
    </w:p>
    <w:p w:rsidR="009023B8" w:rsidRDefault="009023B8" w:rsidP="009023B8">
      <w:pPr>
        <w:pStyle w:val="ad"/>
      </w:pPr>
    </w:p>
    <w:p w:rsidR="009023B8" w:rsidRDefault="009023B8" w:rsidP="009023B8">
      <w:pPr>
        <w:pStyle w:val="ad"/>
      </w:pPr>
      <w:r>
        <w:lastRenderedPageBreak/>
        <w:t xml:space="preserve">           #    index index.html;</w:t>
      </w:r>
    </w:p>
    <w:p w:rsidR="009023B8" w:rsidRDefault="009023B8" w:rsidP="009023B8">
      <w:pPr>
        <w:pStyle w:val="ad"/>
      </w:pPr>
      <w:r>
        <w:t xml:space="preserve">            #  }</w:t>
      </w:r>
    </w:p>
    <w:p w:rsidR="009023B8" w:rsidRDefault="009023B8" w:rsidP="009023B8">
      <w:pPr>
        <w:pStyle w:val="ad"/>
      </w:pPr>
    </w:p>
    <w:p w:rsidR="009023B8" w:rsidRDefault="009023B8" w:rsidP="009023B8">
      <w:pPr>
        <w:pStyle w:val="ad"/>
      </w:pPr>
      <w:r>
        <w:t xml:space="preserve">           location =/test01.html {</w:t>
      </w:r>
    </w:p>
    <w:p w:rsidR="009023B8" w:rsidRDefault="009023B8" w:rsidP="009023B8">
      <w:pPr>
        <w:pStyle w:val="ad"/>
      </w:pPr>
      <w:r>
        <w:t xml:space="preserve">            root   /opt/test01;</w:t>
      </w:r>
    </w:p>
    <w:p w:rsidR="009023B8" w:rsidRDefault="009023B8" w:rsidP="009023B8">
      <w:pPr>
        <w:pStyle w:val="ad"/>
      </w:pPr>
      <w:r>
        <w:t xml:space="preserve">            index  test01.html test01.htm;</w:t>
      </w:r>
    </w:p>
    <w:p w:rsidR="009023B8" w:rsidRDefault="009023B8" w:rsidP="009023B8">
      <w:pPr>
        <w:pStyle w:val="ad"/>
      </w:pPr>
      <w:r>
        <w:t xml:space="preserve">         }</w:t>
      </w:r>
    </w:p>
    <w:p w:rsidR="009023B8" w:rsidRDefault="009023B8" w:rsidP="009023B8">
      <w:pPr>
        <w:pStyle w:val="ad"/>
      </w:pPr>
      <w:r>
        <w:t xml:space="preserve">    }</w:t>
      </w:r>
    </w:p>
    <w:p w:rsidR="009023B8" w:rsidRDefault="009023B8" w:rsidP="009023B8">
      <w:pPr>
        <w:pStyle w:val="ad"/>
      </w:pPr>
    </w:p>
    <w:p w:rsidR="009023B8" w:rsidRDefault="009023B8" w:rsidP="009023B8">
      <w:pPr>
        <w:pStyle w:val="ad"/>
        <w:ind w:firstLine="405"/>
      </w:pPr>
      <w:r>
        <w:t>}</w:t>
      </w:r>
    </w:p>
    <w:p w:rsidR="009023B8" w:rsidRDefault="009023B8" w:rsidP="009023B8">
      <w:pPr>
        <w:pStyle w:val="ad"/>
        <w:ind w:firstLine="405"/>
      </w:pPr>
      <w:r>
        <w:rPr>
          <w:rFonts w:hint="eastAsia"/>
        </w:rPr>
        <w:t>测试结果：</w:t>
      </w:r>
    </w:p>
    <w:p w:rsidR="009023B8" w:rsidRDefault="009023B8" w:rsidP="009023B8">
      <w:pPr>
        <w:pStyle w:val="ad"/>
        <w:ind w:firstLine="405"/>
      </w:pPr>
      <w:r>
        <w:rPr>
          <w:rFonts w:hint="eastAsia"/>
          <w:noProof/>
        </w:rPr>
        <w:drawing>
          <wp:inline distT="0" distB="0" distL="0" distR="0">
            <wp:extent cx="4486275" cy="1838325"/>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cstate="print"/>
                    <a:srcRect/>
                    <a:stretch>
                      <a:fillRect/>
                    </a:stretch>
                  </pic:blipFill>
                  <pic:spPr bwMode="auto">
                    <a:xfrm>
                      <a:off x="0" y="0"/>
                      <a:ext cx="4486275" cy="1838325"/>
                    </a:xfrm>
                    <a:prstGeom prst="rect">
                      <a:avLst/>
                    </a:prstGeom>
                    <a:noFill/>
                    <a:ln w="9525">
                      <a:noFill/>
                      <a:miter lim="800000"/>
                      <a:headEnd/>
                      <a:tailEnd/>
                    </a:ln>
                  </pic:spPr>
                </pic:pic>
              </a:graphicData>
            </a:graphic>
          </wp:inline>
        </w:drawing>
      </w:r>
    </w:p>
    <w:p w:rsidR="009023B8" w:rsidRDefault="009023B8" w:rsidP="009023B8">
      <w:pPr>
        <w:pStyle w:val="ad"/>
        <w:ind w:firstLine="405"/>
      </w:pPr>
    </w:p>
    <w:p w:rsidR="009023B8" w:rsidRDefault="009023B8" w:rsidP="009023B8">
      <w:pPr>
        <w:pStyle w:val="ad"/>
        <w:ind w:firstLine="405"/>
      </w:pPr>
      <w:r>
        <w:rPr>
          <w:rFonts w:hint="eastAsia"/>
        </w:rPr>
        <w:t>当你输入</w:t>
      </w:r>
      <w:hyperlink r:id="rId67" w:history="1">
        <w:r w:rsidRPr="00C30C4E">
          <w:rPr>
            <w:rStyle w:val="a6"/>
            <w:rFonts w:hint="eastAsia"/>
          </w:rPr>
          <w:t>www.etiantian.org</w:t>
        </w:r>
      </w:hyperlink>
      <w:r>
        <w:rPr>
          <w:rFonts w:hint="eastAsia"/>
        </w:rPr>
        <w:t xml:space="preserve">的时候，那么就会找到默认 的index.html M那么就是 </w:t>
      </w:r>
      <w:hyperlink r:id="rId68" w:history="1">
        <w:r w:rsidRPr="00C30C4E">
          <w:rPr>
            <w:rStyle w:val="a6"/>
            <w:rFonts w:hint="eastAsia"/>
          </w:rPr>
          <w:t>www.etianitan.org</w:t>
        </w:r>
      </w:hyperlink>
    </w:p>
    <w:p w:rsidR="009023B8" w:rsidRPr="009023B8" w:rsidRDefault="009023B8" w:rsidP="009023B8">
      <w:pPr>
        <w:pStyle w:val="ad"/>
        <w:ind w:firstLine="405"/>
      </w:pPr>
      <w:r>
        <w:rPr>
          <w:rFonts w:hint="eastAsia"/>
        </w:rPr>
        <w:t>所以这个时候就会访问 location /index.html 所以就是 10.0.0.7 wwww.etiantian.org</w:t>
      </w:r>
    </w:p>
    <w:p w:rsidR="005A580A" w:rsidRDefault="003A273C" w:rsidP="003A273C">
      <w:pPr>
        <w:pStyle w:val="4"/>
      </w:pPr>
      <w:r>
        <w:rPr>
          <w:rFonts w:hint="eastAsia"/>
        </w:rPr>
        <w:t>案例</w:t>
      </w:r>
      <w:r>
        <w:rPr>
          <w:rFonts w:hint="eastAsia"/>
        </w:rPr>
        <w:t>5</w:t>
      </w:r>
    </w:p>
    <w:p w:rsidR="003A273C" w:rsidRDefault="00FB3DE6" w:rsidP="003A273C">
      <w:pPr>
        <w:pStyle w:val="ad"/>
      </w:pPr>
      <w:r>
        <w:rPr>
          <w:rFonts w:hint="eastAsia"/>
        </w:rPr>
        <w:t>配置1</w:t>
      </w:r>
    </w:p>
    <w:p w:rsidR="00FB3DE6" w:rsidRDefault="00FB3DE6" w:rsidP="00FB3DE6">
      <w:pPr>
        <w:pStyle w:val="ad"/>
      </w:pPr>
      <w:r>
        <w:t>[root@web01 test01]# pwd</w:t>
      </w:r>
    </w:p>
    <w:p w:rsidR="00FB3DE6" w:rsidRDefault="00FB3DE6" w:rsidP="00FB3DE6">
      <w:pPr>
        <w:pStyle w:val="ad"/>
      </w:pPr>
      <w:r>
        <w:t>/opt/test01</w:t>
      </w:r>
    </w:p>
    <w:p w:rsidR="00FB3DE6" w:rsidRDefault="00FB3DE6" w:rsidP="00FB3DE6">
      <w:pPr>
        <w:pStyle w:val="ad"/>
      </w:pPr>
      <w:r>
        <w:t>[root@web01 test01]# cat test01.htm test01.html</w:t>
      </w:r>
    </w:p>
    <w:p w:rsidR="00FB3DE6" w:rsidRDefault="00FB3DE6" w:rsidP="00FB3DE6">
      <w:pPr>
        <w:pStyle w:val="ad"/>
      </w:pPr>
      <w:r>
        <w:t>test01-htm</w:t>
      </w:r>
    </w:p>
    <w:p w:rsidR="00FB3DE6" w:rsidRDefault="00FB3DE6" w:rsidP="00FB3DE6">
      <w:pPr>
        <w:pStyle w:val="ad"/>
      </w:pPr>
      <w:r>
        <w:t>test01-html</w:t>
      </w:r>
    </w:p>
    <w:p w:rsidR="00FB3DE6" w:rsidRDefault="00FB3DE6" w:rsidP="00FB3DE6">
      <w:pPr>
        <w:pStyle w:val="ad"/>
      </w:pPr>
      <w:r>
        <w:t>[root@web01 test01]#</w:t>
      </w:r>
    </w:p>
    <w:p w:rsidR="00FB3DE6" w:rsidRDefault="00FB3DE6" w:rsidP="00FB3DE6">
      <w:pPr>
        <w:pStyle w:val="ad"/>
      </w:pPr>
      <w:r>
        <w:rPr>
          <w:rFonts w:hint="eastAsia"/>
        </w:rPr>
        <w:t>配置2</w:t>
      </w:r>
    </w:p>
    <w:p w:rsidR="00FB3DE6" w:rsidRDefault="00FB3DE6" w:rsidP="00FB3DE6">
      <w:pPr>
        <w:pStyle w:val="ad"/>
      </w:pPr>
      <w:r>
        <w:t xml:space="preserve">[root@web01 www]# pwd </w:t>
      </w:r>
    </w:p>
    <w:p w:rsidR="00FB3DE6" w:rsidRDefault="00FB3DE6" w:rsidP="00FB3DE6">
      <w:pPr>
        <w:pStyle w:val="ad"/>
      </w:pPr>
      <w:r>
        <w:t>/application/nginx/html/www</w:t>
      </w:r>
    </w:p>
    <w:p w:rsidR="00FB3DE6" w:rsidRDefault="00FB3DE6" w:rsidP="00FB3DE6">
      <w:pPr>
        <w:pStyle w:val="ad"/>
      </w:pPr>
      <w:r>
        <w:t xml:space="preserve">[root@web01 www]# cat index.htm index.html </w:t>
      </w:r>
    </w:p>
    <w:p w:rsidR="00FB3DE6" w:rsidRDefault="00FB3DE6" w:rsidP="00FB3DE6">
      <w:pPr>
        <w:pStyle w:val="ad"/>
      </w:pPr>
      <w:r>
        <w:t>10.0.0.7 www.etiantian.org htm</w:t>
      </w:r>
    </w:p>
    <w:p w:rsidR="00FB3DE6" w:rsidRDefault="00FB3DE6" w:rsidP="00FB3DE6">
      <w:pPr>
        <w:pStyle w:val="ad"/>
      </w:pPr>
      <w:r>
        <w:lastRenderedPageBreak/>
        <w:t>10.0.0.7 www.etiantian.org</w:t>
      </w:r>
    </w:p>
    <w:p w:rsidR="00FB3DE6" w:rsidRDefault="00FB3DE6" w:rsidP="00FB3DE6">
      <w:pPr>
        <w:pStyle w:val="ad"/>
      </w:pPr>
      <w:r>
        <w:t>[root@web01 www]#</w:t>
      </w:r>
    </w:p>
    <w:p w:rsidR="00FB3DE6" w:rsidRDefault="00FB3DE6" w:rsidP="00FB3DE6">
      <w:pPr>
        <w:pStyle w:val="ad"/>
      </w:pPr>
      <w:r>
        <w:rPr>
          <w:rFonts w:hint="eastAsia"/>
        </w:rPr>
        <w:t>配置3</w:t>
      </w:r>
    </w:p>
    <w:p w:rsidR="00FB3DE6" w:rsidRDefault="00FB3DE6" w:rsidP="00FB3DE6">
      <w:pPr>
        <w:pStyle w:val="ad"/>
      </w:pPr>
      <w:r>
        <w:rPr>
          <w:rFonts w:hint="eastAsia"/>
        </w:rPr>
        <w:t>如下面配置用的还是配置1相关路径下的文件。 最红索引找的是文件，但是必须是前面root命名的路径，不然也找不到。</w:t>
      </w:r>
    </w:p>
    <w:p w:rsidR="00FB3DE6" w:rsidRDefault="00FB3DE6" w:rsidP="00FB3DE6">
      <w:pPr>
        <w:pStyle w:val="ad"/>
      </w:pPr>
      <w:r>
        <w:t>location / {</w:t>
      </w:r>
    </w:p>
    <w:p w:rsidR="00FB3DE6" w:rsidRDefault="00FB3DE6" w:rsidP="00FB3DE6">
      <w:pPr>
        <w:pStyle w:val="ad"/>
      </w:pPr>
      <w:r>
        <w:t xml:space="preserve">              root  /opt/test01;</w:t>
      </w:r>
    </w:p>
    <w:p w:rsidR="00FB3DE6" w:rsidRDefault="00FB3DE6" w:rsidP="00FB3DE6">
      <w:pPr>
        <w:pStyle w:val="ad"/>
      </w:pPr>
      <w:r>
        <w:t xml:space="preserve">               index test01.html;</w:t>
      </w:r>
    </w:p>
    <w:p w:rsidR="00FB3DE6" w:rsidRDefault="00FB3DE6" w:rsidP="00FB3DE6">
      <w:pPr>
        <w:pStyle w:val="ad"/>
      </w:pPr>
      <w:r>
        <w:t xml:space="preserve">              }</w:t>
      </w:r>
    </w:p>
    <w:p w:rsidR="009E1DF9" w:rsidRDefault="009E1DF9" w:rsidP="00FB3DE6">
      <w:pPr>
        <w:pStyle w:val="ad"/>
      </w:pPr>
      <w:r>
        <w:rPr>
          <w:rFonts w:hint="eastAsia"/>
        </w:rPr>
        <w:t>配置文件：</w:t>
      </w:r>
    </w:p>
    <w:p w:rsidR="009E1DF9" w:rsidRDefault="009E1DF9" w:rsidP="009E1DF9">
      <w:pPr>
        <w:pStyle w:val="ad"/>
      </w:pPr>
      <w:r>
        <w:t>worker_processes  2;</w:t>
      </w:r>
    </w:p>
    <w:p w:rsidR="009E1DF9" w:rsidRDefault="009E1DF9" w:rsidP="009E1DF9">
      <w:pPr>
        <w:pStyle w:val="ad"/>
      </w:pPr>
      <w:r>
        <w:t xml:space="preserve">    events {</w:t>
      </w:r>
    </w:p>
    <w:p w:rsidR="009E1DF9" w:rsidRDefault="009E1DF9" w:rsidP="009E1DF9">
      <w:pPr>
        <w:pStyle w:val="ad"/>
      </w:pPr>
      <w:r>
        <w:t xml:space="preserve">        worker_connections  1024;</w:t>
      </w:r>
    </w:p>
    <w:p w:rsidR="009E1DF9" w:rsidRDefault="009E1DF9" w:rsidP="009E1DF9">
      <w:pPr>
        <w:pStyle w:val="ad"/>
      </w:pPr>
      <w:r>
        <w:t xml:space="preserve">    }</w:t>
      </w:r>
    </w:p>
    <w:p w:rsidR="009E1DF9" w:rsidRDefault="009E1DF9" w:rsidP="009E1DF9">
      <w:pPr>
        <w:pStyle w:val="ad"/>
      </w:pPr>
      <w:r>
        <w:t xml:space="preserve">    http {</w:t>
      </w:r>
    </w:p>
    <w:p w:rsidR="009E1DF9" w:rsidRDefault="009E1DF9" w:rsidP="009E1DF9">
      <w:pPr>
        <w:pStyle w:val="ad"/>
      </w:pPr>
      <w:r>
        <w:t xml:space="preserve">        include       mime.types;</w:t>
      </w:r>
    </w:p>
    <w:p w:rsidR="009E1DF9" w:rsidRDefault="009E1DF9" w:rsidP="009E1DF9">
      <w:pPr>
        <w:pStyle w:val="ad"/>
      </w:pPr>
      <w:r>
        <w:t xml:space="preserve">        default_type  application/octet-stream;</w:t>
      </w:r>
    </w:p>
    <w:p w:rsidR="009E1DF9" w:rsidRDefault="009E1DF9" w:rsidP="009E1DF9">
      <w:pPr>
        <w:pStyle w:val="ad"/>
      </w:pPr>
      <w:r>
        <w:t xml:space="preserve">        sendfile        on;</w:t>
      </w:r>
    </w:p>
    <w:p w:rsidR="009E1DF9" w:rsidRDefault="009E1DF9" w:rsidP="009E1DF9">
      <w:pPr>
        <w:pStyle w:val="ad"/>
      </w:pPr>
    </w:p>
    <w:p w:rsidR="009E1DF9" w:rsidRDefault="009E1DF9" w:rsidP="009E1DF9">
      <w:pPr>
        <w:pStyle w:val="ad"/>
      </w:pPr>
    </w:p>
    <w:p w:rsidR="009E1DF9" w:rsidRDefault="009E1DF9" w:rsidP="009E1DF9">
      <w:pPr>
        <w:pStyle w:val="ad"/>
      </w:pPr>
      <w:r>
        <w:t xml:space="preserve">        keepalive_timeout  65;</w:t>
      </w:r>
    </w:p>
    <w:p w:rsidR="009E1DF9" w:rsidRDefault="009E1DF9" w:rsidP="009E1DF9">
      <w:pPr>
        <w:pStyle w:val="ad"/>
      </w:pPr>
      <w:r>
        <w:t xml:space="preserve">        server {</w:t>
      </w:r>
    </w:p>
    <w:p w:rsidR="009E1DF9" w:rsidRDefault="009E1DF9" w:rsidP="009E1DF9">
      <w:pPr>
        <w:pStyle w:val="ad"/>
      </w:pPr>
      <w:r>
        <w:t xml:space="preserve">        listen       80;</w:t>
      </w:r>
    </w:p>
    <w:p w:rsidR="009E1DF9" w:rsidRDefault="009E1DF9" w:rsidP="009E1DF9">
      <w:pPr>
        <w:pStyle w:val="ad"/>
      </w:pPr>
      <w:r>
        <w:t xml:space="preserve">        server_name  www.etiantian.org;</w:t>
      </w:r>
    </w:p>
    <w:p w:rsidR="009E1DF9" w:rsidRPr="009E1DF9" w:rsidRDefault="009E1DF9" w:rsidP="009E1DF9">
      <w:pPr>
        <w:pStyle w:val="ad"/>
        <w:rPr>
          <w:highlight w:val="yellow"/>
        </w:rPr>
      </w:pPr>
      <w:r>
        <w:t xml:space="preserve">           </w:t>
      </w:r>
      <w:r w:rsidRPr="009E1DF9">
        <w:rPr>
          <w:highlight w:val="yellow"/>
        </w:rPr>
        <w:t>location /index.html{</w:t>
      </w:r>
    </w:p>
    <w:p w:rsidR="009E1DF9" w:rsidRPr="009E1DF9" w:rsidRDefault="009E1DF9" w:rsidP="009E1DF9">
      <w:pPr>
        <w:pStyle w:val="ad"/>
        <w:rPr>
          <w:highlight w:val="yellow"/>
        </w:rPr>
      </w:pPr>
      <w:r w:rsidRPr="009E1DF9">
        <w:rPr>
          <w:highlight w:val="yellow"/>
        </w:rPr>
        <w:t xml:space="preserve">            root   html/www;</w:t>
      </w:r>
    </w:p>
    <w:p w:rsidR="009E1DF9" w:rsidRPr="009E1DF9" w:rsidRDefault="009E1DF9" w:rsidP="009E1DF9">
      <w:pPr>
        <w:pStyle w:val="ad"/>
        <w:rPr>
          <w:highlight w:val="yellow"/>
        </w:rPr>
      </w:pPr>
      <w:r w:rsidRPr="009E1DF9">
        <w:rPr>
          <w:highlight w:val="yellow"/>
        </w:rPr>
        <w:t xml:space="preserve">            index  index.html index.htm;</w:t>
      </w:r>
    </w:p>
    <w:p w:rsidR="009E1DF9" w:rsidRDefault="009E1DF9" w:rsidP="009E1DF9">
      <w:pPr>
        <w:pStyle w:val="ad"/>
      </w:pPr>
      <w:r w:rsidRPr="009E1DF9">
        <w:rPr>
          <w:highlight w:val="yellow"/>
        </w:rPr>
        <w:t xml:space="preserve">         }</w:t>
      </w:r>
    </w:p>
    <w:p w:rsidR="009E1DF9" w:rsidRDefault="009E1DF9" w:rsidP="009E1DF9">
      <w:pPr>
        <w:pStyle w:val="ad"/>
      </w:pPr>
      <w:r>
        <w:t xml:space="preserve">           location / {</w:t>
      </w:r>
    </w:p>
    <w:p w:rsidR="009E1DF9" w:rsidRDefault="009E1DF9" w:rsidP="009E1DF9">
      <w:pPr>
        <w:pStyle w:val="ad"/>
      </w:pPr>
      <w:r>
        <w:t xml:space="preserve">              root  /opt/test01;</w:t>
      </w:r>
    </w:p>
    <w:p w:rsidR="009E1DF9" w:rsidRDefault="009E1DF9" w:rsidP="009E1DF9">
      <w:pPr>
        <w:pStyle w:val="ad"/>
      </w:pPr>
      <w:r>
        <w:t xml:space="preserve">               index test01.html;</w:t>
      </w:r>
    </w:p>
    <w:p w:rsidR="009E1DF9" w:rsidRDefault="009E1DF9" w:rsidP="009E1DF9">
      <w:pPr>
        <w:pStyle w:val="ad"/>
      </w:pPr>
      <w:r>
        <w:t xml:space="preserve">              }</w:t>
      </w:r>
    </w:p>
    <w:p w:rsidR="009E1DF9" w:rsidRDefault="009E1DF9" w:rsidP="009E1DF9">
      <w:pPr>
        <w:pStyle w:val="ad"/>
      </w:pPr>
    </w:p>
    <w:p w:rsidR="009E1DF9" w:rsidRPr="009E1DF9" w:rsidRDefault="009E1DF9" w:rsidP="009E1DF9">
      <w:pPr>
        <w:pStyle w:val="ad"/>
        <w:rPr>
          <w:highlight w:val="yellow"/>
        </w:rPr>
      </w:pPr>
      <w:r>
        <w:t xml:space="preserve">           </w:t>
      </w:r>
      <w:r w:rsidRPr="009E1DF9">
        <w:rPr>
          <w:highlight w:val="yellow"/>
        </w:rPr>
        <w:t>location =/test01.html {</w:t>
      </w:r>
    </w:p>
    <w:p w:rsidR="009E1DF9" w:rsidRPr="009E1DF9" w:rsidRDefault="009E1DF9" w:rsidP="009E1DF9">
      <w:pPr>
        <w:pStyle w:val="ad"/>
        <w:rPr>
          <w:highlight w:val="yellow"/>
        </w:rPr>
      </w:pPr>
      <w:r w:rsidRPr="009E1DF9">
        <w:rPr>
          <w:highlight w:val="yellow"/>
        </w:rPr>
        <w:t xml:space="preserve">            root   /opt/test01;</w:t>
      </w:r>
    </w:p>
    <w:p w:rsidR="009E1DF9" w:rsidRPr="009E1DF9" w:rsidRDefault="009E1DF9" w:rsidP="009E1DF9">
      <w:pPr>
        <w:pStyle w:val="ad"/>
        <w:rPr>
          <w:highlight w:val="yellow"/>
        </w:rPr>
      </w:pPr>
      <w:r w:rsidRPr="009E1DF9">
        <w:rPr>
          <w:highlight w:val="yellow"/>
        </w:rPr>
        <w:lastRenderedPageBreak/>
        <w:t xml:space="preserve">            index  test01.html test01.htm;</w:t>
      </w:r>
    </w:p>
    <w:p w:rsidR="009E1DF9" w:rsidRDefault="009E1DF9" w:rsidP="009E1DF9">
      <w:pPr>
        <w:pStyle w:val="ad"/>
      </w:pPr>
      <w:r w:rsidRPr="009E1DF9">
        <w:rPr>
          <w:highlight w:val="yellow"/>
        </w:rPr>
        <w:t xml:space="preserve">         }</w:t>
      </w:r>
    </w:p>
    <w:p w:rsidR="009E1DF9" w:rsidRDefault="009E1DF9" w:rsidP="009E1DF9">
      <w:pPr>
        <w:pStyle w:val="ad"/>
        <w:ind w:firstLine="405"/>
      </w:pPr>
      <w:r>
        <w:t>}</w:t>
      </w:r>
    </w:p>
    <w:p w:rsidR="009E1DF9" w:rsidRDefault="009E1DF9" w:rsidP="009E1DF9">
      <w:pPr>
        <w:pStyle w:val="ad"/>
        <w:ind w:firstLine="405"/>
      </w:pPr>
    </w:p>
    <w:p w:rsidR="009E1DF9" w:rsidRDefault="009E1DF9" w:rsidP="009E1DF9">
      <w:pPr>
        <w:pStyle w:val="ad"/>
        <w:ind w:firstLine="405"/>
      </w:pPr>
      <w:r>
        <w:rPr>
          <w:rFonts w:hint="eastAsia"/>
        </w:rPr>
        <w:t>测试：</w:t>
      </w:r>
    </w:p>
    <w:p w:rsidR="009E1DF9" w:rsidRDefault="009E1DF9" w:rsidP="009E1DF9">
      <w:pPr>
        <w:pStyle w:val="ad"/>
        <w:ind w:firstLine="405"/>
      </w:pPr>
      <w:r>
        <w:rPr>
          <w:noProof/>
        </w:rPr>
        <w:drawing>
          <wp:inline distT="0" distB="0" distL="0" distR="0">
            <wp:extent cx="4362450" cy="1590675"/>
            <wp:effectExtent l="1905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srcRect/>
                    <a:stretch>
                      <a:fillRect/>
                    </a:stretch>
                  </pic:blipFill>
                  <pic:spPr bwMode="auto">
                    <a:xfrm>
                      <a:off x="0" y="0"/>
                      <a:ext cx="4362450" cy="1590675"/>
                    </a:xfrm>
                    <a:prstGeom prst="rect">
                      <a:avLst/>
                    </a:prstGeom>
                    <a:noFill/>
                    <a:ln w="9525">
                      <a:noFill/>
                      <a:miter lim="800000"/>
                      <a:headEnd/>
                      <a:tailEnd/>
                    </a:ln>
                  </pic:spPr>
                </pic:pic>
              </a:graphicData>
            </a:graphic>
          </wp:inline>
        </w:drawing>
      </w:r>
    </w:p>
    <w:p w:rsidR="009E1DF9" w:rsidRDefault="009E1DF9" w:rsidP="009E1DF9">
      <w:pPr>
        <w:pStyle w:val="ad"/>
        <w:ind w:firstLine="405"/>
      </w:pPr>
      <w:r>
        <w:rPr>
          <w:rFonts w:hint="eastAsia"/>
        </w:rPr>
        <w:t xml:space="preserve">老样子 </w:t>
      </w:r>
      <w:hyperlink w:history="1">
        <w:r w:rsidR="006E2CA3" w:rsidRPr="00C30C4E">
          <w:rPr>
            <w:rStyle w:val="a6"/>
            <w:rFonts w:hint="eastAsia"/>
          </w:rPr>
          <w:t>www.etiantian.org---&gt;www.etiantian.org/test01.html</w:t>
        </w:r>
      </w:hyperlink>
      <w:r w:rsidR="006E2CA3">
        <w:rPr>
          <w:rFonts w:hint="eastAsia"/>
        </w:rPr>
        <w:t>(对应路径下面应该存在这个文件)------- -&gt;location=/test01.html ---&gt;test01.html.</w:t>
      </w:r>
    </w:p>
    <w:p w:rsidR="006E2CA3" w:rsidRDefault="006E2CA3" w:rsidP="009E1DF9">
      <w:pPr>
        <w:pStyle w:val="ad"/>
        <w:ind w:firstLine="405"/>
      </w:pPr>
      <w:r>
        <w:rPr>
          <w:rFonts w:hint="eastAsia"/>
        </w:rPr>
        <w:t>下面两个比较简单，就不解释了</w:t>
      </w:r>
    </w:p>
    <w:p w:rsidR="006E2CA3" w:rsidRDefault="006E2CA3" w:rsidP="009E1DF9">
      <w:pPr>
        <w:pStyle w:val="ad"/>
        <w:ind w:firstLine="405"/>
      </w:pPr>
      <w:r>
        <w:rPr>
          <w:noProof/>
        </w:rPr>
        <w:drawing>
          <wp:inline distT="0" distB="0" distL="0" distR="0">
            <wp:extent cx="4819650" cy="1533525"/>
            <wp:effectExtent l="19050" t="0" r="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srcRect/>
                    <a:stretch>
                      <a:fillRect/>
                    </a:stretch>
                  </pic:blipFill>
                  <pic:spPr bwMode="auto">
                    <a:xfrm>
                      <a:off x="0" y="0"/>
                      <a:ext cx="4819650" cy="1533525"/>
                    </a:xfrm>
                    <a:prstGeom prst="rect">
                      <a:avLst/>
                    </a:prstGeom>
                    <a:noFill/>
                    <a:ln w="9525">
                      <a:noFill/>
                      <a:miter lim="800000"/>
                      <a:headEnd/>
                      <a:tailEnd/>
                    </a:ln>
                  </pic:spPr>
                </pic:pic>
              </a:graphicData>
            </a:graphic>
          </wp:inline>
        </w:drawing>
      </w:r>
    </w:p>
    <w:p w:rsidR="006E2CA3" w:rsidRDefault="006E2CA3" w:rsidP="009E1DF9">
      <w:pPr>
        <w:pStyle w:val="ad"/>
        <w:ind w:firstLine="405"/>
      </w:pPr>
      <w:r>
        <w:rPr>
          <w:noProof/>
        </w:rPr>
        <w:drawing>
          <wp:inline distT="0" distB="0" distL="0" distR="0">
            <wp:extent cx="5105400" cy="1524000"/>
            <wp:effectExtent l="19050" t="0" r="0"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srcRect/>
                    <a:stretch>
                      <a:fillRect/>
                    </a:stretch>
                  </pic:blipFill>
                  <pic:spPr bwMode="auto">
                    <a:xfrm>
                      <a:off x="0" y="0"/>
                      <a:ext cx="5105400" cy="1524000"/>
                    </a:xfrm>
                    <a:prstGeom prst="rect">
                      <a:avLst/>
                    </a:prstGeom>
                    <a:noFill/>
                    <a:ln w="9525">
                      <a:noFill/>
                      <a:miter lim="800000"/>
                      <a:headEnd/>
                      <a:tailEnd/>
                    </a:ln>
                  </pic:spPr>
                </pic:pic>
              </a:graphicData>
            </a:graphic>
          </wp:inline>
        </w:drawing>
      </w:r>
    </w:p>
    <w:p w:rsidR="009E1DF9" w:rsidRPr="003A273C" w:rsidRDefault="009E1DF9" w:rsidP="009E1DF9">
      <w:pPr>
        <w:pStyle w:val="ad"/>
      </w:pPr>
      <w:r>
        <w:t xml:space="preserve">                                       </w:t>
      </w:r>
    </w:p>
    <w:p w:rsidR="005A580A" w:rsidRDefault="007F337E" w:rsidP="007F337E">
      <w:pPr>
        <w:pStyle w:val="4"/>
      </w:pPr>
      <w:r>
        <w:rPr>
          <w:rFonts w:hint="eastAsia"/>
        </w:rPr>
        <w:t>案例</w:t>
      </w:r>
      <w:r>
        <w:rPr>
          <w:rFonts w:hint="eastAsia"/>
        </w:rPr>
        <w:t>6</w:t>
      </w:r>
    </w:p>
    <w:p w:rsidR="007F337E" w:rsidRDefault="007F337E" w:rsidP="007F337E">
      <w:pPr>
        <w:pStyle w:val="ad"/>
      </w:pPr>
      <w:r>
        <w:rPr>
          <w:rFonts w:hint="eastAsia"/>
        </w:rPr>
        <w:t>配置1</w:t>
      </w:r>
    </w:p>
    <w:p w:rsidR="007F337E" w:rsidRDefault="007F337E" w:rsidP="007F337E">
      <w:pPr>
        <w:pStyle w:val="ad"/>
      </w:pPr>
      <w:r>
        <w:t xml:space="preserve">[root@web01 www]# pwd </w:t>
      </w:r>
    </w:p>
    <w:p w:rsidR="007F337E" w:rsidRDefault="007F337E" w:rsidP="007F337E">
      <w:pPr>
        <w:pStyle w:val="ad"/>
      </w:pPr>
      <w:r>
        <w:t>/application/nginx/html/www</w:t>
      </w:r>
    </w:p>
    <w:p w:rsidR="007F337E" w:rsidRDefault="007F337E" w:rsidP="007F337E">
      <w:pPr>
        <w:pStyle w:val="ad"/>
      </w:pPr>
      <w:r>
        <w:t xml:space="preserve">[root@web01 www]# cat index.htm index.html </w:t>
      </w:r>
    </w:p>
    <w:p w:rsidR="007F337E" w:rsidRDefault="007F337E" w:rsidP="007F337E">
      <w:pPr>
        <w:pStyle w:val="ad"/>
      </w:pPr>
      <w:r>
        <w:t>10.0.0.7 www.etiantian.org htm</w:t>
      </w:r>
    </w:p>
    <w:p w:rsidR="007F337E" w:rsidRDefault="007F337E" w:rsidP="007F337E">
      <w:pPr>
        <w:pStyle w:val="ad"/>
      </w:pPr>
      <w:r>
        <w:lastRenderedPageBreak/>
        <w:t>10.0.0.7 www.etiantian.org</w:t>
      </w:r>
    </w:p>
    <w:p w:rsidR="007F337E" w:rsidRDefault="007F337E" w:rsidP="007F337E">
      <w:pPr>
        <w:pStyle w:val="ad"/>
      </w:pPr>
      <w:r>
        <w:t>[root@web01 www]#</w:t>
      </w:r>
    </w:p>
    <w:p w:rsidR="007F337E" w:rsidRDefault="007F337E" w:rsidP="007F337E">
      <w:pPr>
        <w:pStyle w:val="ad"/>
      </w:pPr>
      <w:r>
        <w:rPr>
          <w:rFonts w:hint="eastAsia"/>
        </w:rPr>
        <w:t>配置2</w:t>
      </w:r>
    </w:p>
    <w:p w:rsidR="007F337E" w:rsidRDefault="007F337E" w:rsidP="007F337E">
      <w:pPr>
        <w:pStyle w:val="ad"/>
      </w:pPr>
      <w:r>
        <w:t>[root@web01 test01]# pwd</w:t>
      </w:r>
    </w:p>
    <w:p w:rsidR="007F337E" w:rsidRDefault="007F337E" w:rsidP="007F337E">
      <w:pPr>
        <w:pStyle w:val="ad"/>
      </w:pPr>
      <w:r>
        <w:t>/opt/test01</w:t>
      </w:r>
    </w:p>
    <w:p w:rsidR="007F337E" w:rsidRDefault="007F337E" w:rsidP="007F337E">
      <w:pPr>
        <w:pStyle w:val="ad"/>
      </w:pPr>
      <w:r>
        <w:t>[root@web01 test01]# cat test01.htm test01.html</w:t>
      </w:r>
    </w:p>
    <w:p w:rsidR="007F337E" w:rsidRDefault="007F337E" w:rsidP="007F337E">
      <w:pPr>
        <w:pStyle w:val="ad"/>
      </w:pPr>
      <w:r>
        <w:t>test01-htm</w:t>
      </w:r>
    </w:p>
    <w:p w:rsidR="007F337E" w:rsidRDefault="007F337E" w:rsidP="007F337E">
      <w:pPr>
        <w:pStyle w:val="ad"/>
      </w:pPr>
      <w:r>
        <w:t>test01-html</w:t>
      </w:r>
    </w:p>
    <w:p w:rsidR="007F337E" w:rsidRDefault="007F337E" w:rsidP="007F337E">
      <w:pPr>
        <w:pStyle w:val="ad"/>
      </w:pPr>
      <w:r>
        <w:t>[root@web01 test01]#</w:t>
      </w:r>
    </w:p>
    <w:p w:rsidR="007F337E" w:rsidRDefault="007F337E" w:rsidP="007F337E">
      <w:pPr>
        <w:pStyle w:val="ad"/>
      </w:pPr>
      <w:r w:rsidRPr="007F337E">
        <w:rPr>
          <w:rFonts w:hint="eastAsia"/>
          <w:highlight w:val="yellow"/>
        </w:rPr>
        <w:t>配置3说明</w:t>
      </w:r>
    </w:p>
    <w:p w:rsidR="001E5BD9" w:rsidRDefault="001E5BD9" w:rsidP="007F337E">
      <w:pPr>
        <w:pStyle w:val="ad"/>
      </w:pPr>
      <w:r>
        <w:rPr>
          <w:rFonts w:hint="eastAsia"/>
        </w:rPr>
        <w:t>root /html/www  这个路径存在 但是这个路径下面没有index test01.html</w:t>
      </w:r>
    </w:p>
    <w:p w:rsidR="001E5BD9" w:rsidRDefault="001E5BD9" w:rsidP="001E5BD9">
      <w:pPr>
        <w:pStyle w:val="ad"/>
      </w:pPr>
      <w:r>
        <w:t>location / {</w:t>
      </w:r>
    </w:p>
    <w:p w:rsidR="001E5BD9" w:rsidRDefault="001E5BD9" w:rsidP="001E5BD9">
      <w:pPr>
        <w:pStyle w:val="ad"/>
      </w:pPr>
      <w:r>
        <w:t xml:space="preserve">              root  /html/www;</w:t>
      </w:r>
    </w:p>
    <w:p w:rsidR="001E5BD9" w:rsidRDefault="001E5BD9" w:rsidP="001E5BD9">
      <w:pPr>
        <w:pStyle w:val="ad"/>
      </w:pPr>
      <w:r>
        <w:t xml:space="preserve">               index test01.html;</w:t>
      </w:r>
    </w:p>
    <w:p w:rsidR="007F337E" w:rsidRDefault="001E5BD9" w:rsidP="001E5BD9">
      <w:pPr>
        <w:pStyle w:val="ad"/>
      </w:pPr>
      <w:r>
        <w:t xml:space="preserve">              }</w:t>
      </w:r>
    </w:p>
    <w:p w:rsidR="001E5BD9" w:rsidRDefault="001E5BD9" w:rsidP="001E5BD9">
      <w:pPr>
        <w:pStyle w:val="ad"/>
      </w:pPr>
      <w:r>
        <w:rPr>
          <w:rFonts w:hint="eastAsia"/>
        </w:rPr>
        <w:t>配置文件：</w:t>
      </w:r>
    </w:p>
    <w:p w:rsidR="001E5BD9" w:rsidRDefault="001E5BD9" w:rsidP="001E5BD9">
      <w:pPr>
        <w:pStyle w:val="ad"/>
      </w:pPr>
      <w:r>
        <w:t>worker_processes  2;</w:t>
      </w:r>
    </w:p>
    <w:p w:rsidR="001E5BD9" w:rsidRDefault="001E5BD9" w:rsidP="001E5BD9">
      <w:pPr>
        <w:pStyle w:val="ad"/>
      </w:pPr>
      <w:r>
        <w:t xml:space="preserve">    events {</w:t>
      </w:r>
    </w:p>
    <w:p w:rsidR="001E5BD9" w:rsidRDefault="001E5BD9" w:rsidP="001E5BD9">
      <w:pPr>
        <w:pStyle w:val="ad"/>
      </w:pPr>
      <w:r>
        <w:t xml:space="preserve">        worker_connections  1024;</w:t>
      </w:r>
    </w:p>
    <w:p w:rsidR="001E5BD9" w:rsidRDefault="001E5BD9" w:rsidP="001E5BD9">
      <w:pPr>
        <w:pStyle w:val="ad"/>
      </w:pPr>
      <w:r>
        <w:t xml:space="preserve">    }</w:t>
      </w:r>
    </w:p>
    <w:p w:rsidR="001E5BD9" w:rsidRDefault="001E5BD9" w:rsidP="001E5BD9">
      <w:pPr>
        <w:pStyle w:val="ad"/>
      </w:pPr>
      <w:r>
        <w:t xml:space="preserve">    http {</w:t>
      </w:r>
    </w:p>
    <w:p w:rsidR="001E5BD9" w:rsidRDefault="001E5BD9" w:rsidP="001E5BD9">
      <w:pPr>
        <w:pStyle w:val="ad"/>
      </w:pPr>
      <w:r>
        <w:t xml:space="preserve">        include       mime.types;</w:t>
      </w:r>
    </w:p>
    <w:p w:rsidR="001E5BD9" w:rsidRDefault="001E5BD9" w:rsidP="001E5BD9">
      <w:pPr>
        <w:pStyle w:val="ad"/>
      </w:pPr>
      <w:r>
        <w:t xml:space="preserve">        default_type  application/octet-stream;</w:t>
      </w:r>
    </w:p>
    <w:p w:rsidR="001E5BD9" w:rsidRDefault="001E5BD9" w:rsidP="001E5BD9">
      <w:pPr>
        <w:pStyle w:val="ad"/>
      </w:pPr>
      <w:r>
        <w:t xml:space="preserve">        sendfile        on;</w:t>
      </w:r>
    </w:p>
    <w:p w:rsidR="001E5BD9" w:rsidRDefault="001E5BD9" w:rsidP="001E5BD9">
      <w:pPr>
        <w:pStyle w:val="ad"/>
      </w:pPr>
    </w:p>
    <w:p w:rsidR="001E5BD9" w:rsidRDefault="001E5BD9" w:rsidP="001E5BD9">
      <w:pPr>
        <w:pStyle w:val="ad"/>
      </w:pPr>
    </w:p>
    <w:p w:rsidR="001E5BD9" w:rsidRDefault="001E5BD9" w:rsidP="001E5BD9">
      <w:pPr>
        <w:pStyle w:val="ad"/>
      </w:pPr>
      <w:r>
        <w:t xml:space="preserve">        keepalive_timeout  65;</w:t>
      </w:r>
    </w:p>
    <w:p w:rsidR="001E5BD9" w:rsidRDefault="001E5BD9" w:rsidP="001E5BD9">
      <w:pPr>
        <w:pStyle w:val="ad"/>
      </w:pPr>
      <w:r>
        <w:t xml:space="preserve">        server {</w:t>
      </w:r>
    </w:p>
    <w:p w:rsidR="001E5BD9" w:rsidRDefault="001E5BD9" w:rsidP="001E5BD9">
      <w:pPr>
        <w:pStyle w:val="ad"/>
      </w:pPr>
      <w:r>
        <w:t xml:space="preserve">        listen       80;</w:t>
      </w:r>
    </w:p>
    <w:p w:rsidR="001E5BD9" w:rsidRDefault="001E5BD9" w:rsidP="001E5BD9">
      <w:pPr>
        <w:pStyle w:val="ad"/>
      </w:pPr>
      <w:r>
        <w:t xml:space="preserve">        server_name  www.etiantian.org;</w:t>
      </w:r>
    </w:p>
    <w:p w:rsidR="001E5BD9" w:rsidRDefault="001E5BD9" w:rsidP="001E5BD9">
      <w:pPr>
        <w:pStyle w:val="ad"/>
      </w:pPr>
      <w:r>
        <w:t xml:space="preserve">           location /index.html{</w:t>
      </w:r>
    </w:p>
    <w:p w:rsidR="001E5BD9" w:rsidRDefault="001E5BD9" w:rsidP="001E5BD9">
      <w:pPr>
        <w:pStyle w:val="ad"/>
      </w:pPr>
      <w:r>
        <w:t xml:space="preserve">            root   html/www;</w:t>
      </w:r>
    </w:p>
    <w:p w:rsidR="001E5BD9" w:rsidRDefault="001E5BD9" w:rsidP="001E5BD9">
      <w:pPr>
        <w:pStyle w:val="ad"/>
      </w:pPr>
      <w:r>
        <w:t xml:space="preserve">            index  index.html index.htm;</w:t>
      </w:r>
    </w:p>
    <w:p w:rsidR="001E5BD9" w:rsidRDefault="001E5BD9" w:rsidP="001E5BD9">
      <w:pPr>
        <w:pStyle w:val="ad"/>
      </w:pPr>
      <w:r>
        <w:t xml:space="preserve">         }</w:t>
      </w:r>
    </w:p>
    <w:p w:rsidR="001E5BD9" w:rsidRPr="001E5BD9" w:rsidRDefault="001E5BD9" w:rsidP="001E5BD9">
      <w:pPr>
        <w:pStyle w:val="ad"/>
        <w:rPr>
          <w:highlight w:val="yellow"/>
        </w:rPr>
      </w:pPr>
      <w:r>
        <w:t xml:space="preserve">           </w:t>
      </w:r>
      <w:r w:rsidRPr="001E5BD9">
        <w:rPr>
          <w:highlight w:val="yellow"/>
        </w:rPr>
        <w:t>location / {</w:t>
      </w:r>
    </w:p>
    <w:p w:rsidR="001E5BD9" w:rsidRPr="001E5BD9" w:rsidRDefault="001E5BD9" w:rsidP="001E5BD9">
      <w:pPr>
        <w:pStyle w:val="ad"/>
        <w:rPr>
          <w:highlight w:val="yellow"/>
        </w:rPr>
      </w:pPr>
      <w:r w:rsidRPr="001E5BD9">
        <w:rPr>
          <w:highlight w:val="yellow"/>
        </w:rPr>
        <w:lastRenderedPageBreak/>
        <w:t xml:space="preserve">              root  /html/www;</w:t>
      </w:r>
    </w:p>
    <w:p w:rsidR="001E5BD9" w:rsidRPr="001E5BD9" w:rsidRDefault="001E5BD9" w:rsidP="001E5BD9">
      <w:pPr>
        <w:pStyle w:val="ad"/>
        <w:rPr>
          <w:highlight w:val="yellow"/>
        </w:rPr>
      </w:pPr>
      <w:r w:rsidRPr="001E5BD9">
        <w:rPr>
          <w:highlight w:val="yellow"/>
        </w:rPr>
        <w:t xml:space="preserve">               index test01.html;</w:t>
      </w:r>
    </w:p>
    <w:p w:rsidR="001E5BD9" w:rsidRDefault="001E5BD9" w:rsidP="001E5BD9">
      <w:pPr>
        <w:pStyle w:val="ad"/>
      </w:pPr>
      <w:r w:rsidRPr="001E5BD9">
        <w:rPr>
          <w:highlight w:val="yellow"/>
        </w:rPr>
        <w:t xml:space="preserve">              }</w:t>
      </w:r>
    </w:p>
    <w:p w:rsidR="001E5BD9" w:rsidRDefault="001E5BD9" w:rsidP="001E5BD9">
      <w:pPr>
        <w:pStyle w:val="ad"/>
      </w:pPr>
    </w:p>
    <w:p w:rsidR="001E5BD9" w:rsidRDefault="001E5BD9" w:rsidP="001E5BD9">
      <w:pPr>
        <w:pStyle w:val="ad"/>
      </w:pPr>
      <w:r>
        <w:t xml:space="preserve">           location =/test01.html {</w:t>
      </w:r>
    </w:p>
    <w:p w:rsidR="001E5BD9" w:rsidRDefault="001E5BD9" w:rsidP="001E5BD9">
      <w:pPr>
        <w:pStyle w:val="ad"/>
      </w:pPr>
      <w:r>
        <w:t xml:space="preserve">            root   /opt/test01;</w:t>
      </w:r>
    </w:p>
    <w:p w:rsidR="001E5BD9" w:rsidRDefault="001E5BD9" w:rsidP="001E5BD9">
      <w:pPr>
        <w:pStyle w:val="ad"/>
      </w:pPr>
      <w:r>
        <w:t xml:space="preserve">            index  test01.html test01.htm;</w:t>
      </w:r>
    </w:p>
    <w:p w:rsidR="001E5BD9" w:rsidRDefault="001E5BD9" w:rsidP="001E5BD9">
      <w:pPr>
        <w:pStyle w:val="ad"/>
      </w:pPr>
      <w:r>
        <w:t xml:space="preserve">         }</w:t>
      </w:r>
    </w:p>
    <w:p w:rsidR="001E5BD9" w:rsidRDefault="001E5BD9" w:rsidP="001E5BD9">
      <w:pPr>
        <w:pStyle w:val="ad"/>
      </w:pPr>
      <w:r>
        <w:t xml:space="preserve">    }</w:t>
      </w:r>
    </w:p>
    <w:p w:rsidR="001E5BD9" w:rsidRDefault="001E5BD9" w:rsidP="001E5BD9">
      <w:pPr>
        <w:pStyle w:val="ad"/>
      </w:pPr>
    </w:p>
    <w:p w:rsidR="001E5BD9" w:rsidRDefault="001E5BD9" w:rsidP="001E5BD9">
      <w:pPr>
        <w:pStyle w:val="ad"/>
        <w:ind w:firstLine="405"/>
      </w:pPr>
      <w:r>
        <w:t>}</w:t>
      </w:r>
    </w:p>
    <w:p w:rsidR="001E5BD9" w:rsidRDefault="001E5BD9" w:rsidP="001E5BD9">
      <w:pPr>
        <w:pStyle w:val="ad"/>
        <w:ind w:firstLine="405"/>
      </w:pPr>
    </w:p>
    <w:p w:rsidR="001E5BD9" w:rsidRDefault="001E5BD9" w:rsidP="001E5BD9">
      <w:pPr>
        <w:pStyle w:val="ad"/>
        <w:ind w:firstLine="405"/>
      </w:pPr>
      <w:r>
        <w:rPr>
          <w:rFonts w:hint="eastAsia"/>
        </w:rPr>
        <w:t>测试：</w:t>
      </w:r>
    </w:p>
    <w:p w:rsidR="001E5BD9" w:rsidRDefault="001E5BD9" w:rsidP="001E5BD9">
      <w:pPr>
        <w:pStyle w:val="ad"/>
        <w:ind w:firstLine="405"/>
      </w:pPr>
      <w:r>
        <w:rPr>
          <w:noProof/>
        </w:rPr>
        <w:drawing>
          <wp:inline distT="0" distB="0" distL="0" distR="0">
            <wp:extent cx="4569460" cy="1732100"/>
            <wp:effectExtent l="19050" t="0" r="254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srcRect/>
                    <a:stretch>
                      <a:fillRect/>
                    </a:stretch>
                  </pic:blipFill>
                  <pic:spPr bwMode="auto">
                    <a:xfrm>
                      <a:off x="0" y="0"/>
                      <a:ext cx="4569460" cy="1732100"/>
                    </a:xfrm>
                    <a:prstGeom prst="rect">
                      <a:avLst/>
                    </a:prstGeom>
                    <a:noFill/>
                    <a:ln w="9525">
                      <a:noFill/>
                      <a:miter lim="800000"/>
                      <a:headEnd/>
                      <a:tailEnd/>
                    </a:ln>
                  </pic:spPr>
                </pic:pic>
              </a:graphicData>
            </a:graphic>
          </wp:inline>
        </w:drawing>
      </w:r>
    </w:p>
    <w:p w:rsidR="001E5BD9" w:rsidRDefault="001E5BD9" w:rsidP="001E5BD9">
      <w:pPr>
        <w:pStyle w:val="ad"/>
        <w:ind w:firstLine="405"/>
      </w:pPr>
    </w:p>
    <w:p w:rsidR="001E5BD9" w:rsidRPr="007F337E" w:rsidRDefault="001E5BD9" w:rsidP="001E5BD9">
      <w:pPr>
        <w:pStyle w:val="ad"/>
        <w:ind w:firstLine="405"/>
      </w:pPr>
      <w:r>
        <w:rPr>
          <w:rFonts w:hint="eastAsia"/>
        </w:rPr>
        <w:t xml:space="preserve">原因说明 当访问 / 的时候 会自动挑战其对应目录下面的test01.html文件  但是这个路径下面没有这个文件，所以就是 404 not found </w:t>
      </w:r>
    </w:p>
    <w:p w:rsidR="005A580A" w:rsidRDefault="00DE3806" w:rsidP="00DE3806">
      <w:pPr>
        <w:pStyle w:val="4"/>
      </w:pPr>
      <w:r>
        <w:rPr>
          <w:rFonts w:hint="eastAsia"/>
        </w:rPr>
        <w:t>案例</w:t>
      </w:r>
      <w:r>
        <w:rPr>
          <w:rFonts w:hint="eastAsia"/>
        </w:rPr>
        <w:t>7</w:t>
      </w:r>
    </w:p>
    <w:p w:rsidR="00DE3806" w:rsidRDefault="00DE3806" w:rsidP="00DE3806">
      <w:pPr>
        <w:pStyle w:val="ad"/>
      </w:pPr>
      <w:r>
        <w:rPr>
          <w:rFonts w:hint="eastAsia"/>
        </w:rPr>
        <w:t>配置1：</w:t>
      </w:r>
    </w:p>
    <w:p w:rsidR="00DE3806" w:rsidRDefault="00DE3806" w:rsidP="00DE3806">
      <w:pPr>
        <w:pStyle w:val="ad"/>
      </w:pPr>
      <w:r>
        <w:t xml:space="preserve">[root@web01 www]# cat index.htm index.html </w:t>
      </w:r>
    </w:p>
    <w:p w:rsidR="00DE3806" w:rsidRDefault="00DE3806" w:rsidP="00DE3806">
      <w:pPr>
        <w:pStyle w:val="ad"/>
      </w:pPr>
      <w:r>
        <w:t>10.0.0.7 www.etiantian.org htm</w:t>
      </w:r>
    </w:p>
    <w:p w:rsidR="00DE3806" w:rsidRDefault="00DE3806" w:rsidP="00DE3806">
      <w:pPr>
        <w:pStyle w:val="ad"/>
      </w:pPr>
      <w:r>
        <w:t>10.0.0.7 www.etiantian.org</w:t>
      </w:r>
    </w:p>
    <w:p w:rsidR="00DE3806" w:rsidRDefault="00DE3806" w:rsidP="00DE3806">
      <w:pPr>
        <w:pStyle w:val="ad"/>
      </w:pPr>
      <w:r>
        <w:t>[root@web01 www]#</w:t>
      </w:r>
    </w:p>
    <w:p w:rsidR="00DE3806" w:rsidRDefault="00DE3806" w:rsidP="00DE3806">
      <w:pPr>
        <w:pStyle w:val="ad"/>
      </w:pPr>
      <w:r>
        <w:rPr>
          <w:rFonts w:hint="eastAsia"/>
        </w:rPr>
        <w:t>配置2：</w:t>
      </w:r>
    </w:p>
    <w:p w:rsidR="00DE3806" w:rsidRDefault="00DE3806" w:rsidP="00DE3806">
      <w:pPr>
        <w:pStyle w:val="ad"/>
      </w:pPr>
      <w:r>
        <w:t>[root@web01 test01]# pwd</w:t>
      </w:r>
    </w:p>
    <w:p w:rsidR="00DE3806" w:rsidRDefault="00DE3806" w:rsidP="00DE3806">
      <w:pPr>
        <w:pStyle w:val="ad"/>
      </w:pPr>
      <w:r>
        <w:t>/opt/test01</w:t>
      </w:r>
    </w:p>
    <w:p w:rsidR="00DE3806" w:rsidRDefault="00DE3806" w:rsidP="00DE3806">
      <w:pPr>
        <w:pStyle w:val="ad"/>
      </w:pPr>
      <w:r>
        <w:t>[root@web01 test01]# cat test01.htm test01.html</w:t>
      </w:r>
    </w:p>
    <w:p w:rsidR="00DE3806" w:rsidRDefault="00DE3806" w:rsidP="00DE3806">
      <w:pPr>
        <w:pStyle w:val="ad"/>
      </w:pPr>
      <w:r>
        <w:t>test01-htm</w:t>
      </w:r>
    </w:p>
    <w:p w:rsidR="00DE3806" w:rsidRDefault="00DE3806" w:rsidP="00DE3806">
      <w:pPr>
        <w:pStyle w:val="ad"/>
      </w:pPr>
      <w:r>
        <w:lastRenderedPageBreak/>
        <w:t>test01-html</w:t>
      </w:r>
    </w:p>
    <w:p w:rsidR="00DE3806" w:rsidRDefault="00DE3806" w:rsidP="00DE3806">
      <w:pPr>
        <w:pStyle w:val="ad"/>
      </w:pPr>
      <w:r>
        <w:t>[root@web01 test01]#</w:t>
      </w:r>
    </w:p>
    <w:p w:rsidR="00DE3806" w:rsidRDefault="00DE3806" w:rsidP="00DE3806">
      <w:pPr>
        <w:pStyle w:val="ad"/>
      </w:pPr>
      <w:r>
        <w:rPr>
          <w:rFonts w:hint="eastAsia"/>
        </w:rPr>
        <w:t>配置3：</w:t>
      </w:r>
    </w:p>
    <w:p w:rsidR="00DE3806" w:rsidRDefault="00DE3806" w:rsidP="00DE3806">
      <w:pPr>
        <w:pStyle w:val="ad"/>
      </w:pPr>
      <w:r>
        <w:t>location / {</w:t>
      </w:r>
    </w:p>
    <w:p w:rsidR="00DE3806" w:rsidRDefault="00DE3806" w:rsidP="00DE3806">
      <w:pPr>
        <w:pStyle w:val="ad"/>
      </w:pPr>
    </w:p>
    <w:p w:rsidR="00AE7C57" w:rsidRDefault="00DE3806" w:rsidP="00452446">
      <w:pPr>
        <w:pStyle w:val="ad"/>
      </w:pPr>
      <w:r>
        <w:t xml:space="preserve">               index index.html;</w:t>
      </w:r>
      <w:r>
        <w:rPr>
          <w:rFonts w:hint="eastAsia"/>
        </w:rPr>
        <w:t xml:space="preserve">  </w:t>
      </w:r>
      <w:r w:rsidRPr="00AE7C57">
        <w:rPr>
          <w:rFonts w:hint="eastAsia"/>
          <w:highlight w:val="yellow"/>
        </w:rPr>
        <w:t>没有路径会找到默认路径下面的</w:t>
      </w:r>
      <w:r w:rsidR="00AE7C57" w:rsidRPr="00AE7C57">
        <w:rPr>
          <w:rFonts w:hint="eastAsia"/>
          <w:highlight w:val="yellow"/>
        </w:rPr>
        <w:t>，</w:t>
      </w:r>
      <w:r w:rsidR="00452446">
        <w:rPr>
          <w:rFonts w:hint="eastAsia"/>
        </w:rPr>
        <w:t>index.html</w:t>
      </w:r>
      <w:r w:rsidR="009023B8">
        <w:rPr>
          <w:rFonts w:hint="eastAsia"/>
        </w:rPr>
        <w:t>（welcome nginx）</w:t>
      </w:r>
    </w:p>
    <w:p w:rsidR="00DE3806" w:rsidRDefault="00DE3806" w:rsidP="00DE3806">
      <w:pPr>
        <w:pStyle w:val="ad"/>
      </w:pPr>
      <w:r>
        <w:t xml:space="preserve">              }</w:t>
      </w:r>
    </w:p>
    <w:p w:rsidR="00AE7C57" w:rsidRDefault="00AE7C57" w:rsidP="00DE3806">
      <w:pPr>
        <w:pStyle w:val="ad"/>
      </w:pPr>
      <w:r>
        <w:rPr>
          <w:rFonts w:hint="eastAsia"/>
        </w:rPr>
        <w:t>配置文件</w:t>
      </w:r>
    </w:p>
    <w:p w:rsidR="00AE7C57" w:rsidRDefault="00AE7C57" w:rsidP="00AE7C57">
      <w:pPr>
        <w:pStyle w:val="ad"/>
      </w:pPr>
      <w:r>
        <w:t>worker_processes  2;</w:t>
      </w:r>
    </w:p>
    <w:p w:rsidR="00AE7C57" w:rsidRDefault="00AE7C57" w:rsidP="00AE7C57">
      <w:pPr>
        <w:pStyle w:val="ad"/>
      </w:pPr>
      <w:r>
        <w:t xml:space="preserve">    events {</w:t>
      </w:r>
    </w:p>
    <w:p w:rsidR="00AE7C57" w:rsidRDefault="00AE7C57" w:rsidP="00AE7C57">
      <w:pPr>
        <w:pStyle w:val="ad"/>
      </w:pPr>
      <w:r>
        <w:t xml:space="preserve">        worker_connections  1024;</w:t>
      </w:r>
    </w:p>
    <w:p w:rsidR="00AE7C57" w:rsidRDefault="00AE7C57" w:rsidP="00AE7C57">
      <w:pPr>
        <w:pStyle w:val="ad"/>
      </w:pPr>
      <w:r>
        <w:t xml:space="preserve">    }</w:t>
      </w:r>
    </w:p>
    <w:p w:rsidR="00AE7C57" w:rsidRDefault="00AE7C57" w:rsidP="00AE7C57">
      <w:pPr>
        <w:pStyle w:val="ad"/>
      </w:pPr>
      <w:r>
        <w:t xml:space="preserve">    http {</w:t>
      </w:r>
    </w:p>
    <w:p w:rsidR="00AE7C57" w:rsidRDefault="00AE7C57" w:rsidP="00AE7C57">
      <w:pPr>
        <w:pStyle w:val="ad"/>
      </w:pPr>
      <w:r>
        <w:t xml:space="preserve">        include       mime.types;</w:t>
      </w:r>
    </w:p>
    <w:p w:rsidR="00AE7C57" w:rsidRDefault="00AE7C57" w:rsidP="00AE7C57">
      <w:pPr>
        <w:pStyle w:val="ad"/>
      </w:pPr>
      <w:r>
        <w:t xml:space="preserve">        default_type  application/octet-stream;</w:t>
      </w:r>
    </w:p>
    <w:p w:rsidR="00AE7C57" w:rsidRDefault="00AE7C57" w:rsidP="00AE7C57">
      <w:pPr>
        <w:pStyle w:val="ad"/>
      </w:pPr>
      <w:r>
        <w:t xml:space="preserve">        sendfile        on;</w:t>
      </w:r>
    </w:p>
    <w:p w:rsidR="00AE7C57" w:rsidRDefault="00AE7C57" w:rsidP="00AE7C57">
      <w:pPr>
        <w:pStyle w:val="ad"/>
      </w:pPr>
    </w:p>
    <w:p w:rsidR="00AE7C57" w:rsidRDefault="00AE7C57" w:rsidP="00AE7C57">
      <w:pPr>
        <w:pStyle w:val="ad"/>
      </w:pPr>
    </w:p>
    <w:p w:rsidR="00AE7C57" w:rsidRDefault="00AE7C57" w:rsidP="00AE7C57">
      <w:pPr>
        <w:pStyle w:val="ad"/>
      </w:pPr>
      <w:r>
        <w:t xml:space="preserve">        keepalive_timeout  65;</w:t>
      </w:r>
    </w:p>
    <w:p w:rsidR="00AE7C57" w:rsidRDefault="00AE7C57" w:rsidP="00AE7C57">
      <w:pPr>
        <w:pStyle w:val="ad"/>
      </w:pPr>
      <w:r>
        <w:t xml:space="preserve">        server {</w:t>
      </w:r>
    </w:p>
    <w:p w:rsidR="00AE7C57" w:rsidRDefault="00AE7C57" w:rsidP="00AE7C57">
      <w:pPr>
        <w:pStyle w:val="ad"/>
      </w:pPr>
      <w:r>
        <w:t xml:space="preserve">        listen       80;</w:t>
      </w:r>
    </w:p>
    <w:p w:rsidR="00AE7C57" w:rsidRDefault="00AE7C57" w:rsidP="00AE7C57">
      <w:pPr>
        <w:pStyle w:val="ad"/>
      </w:pPr>
      <w:r>
        <w:t xml:space="preserve">        server_name  www.etiantian.org;</w:t>
      </w:r>
    </w:p>
    <w:p w:rsidR="00AE7C57" w:rsidRDefault="00AE7C57" w:rsidP="00AE7C57">
      <w:pPr>
        <w:pStyle w:val="ad"/>
      </w:pPr>
      <w:r>
        <w:t xml:space="preserve">           location /index.html{</w:t>
      </w:r>
    </w:p>
    <w:p w:rsidR="00AE7C57" w:rsidRDefault="00AE7C57" w:rsidP="00AE7C57">
      <w:pPr>
        <w:pStyle w:val="ad"/>
      </w:pPr>
      <w:r>
        <w:t xml:space="preserve">            root   html/www;</w:t>
      </w:r>
    </w:p>
    <w:p w:rsidR="00AE7C57" w:rsidRDefault="00AE7C57" w:rsidP="00AE7C57">
      <w:pPr>
        <w:pStyle w:val="ad"/>
      </w:pPr>
      <w:r>
        <w:t xml:space="preserve">            index  index.html index.htm;</w:t>
      </w:r>
    </w:p>
    <w:p w:rsidR="00AE7C57" w:rsidRDefault="00AE7C57" w:rsidP="00AE7C57">
      <w:pPr>
        <w:pStyle w:val="ad"/>
      </w:pPr>
      <w:r>
        <w:t xml:space="preserve">         }</w:t>
      </w:r>
    </w:p>
    <w:p w:rsidR="00AE7C57" w:rsidRDefault="00AE7C57" w:rsidP="00AE7C57">
      <w:pPr>
        <w:pStyle w:val="ad"/>
      </w:pPr>
      <w:r>
        <w:t xml:space="preserve">           location / {</w:t>
      </w:r>
    </w:p>
    <w:p w:rsidR="00AE7C57" w:rsidRDefault="00AE7C57" w:rsidP="00AE7C57">
      <w:pPr>
        <w:pStyle w:val="ad"/>
      </w:pPr>
    </w:p>
    <w:p w:rsidR="00AE7C57" w:rsidRDefault="00AE7C57" w:rsidP="00AE7C57">
      <w:pPr>
        <w:pStyle w:val="ad"/>
      </w:pPr>
      <w:r>
        <w:t xml:space="preserve">               index index.html;</w:t>
      </w:r>
    </w:p>
    <w:p w:rsidR="00AE7C57" w:rsidRDefault="00AE7C57" w:rsidP="00AE7C57">
      <w:pPr>
        <w:pStyle w:val="ad"/>
      </w:pPr>
      <w:r>
        <w:t xml:space="preserve">              }</w:t>
      </w:r>
    </w:p>
    <w:p w:rsidR="00AE7C57" w:rsidRDefault="00AE7C57" w:rsidP="00AE7C57">
      <w:pPr>
        <w:pStyle w:val="ad"/>
      </w:pPr>
    </w:p>
    <w:p w:rsidR="00AE7C57" w:rsidRDefault="00AE7C57" w:rsidP="00AE7C57">
      <w:pPr>
        <w:pStyle w:val="ad"/>
      </w:pPr>
      <w:r>
        <w:t xml:space="preserve">           location =/test01.html {</w:t>
      </w:r>
    </w:p>
    <w:p w:rsidR="00AE7C57" w:rsidRDefault="00AE7C57" w:rsidP="00AE7C57">
      <w:pPr>
        <w:pStyle w:val="ad"/>
      </w:pPr>
      <w:r>
        <w:t xml:space="preserve">            root   /opt/test01;</w:t>
      </w:r>
    </w:p>
    <w:p w:rsidR="00AE7C57" w:rsidRDefault="00AE7C57" w:rsidP="00AE7C57">
      <w:pPr>
        <w:pStyle w:val="ad"/>
      </w:pPr>
      <w:r>
        <w:t xml:space="preserve">            index  test01.html test01.htm;</w:t>
      </w:r>
    </w:p>
    <w:p w:rsidR="00AE7C57" w:rsidRDefault="00AE7C57" w:rsidP="00AE7C57">
      <w:pPr>
        <w:pStyle w:val="ad"/>
      </w:pPr>
      <w:r>
        <w:t xml:space="preserve">         }</w:t>
      </w:r>
    </w:p>
    <w:p w:rsidR="00AE7C57" w:rsidRDefault="00AE7C57" w:rsidP="00AE7C57">
      <w:pPr>
        <w:pStyle w:val="ad"/>
      </w:pPr>
      <w:r>
        <w:lastRenderedPageBreak/>
        <w:t xml:space="preserve">    }</w:t>
      </w:r>
    </w:p>
    <w:p w:rsidR="00AE7C57" w:rsidRDefault="00AE7C57" w:rsidP="00AE7C57">
      <w:pPr>
        <w:pStyle w:val="ad"/>
      </w:pPr>
    </w:p>
    <w:p w:rsidR="00AE7C57" w:rsidRDefault="00AE7C57" w:rsidP="00AE7C57">
      <w:pPr>
        <w:pStyle w:val="ad"/>
      </w:pPr>
      <w:r>
        <w:t xml:space="preserve">    }</w:t>
      </w:r>
    </w:p>
    <w:p w:rsidR="00AE7C57" w:rsidRDefault="00AE7C57" w:rsidP="00DE3806">
      <w:pPr>
        <w:pStyle w:val="ad"/>
      </w:pPr>
    </w:p>
    <w:p w:rsidR="00AE7C57" w:rsidRDefault="00AE7C57" w:rsidP="00DE3806">
      <w:pPr>
        <w:pStyle w:val="ad"/>
      </w:pPr>
      <w:r>
        <w:rPr>
          <w:rFonts w:hint="eastAsia"/>
        </w:rPr>
        <w:t>测试</w:t>
      </w:r>
    </w:p>
    <w:p w:rsidR="00AE7C57" w:rsidRDefault="00AE7C57" w:rsidP="00DE3806">
      <w:pPr>
        <w:pStyle w:val="ad"/>
      </w:pPr>
      <w:r>
        <w:rPr>
          <w:rFonts w:hint="eastAsia"/>
          <w:noProof/>
        </w:rPr>
        <w:drawing>
          <wp:inline distT="0" distB="0" distL="0" distR="0">
            <wp:extent cx="5267325" cy="1714500"/>
            <wp:effectExtent l="19050" t="0" r="9525"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cstate="print"/>
                    <a:srcRect/>
                    <a:stretch>
                      <a:fillRect/>
                    </a:stretch>
                  </pic:blipFill>
                  <pic:spPr bwMode="auto">
                    <a:xfrm>
                      <a:off x="0" y="0"/>
                      <a:ext cx="5267325" cy="1714500"/>
                    </a:xfrm>
                    <a:prstGeom prst="rect">
                      <a:avLst/>
                    </a:prstGeom>
                    <a:noFill/>
                    <a:ln w="9525">
                      <a:noFill/>
                      <a:miter lim="800000"/>
                      <a:headEnd/>
                      <a:tailEnd/>
                    </a:ln>
                  </pic:spPr>
                </pic:pic>
              </a:graphicData>
            </a:graphic>
          </wp:inline>
        </w:drawing>
      </w:r>
    </w:p>
    <w:p w:rsidR="00AE7C57" w:rsidRDefault="00AE7C57" w:rsidP="00DE3806">
      <w:pPr>
        <w:pStyle w:val="ad"/>
      </w:pPr>
    </w:p>
    <w:p w:rsidR="00AE7C57" w:rsidRDefault="00AE7C57" w:rsidP="00DE3806">
      <w:pPr>
        <w:pStyle w:val="ad"/>
      </w:pPr>
      <w:r>
        <w:rPr>
          <w:rFonts w:hint="eastAsia"/>
        </w:rPr>
        <w:t>原因说明：首先这个文件先找的</w:t>
      </w:r>
      <w:r w:rsidR="00E81531">
        <w:rPr>
          <w:rFonts w:hint="eastAsia"/>
        </w:rPr>
        <w:t xml:space="preserve"> </w:t>
      </w:r>
      <w:hyperlink r:id="rId74" w:history="1">
        <w:r w:rsidR="00E81531" w:rsidRPr="00C30C4E">
          <w:rPr>
            <w:rStyle w:val="a6"/>
            <w:rFonts w:hint="eastAsia"/>
          </w:rPr>
          <w:t>www.etiantian</w:t>
        </w:r>
      </w:hyperlink>
      <w:r w:rsidR="00E81531">
        <w:rPr>
          <w:rFonts w:hint="eastAsia"/>
        </w:rPr>
        <w:t xml:space="preserve"> 对应的路径下面的 index.html文件</w:t>
      </w:r>
      <w:r w:rsidR="00934477">
        <w:rPr>
          <w:rFonts w:hint="eastAsia"/>
        </w:rPr>
        <w:t>,但是没有路径，那么就会找到默认路径下面的</w:t>
      </w:r>
      <w:r w:rsidR="00452446">
        <w:rPr>
          <w:rFonts w:hint="eastAsia"/>
        </w:rPr>
        <w:t xml:space="preserve"> index.html(既welcome nginx)然后用 </w:t>
      </w:r>
      <w:hyperlink r:id="rId75" w:history="1">
        <w:r w:rsidR="00452446" w:rsidRPr="00C30C4E">
          <w:rPr>
            <w:rStyle w:val="a6"/>
            <w:rFonts w:hint="eastAsia"/>
          </w:rPr>
          <w:t>www.etianitan.org/index.html</w:t>
        </w:r>
      </w:hyperlink>
      <w:r w:rsidR="00452446">
        <w:rPr>
          <w:rFonts w:hint="eastAsia"/>
        </w:rPr>
        <w:t xml:space="preserve"> ---&gt;location /index.html 这个文件 所以就会显示他对应路径下面的文件 10.0.0.7 </w:t>
      </w:r>
      <w:hyperlink r:id="rId76" w:history="1">
        <w:r w:rsidR="00452446" w:rsidRPr="00C30C4E">
          <w:rPr>
            <w:rStyle w:val="a6"/>
            <w:rFonts w:hint="eastAsia"/>
          </w:rPr>
          <w:t>www.etiantian.org</w:t>
        </w:r>
      </w:hyperlink>
    </w:p>
    <w:p w:rsidR="00452446" w:rsidRDefault="00452446" w:rsidP="00DE3806">
      <w:pPr>
        <w:pStyle w:val="ad"/>
      </w:pPr>
      <w:r>
        <w:rPr>
          <w:rFonts w:hint="eastAsia"/>
        </w:rPr>
        <w:t xml:space="preserve">具体的可以自己就只留下一个 </w:t>
      </w:r>
    </w:p>
    <w:p w:rsidR="00452446" w:rsidRDefault="00452446" w:rsidP="00452446">
      <w:pPr>
        <w:pStyle w:val="ad"/>
      </w:pPr>
      <w:r>
        <w:t>location / {</w:t>
      </w:r>
    </w:p>
    <w:p w:rsidR="00452446" w:rsidRDefault="00452446" w:rsidP="00452446">
      <w:pPr>
        <w:pStyle w:val="ad"/>
      </w:pPr>
    </w:p>
    <w:p w:rsidR="00452446" w:rsidRDefault="00452446" w:rsidP="00452446">
      <w:pPr>
        <w:pStyle w:val="ad"/>
      </w:pPr>
      <w:r>
        <w:t xml:space="preserve">               index index.html;</w:t>
      </w:r>
    </w:p>
    <w:p w:rsidR="00452446" w:rsidRDefault="00452446" w:rsidP="00452446">
      <w:pPr>
        <w:pStyle w:val="ad"/>
      </w:pPr>
      <w:r>
        <w:t xml:space="preserve">              }</w:t>
      </w:r>
    </w:p>
    <w:p w:rsidR="00452446" w:rsidRDefault="00452446" w:rsidP="00DE3806">
      <w:pPr>
        <w:pStyle w:val="ad"/>
      </w:pPr>
    </w:p>
    <w:p w:rsidR="00452446" w:rsidRDefault="00452446" w:rsidP="00DE3806">
      <w:pPr>
        <w:pStyle w:val="ad"/>
      </w:pPr>
      <w:r>
        <w:rPr>
          <w:rFonts w:hint="eastAsia"/>
        </w:rPr>
        <w:t>那么就会出现下面的结果</w:t>
      </w:r>
    </w:p>
    <w:p w:rsidR="00452446" w:rsidRDefault="00452446" w:rsidP="00DE3806">
      <w:pPr>
        <w:pStyle w:val="ad"/>
      </w:pPr>
      <w:r>
        <w:rPr>
          <w:rFonts w:hint="eastAsia"/>
          <w:noProof/>
        </w:rPr>
        <w:drawing>
          <wp:inline distT="0" distB="0" distL="0" distR="0">
            <wp:extent cx="6297307" cy="2962275"/>
            <wp:effectExtent l="19050" t="0" r="8243" b="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cstate="print"/>
                    <a:srcRect/>
                    <a:stretch>
                      <a:fillRect/>
                    </a:stretch>
                  </pic:blipFill>
                  <pic:spPr bwMode="auto">
                    <a:xfrm>
                      <a:off x="0" y="0"/>
                      <a:ext cx="6302715" cy="2964819"/>
                    </a:xfrm>
                    <a:prstGeom prst="rect">
                      <a:avLst/>
                    </a:prstGeom>
                    <a:noFill/>
                    <a:ln w="9525">
                      <a:noFill/>
                      <a:miter lim="800000"/>
                      <a:headEnd/>
                      <a:tailEnd/>
                    </a:ln>
                  </pic:spPr>
                </pic:pic>
              </a:graphicData>
            </a:graphic>
          </wp:inline>
        </w:drawing>
      </w:r>
    </w:p>
    <w:p w:rsidR="009023B8" w:rsidRPr="00DE3806" w:rsidRDefault="009023B8" w:rsidP="00DE3806">
      <w:pPr>
        <w:pStyle w:val="ad"/>
      </w:pPr>
    </w:p>
    <w:p w:rsidR="00DE3806" w:rsidRDefault="006725FB" w:rsidP="006725FB">
      <w:pPr>
        <w:pStyle w:val="4"/>
      </w:pPr>
      <w:r>
        <w:rPr>
          <w:rFonts w:hint="eastAsia"/>
        </w:rPr>
        <w:t>案例</w:t>
      </w:r>
      <w:r>
        <w:rPr>
          <w:rFonts w:hint="eastAsia"/>
        </w:rPr>
        <w:t>8</w:t>
      </w:r>
    </w:p>
    <w:p w:rsidR="006725FB" w:rsidRDefault="006725FB" w:rsidP="006725FB">
      <w:pPr>
        <w:pStyle w:val="ad"/>
      </w:pPr>
      <w:r>
        <w:rPr>
          <w:rFonts w:hint="eastAsia"/>
        </w:rPr>
        <w:t>配置1：</w:t>
      </w:r>
    </w:p>
    <w:p w:rsidR="006725FB" w:rsidRDefault="006725FB" w:rsidP="006725FB">
      <w:pPr>
        <w:pStyle w:val="ad"/>
      </w:pPr>
      <w:r>
        <w:t xml:space="preserve">[root@web01 www]# pwd </w:t>
      </w:r>
    </w:p>
    <w:p w:rsidR="006725FB" w:rsidRDefault="006725FB" w:rsidP="006725FB">
      <w:pPr>
        <w:pStyle w:val="ad"/>
      </w:pPr>
      <w:r>
        <w:t>/application/nginx/html/www</w:t>
      </w:r>
    </w:p>
    <w:p w:rsidR="006725FB" w:rsidRDefault="006725FB" w:rsidP="006725FB">
      <w:pPr>
        <w:pStyle w:val="ad"/>
      </w:pPr>
      <w:r>
        <w:t xml:space="preserve">[root@web01 www]# cat index.htm index.html </w:t>
      </w:r>
    </w:p>
    <w:p w:rsidR="006725FB" w:rsidRDefault="006725FB" w:rsidP="006725FB">
      <w:pPr>
        <w:pStyle w:val="ad"/>
      </w:pPr>
      <w:r>
        <w:t>10.0.0.7 www.etiantian.org htm</w:t>
      </w:r>
    </w:p>
    <w:p w:rsidR="006725FB" w:rsidRDefault="006725FB" w:rsidP="006725FB">
      <w:pPr>
        <w:pStyle w:val="ad"/>
      </w:pPr>
      <w:r>
        <w:t>10.0.0.7 www.etiantian.org</w:t>
      </w:r>
    </w:p>
    <w:p w:rsidR="006725FB" w:rsidRDefault="006725FB" w:rsidP="006725FB">
      <w:pPr>
        <w:pStyle w:val="ad"/>
      </w:pPr>
      <w:r>
        <w:t>[root@web01 www]#</w:t>
      </w:r>
    </w:p>
    <w:p w:rsidR="006725FB" w:rsidRDefault="006725FB" w:rsidP="006725FB">
      <w:pPr>
        <w:pStyle w:val="ad"/>
      </w:pPr>
      <w:r>
        <w:rPr>
          <w:rFonts w:hint="eastAsia"/>
        </w:rPr>
        <w:t>配置2：</w:t>
      </w:r>
    </w:p>
    <w:p w:rsidR="006725FB" w:rsidRDefault="006725FB" w:rsidP="006725FB">
      <w:pPr>
        <w:pStyle w:val="ad"/>
      </w:pPr>
      <w:r>
        <w:t>[root@web01 test01]# pwd</w:t>
      </w:r>
    </w:p>
    <w:p w:rsidR="006725FB" w:rsidRDefault="006725FB" w:rsidP="006725FB">
      <w:pPr>
        <w:pStyle w:val="ad"/>
      </w:pPr>
      <w:r>
        <w:t>/opt/test01</w:t>
      </w:r>
    </w:p>
    <w:p w:rsidR="006725FB" w:rsidRDefault="006725FB" w:rsidP="006725FB">
      <w:pPr>
        <w:pStyle w:val="ad"/>
      </w:pPr>
      <w:r>
        <w:t>[root@web01 test01]# cat index.htm index.html</w:t>
      </w:r>
    </w:p>
    <w:p w:rsidR="006725FB" w:rsidRDefault="006725FB" w:rsidP="006725FB">
      <w:pPr>
        <w:pStyle w:val="ad"/>
      </w:pPr>
      <w:r>
        <w:t>456</w:t>
      </w:r>
    </w:p>
    <w:p w:rsidR="006725FB" w:rsidRDefault="006725FB" w:rsidP="006725FB">
      <w:pPr>
        <w:pStyle w:val="ad"/>
      </w:pPr>
      <w:r>
        <w:t>123</w:t>
      </w:r>
    </w:p>
    <w:p w:rsidR="006725FB" w:rsidRDefault="006725FB" w:rsidP="006725FB">
      <w:pPr>
        <w:pStyle w:val="ad"/>
      </w:pPr>
      <w:r>
        <w:t>[root@web01 test01]#</w:t>
      </w:r>
    </w:p>
    <w:p w:rsidR="006725FB" w:rsidRDefault="006725FB" w:rsidP="006725FB">
      <w:pPr>
        <w:pStyle w:val="ad"/>
      </w:pPr>
      <w:r>
        <w:rPr>
          <w:rFonts w:hint="eastAsia"/>
        </w:rPr>
        <w:t>配置三</w:t>
      </w:r>
    </w:p>
    <w:p w:rsidR="006725FB" w:rsidRDefault="006725FB" w:rsidP="006725FB">
      <w:pPr>
        <w:pStyle w:val="ad"/>
      </w:pPr>
      <w:r>
        <w:t>location / {</w:t>
      </w:r>
    </w:p>
    <w:p w:rsidR="006725FB" w:rsidRDefault="006725FB" w:rsidP="006725FB">
      <w:pPr>
        <w:pStyle w:val="ad"/>
      </w:pPr>
    </w:p>
    <w:p w:rsidR="006725FB" w:rsidRDefault="006725FB" w:rsidP="006725FB">
      <w:pPr>
        <w:pStyle w:val="ad"/>
      </w:pPr>
      <w:r>
        <w:t xml:space="preserve">               index index.htm;</w:t>
      </w:r>
      <w:r>
        <w:rPr>
          <w:rFonts w:hint="eastAsia"/>
        </w:rPr>
        <w:t xml:space="preserve">  默认的路径就是 html下面的文件</w:t>
      </w:r>
    </w:p>
    <w:p w:rsidR="006725FB" w:rsidRDefault="006725FB" w:rsidP="006725FB">
      <w:pPr>
        <w:pStyle w:val="ad"/>
      </w:pPr>
      <w:r>
        <w:t xml:space="preserve">             }</w:t>
      </w:r>
    </w:p>
    <w:p w:rsidR="006725FB" w:rsidRDefault="006725FB" w:rsidP="006725FB">
      <w:pPr>
        <w:pStyle w:val="ad"/>
      </w:pPr>
      <w:r>
        <w:t xml:space="preserve">[root@web01 html]# </w:t>
      </w:r>
      <w:r w:rsidRPr="001E0DC8">
        <w:rPr>
          <w:highlight w:val="yellow"/>
        </w:rPr>
        <w:t>pwd</w:t>
      </w:r>
    </w:p>
    <w:p w:rsidR="006725FB" w:rsidRDefault="006725FB" w:rsidP="006725FB">
      <w:pPr>
        <w:pStyle w:val="ad"/>
      </w:pPr>
      <w:r>
        <w:t>/application/nginx/html</w:t>
      </w:r>
    </w:p>
    <w:p w:rsidR="006725FB" w:rsidRDefault="006725FB" w:rsidP="006725FB">
      <w:pPr>
        <w:pStyle w:val="ad"/>
      </w:pPr>
      <w:r>
        <w:t>[root@web01 html]# ll</w:t>
      </w:r>
    </w:p>
    <w:p w:rsidR="006725FB" w:rsidRDefault="006725FB" w:rsidP="006725FB">
      <w:pPr>
        <w:pStyle w:val="ad"/>
      </w:pPr>
      <w:r>
        <w:t>total 24</w:t>
      </w:r>
    </w:p>
    <w:p w:rsidR="006725FB" w:rsidRDefault="006725FB" w:rsidP="006725FB">
      <w:pPr>
        <w:pStyle w:val="ad"/>
      </w:pPr>
      <w:r>
        <w:t>-rw-r--r-- 1 root root  537 May 16 10:57 50x.html</w:t>
      </w:r>
    </w:p>
    <w:p w:rsidR="006725FB" w:rsidRDefault="006725FB" w:rsidP="006725FB">
      <w:pPr>
        <w:pStyle w:val="ad"/>
      </w:pPr>
      <w:r>
        <w:t>drwxr-xr-x 2 root root 4096 May 17 09:47 bbs</w:t>
      </w:r>
    </w:p>
    <w:p w:rsidR="006725FB" w:rsidRDefault="006725FB" w:rsidP="006725FB">
      <w:pPr>
        <w:pStyle w:val="ad"/>
      </w:pPr>
      <w:r>
        <w:t>drwxr-xr-x 2 root root 4096 May 17 09:48 blog</w:t>
      </w:r>
    </w:p>
    <w:p w:rsidR="006725FB" w:rsidRDefault="006725FB" w:rsidP="006725FB">
      <w:pPr>
        <w:pStyle w:val="ad"/>
      </w:pPr>
      <w:r w:rsidRPr="001E0DC8">
        <w:rPr>
          <w:highlight w:val="yellow"/>
        </w:rPr>
        <w:t>-rw-r--r-- 1 root root   19 May 19 21:55 index.htm</w:t>
      </w:r>
    </w:p>
    <w:p w:rsidR="006725FB" w:rsidRDefault="006725FB" w:rsidP="006725FB">
      <w:pPr>
        <w:pStyle w:val="ad"/>
      </w:pPr>
      <w:r>
        <w:t>-rw-r--r-- 1 root root  612 May 16 10:57 index.html</w:t>
      </w:r>
    </w:p>
    <w:p w:rsidR="006725FB" w:rsidRDefault="006725FB" w:rsidP="006725FB">
      <w:pPr>
        <w:pStyle w:val="ad"/>
      </w:pPr>
      <w:r>
        <w:t>drwxr-xr-x 3 root root 4096 May 19 18:09 www</w:t>
      </w:r>
    </w:p>
    <w:p w:rsidR="006725FB" w:rsidRPr="001E0DC8" w:rsidRDefault="006725FB" w:rsidP="006725FB">
      <w:pPr>
        <w:pStyle w:val="ad"/>
        <w:rPr>
          <w:highlight w:val="yellow"/>
        </w:rPr>
      </w:pPr>
      <w:r w:rsidRPr="001E0DC8">
        <w:rPr>
          <w:highlight w:val="yellow"/>
        </w:rPr>
        <w:t>[root@web01 html]# cat index.htm</w:t>
      </w:r>
    </w:p>
    <w:p w:rsidR="006725FB" w:rsidRDefault="006725FB" w:rsidP="006725FB">
      <w:pPr>
        <w:pStyle w:val="ad"/>
      </w:pPr>
      <w:r w:rsidRPr="001E0DC8">
        <w:rPr>
          <w:highlight w:val="yellow"/>
        </w:rPr>
        <w:t>welcomr nginx hhah</w:t>
      </w:r>
    </w:p>
    <w:p w:rsidR="006725FB" w:rsidRDefault="006725FB" w:rsidP="006725FB">
      <w:pPr>
        <w:pStyle w:val="ad"/>
      </w:pPr>
      <w:r>
        <w:t>[root@web01 html]#</w:t>
      </w:r>
    </w:p>
    <w:p w:rsidR="001E0DC8" w:rsidRDefault="001E0DC8" w:rsidP="006725FB">
      <w:pPr>
        <w:pStyle w:val="ad"/>
      </w:pPr>
      <w:r>
        <w:rPr>
          <w:rFonts w:hint="eastAsia"/>
        </w:rPr>
        <w:lastRenderedPageBreak/>
        <w:t>配置文件：</w:t>
      </w:r>
    </w:p>
    <w:p w:rsidR="001E0DC8" w:rsidRDefault="001E0DC8" w:rsidP="001E0DC8">
      <w:pPr>
        <w:pStyle w:val="ad"/>
      </w:pPr>
      <w:r>
        <w:t>worker_processes  2;</w:t>
      </w:r>
    </w:p>
    <w:p w:rsidR="001E0DC8" w:rsidRDefault="001E0DC8" w:rsidP="001E0DC8">
      <w:pPr>
        <w:pStyle w:val="ad"/>
      </w:pPr>
      <w:r>
        <w:t xml:space="preserve">    events {</w:t>
      </w:r>
    </w:p>
    <w:p w:rsidR="001E0DC8" w:rsidRDefault="001E0DC8" w:rsidP="001E0DC8">
      <w:pPr>
        <w:pStyle w:val="ad"/>
      </w:pPr>
      <w:r>
        <w:t xml:space="preserve">        worker_connections  1024;</w:t>
      </w:r>
    </w:p>
    <w:p w:rsidR="001E0DC8" w:rsidRDefault="001E0DC8" w:rsidP="001E0DC8">
      <w:pPr>
        <w:pStyle w:val="ad"/>
      </w:pPr>
      <w:r>
        <w:t xml:space="preserve">    }</w:t>
      </w:r>
    </w:p>
    <w:p w:rsidR="001E0DC8" w:rsidRDefault="001E0DC8" w:rsidP="001E0DC8">
      <w:pPr>
        <w:pStyle w:val="ad"/>
      </w:pPr>
      <w:r>
        <w:t xml:space="preserve">    http {</w:t>
      </w:r>
    </w:p>
    <w:p w:rsidR="001E0DC8" w:rsidRDefault="001E0DC8" w:rsidP="001E0DC8">
      <w:pPr>
        <w:pStyle w:val="ad"/>
      </w:pPr>
      <w:r>
        <w:t xml:space="preserve">        include       mime.types;</w:t>
      </w:r>
    </w:p>
    <w:p w:rsidR="001E0DC8" w:rsidRDefault="001E0DC8" w:rsidP="001E0DC8">
      <w:pPr>
        <w:pStyle w:val="ad"/>
      </w:pPr>
      <w:r>
        <w:t xml:space="preserve">        default_type  application/octet-stream;</w:t>
      </w:r>
    </w:p>
    <w:p w:rsidR="001E0DC8" w:rsidRDefault="001E0DC8" w:rsidP="001E0DC8">
      <w:pPr>
        <w:pStyle w:val="ad"/>
      </w:pPr>
      <w:r>
        <w:t xml:space="preserve">        sendfile        on;</w:t>
      </w:r>
    </w:p>
    <w:p w:rsidR="001E0DC8" w:rsidRDefault="001E0DC8" w:rsidP="001E0DC8">
      <w:pPr>
        <w:pStyle w:val="ad"/>
      </w:pPr>
    </w:p>
    <w:p w:rsidR="001E0DC8" w:rsidRDefault="001E0DC8" w:rsidP="001E0DC8">
      <w:pPr>
        <w:pStyle w:val="ad"/>
      </w:pPr>
    </w:p>
    <w:p w:rsidR="001E0DC8" w:rsidRDefault="001E0DC8" w:rsidP="001E0DC8">
      <w:pPr>
        <w:pStyle w:val="ad"/>
      </w:pPr>
      <w:r>
        <w:t xml:space="preserve">        keepalive_timeout  65;</w:t>
      </w:r>
    </w:p>
    <w:p w:rsidR="001E0DC8" w:rsidRDefault="001E0DC8" w:rsidP="001E0DC8">
      <w:pPr>
        <w:pStyle w:val="ad"/>
      </w:pPr>
      <w:r>
        <w:t xml:space="preserve">        server {</w:t>
      </w:r>
    </w:p>
    <w:p w:rsidR="001E0DC8" w:rsidRDefault="001E0DC8" w:rsidP="001E0DC8">
      <w:pPr>
        <w:pStyle w:val="ad"/>
      </w:pPr>
      <w:r>
        <w:t xml:space="preserve">        listen       80;</w:t>
      </w:r>
    </w:p>
    <w:p w:rsidR="001E0DC8" w:rsidRDefault="001E0DC8" w:rsidP="001E0DC8">
      <w:pPr>
        <w:pStyle w:val="ad"/>
      </w:pPr>
      <w:r>
        <w:t xml:space="preserve">        server_name  www.etiantian.org;</w:t>
      </w:r>
    </w:p>
    <w:p w:rsidR="001E0DC8" w:rsidRDefault="001E0DC8" w:rsidP="001E0DC8">
      <w:pPr>
        <w:pStyle w:val="ad"/>
      </w:pPr>
      <w:r>
        <w:t xml:space="preserve">           location /index.html{</w:t>
      </w:r>
    </w:p>
    <w:p w:rsidR="001E0DC8" w:rsidRDefault="001E0DC8" w:rsidP="001E0DC8">
      <w:pPr>
        <w:pStyle w:val="ad"/>
      </w:pPr>
      <w:r>
        <w:t xml:space="preserve">            root   html/www;</w:t>
      </w:r>
    </w:p>
    <w:p w:rsidR="001E0DC8" w:rsidRDefault="001E0DC8" w:rsidP="001E0DC8">
      <w:pPr>
        <w:pStyle w:val="ad"/>
      </w:pPr>
      <w:r>
        <w:t xml:space="preserve">            index  index.html index.htm;</w:t>
      </w:r>
    </w:p>
    <w:p w:rsidR="001E0DC8" w:rsidRDefault="001E0DC8" w:rsidP="001E0DC8">
      <w:pPr>
        <w:pStyle w:val="ad"/>
      </w:pPr>
      <w:r>
        <w:t xml:space="preserve">         }</w:t>
      </w:r>
    </w:p>
    <w:p w:rsidR="001E0DC8" w:rsidRDefault="001E0DC8" w:rsidP="001E0DC8">
      <w:pPr>
        <w:pStyle w:val="ad"/>
      </w:pPr>
      <w:r>
        <w:t xml:space="preserve">           location / {</w:t>
      </w:r>
    </w:p>
    <w:p w:rsidR="001E0DC8" w:rsidRDefault="001E0DC8" w:rsidP="001E0DC8">
      <w:pPr>
        <w:pStyle w:val="ad"/>
      </w:pPr>
    </w:p>
    <w:p w:rsidR="001E0DC8" w:rsidRDefault="001E0DC8" w:rsidP="001E0DC8">
      <w:pPr>
        <w:pStyle w:val="ad"/>
      </w:pPr>
      <w:r>
        <w:t xml:space="preserve">               index index.htm;</w:t>
      </w:r>
    </w:p>
    <w:p w:rsidR="001E0DC8" w:rsidRDefault="001E0DC8" w:rsidP="001E0DC8">
      <w:pPr>
        <w:pStyle w:val="ad"/>
      </w:pPr>
      <w:r>
        <w:t xml:space="preserve">             }</w:t>
      </w:r>
    </w:p>
    <w:p w:rsidR="001E0DC8" w:rsidRDefault="001E0DC8" w:rsidP="001E0DC8">
      <w:pPr>
        <w:pStyle w:val="ad"/>
      </w:pPr>
    </w:p>
    <w:p w:rsidR="001E0DC8" w:rsidRDefault="001E0DC8" w:rsidP="001E0DC8">
      <w:pPr>
        <w:pStyle w:val="ad"/>
      </w:pPr>
      <w:r>
        <w:t xml:space="preserve">           location =/index.html {</w:t>
      </w:r>
    </w:p>
    <w:p w:rsidR="001E0DC8" w:rsidRDefault="001E0DC8" w:rsidP="001E0DC8">
      <w:pPr>
        <w:pStyle w:val="ad"/>
      </w:pPr>
      <w:r>
        <w:t xml:space="preserve">            root   /opt/test01;</w:t>
      </w:r>
    </w:p>
    <w:p w:rsidR="001E0DC8" w:rsidRDefault="001E0DC8" w:rsidP="001E0DC8">
      <w:pPr>
        <w:pStyle w:val="ad"/>
      </w:pPr>
      <w:r>
        <w:t xml:space="preserve">            index  index.html index.htm;</w:t>
      </w:r>
    </w:p>
    <w:p w:rsidR="001E0DC8" w:rsidRDefault="001E0DC8" w:rsidP="001E0DC8">
      <w:pPr>
        <w:pStyle w:val="ad"/>
      </w:pPr>
      <w:r>
        <w:t xml:space="preserve">         }</w:t>
      </w:r>
    </w:p>
    <w:p w:rsidR="001E0DC8" w:rsidRDefault="001E0DC8" w:rsidP="001E0DC8">
      <w:pPr>
        <w:pStyle w:val="ad"/>
      </w:pPr>
      <w:r>
        <w:t xml:space="preserve">    }</w:t>
      </w:r>
    </w:p>
    <w:p w:rsidR="001E0DC8" w:rsidRDefault="001E0DC8" w:rsidP="001E0DC8">
      <w:pPr>
        <w:pStyle w:val="ad"/>
      </w:pPr>
    </w:p>
    <w:p w:rsidR="001E0DC8" w:rsidRDefault="001E0DC8" w:rsidP="001E0DC8">
      <w:pPr>
        <w:pStyle w:val="ad"/>
        <w:ind w:firstLine="405"/>
      </w:pPr>
      <w:r>
        <w:t>}</w:t>
      </w:r>
    </w:p>
    <w:p w:rsidR="001E0DC8" w:rsidRDefault="001E0DC8" w:rsidP="001E0DC8">
      <w:pPr>
        <w:pStyle w:val="ad"/>
        <w:ind w:firstLine="405"/>
      </w:pPr>
      <w:r>
        <w:rPr>
          <w:rFonts w:hint="eastAsia"/>
        </w:rPr>
        <w:t>测试：</w:t>
      </w:r>
    </w:p>
    <w:p w:rsidR="001E0DC8" w:rsidRDefault="001E0DC8" w:rsidP="001E0DC8">
      <w:pPr>
        <w:pStyle w:val="ad"/>
        <w:ind w:firstLine="405"/>
      </w:pPr>
      <w:r>
        <w:rPr>
          <w:rFonts w:hint="eastAsia"/>
          <w:noProof/>
        </w:rPr>
        <w:lastRenderedPageBreak/>
        <w:drawing>
          <wp:inline distT="0" distB="0" distL="0" distR="0">
            <wp:extent cx="4533900" cy="179070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cstate="print"/>
                    <a:srcRect/>
                    <a:stretch>
                      <a:fillRect/>
                    </a:stretch>
                  </pic:blipFill>
                  <pic:spPr bwMode="auto">
                    <a:xfrm>
                      <a:off x="0" y="0"/>
                      <a:ext cx="4533900" cy="1790700"/>
                    </a:xfrm>
                    <a:prstGeom prst="rect">
                      <a:avLst/>
                    </a:prstGeom>
                    <a:noFill/>
                    <a:ln w="9525">
                      <a:noFill/>
                      <a:miter lim="800000"/>
                      <a:headEnd/>
                      <a:tailEnd/>
                    </a:ln>
                  </pic:spPr>
                </pic:pic>
              </a:graphicData>
            </a:graphic>
          </wp:inline>
        </w:drawing>
      </w:r>
    </w:p>
    <w:p w:rsidR="001E0DC8" w:rsidRDefault="001E0DC8" w:rsidP="001E0DC8">
      <w:pPr>
        <w:pStyle w:val="ad"/>
        <w:ind w:firstLine="405"/>
      </w:pPr>
      <w:r>
        <w:rPr>
          <w:rFonts w:hint="eastAsia"/>
        </w:rPr>
        <w:t>原因解释：</w:t>
      </w:r>
    </w:p>
    <w:p w:rsidR="001E0DC8" w:rsidRDefault="001E0DC8" w:rsidP="001E0DC8">
      <w:pPr>
        <w:pStyle w:val="ad"/>
        <w:ind w:firstLine="405"/>
      </w:pPr>
      <w:r>
        <w:rPr>
          <w:rFonts w:hint="eastAsia"/>
        </w:rPr>
        <w:t xml:space="preserve">首先访问 location /  然后跳转 </w:t>
      </w:r>
      <w:hyperlink r:id="rId79" w:history="1">
        <w:r w:rsidRPr="00C30C4E">
          <w:rPr>
            <w:rStyle w:val="a6"/>
            <w:rFonts w:hint="eastAsia"/>
          </w:rPr>
          <w:t>www.etiantian.org/index.htm</w:t>
        </w:r>
      </w:hyperlink>
      <w:r>
        <w:rPr>
          <w:rFonts w:hint="eastAsia"/>
        </w:rPr>
        <w:t xml:space="preserve"> 然后发现 location =/index.html 不匹配</w:t>
      </w:r>
    </w:p>
    <w:p w:rsidR="001E0DC8" w:rsidRPr="006725FB" w:rsidRDefault="001E0DC8" w:rsidP="001E0DC8">
      <w:pPr>
        <w:pStyle w:val="ad"/>
        <w:ind w:firstLine="405"/>
      </w:pPr>
      <w:r>
        <w:rPr>
          <w:rFonts w:hint="eastAsia"/>
        </w:rPr>
        <w:t>发现 locaton /index.html 也不匹配，所以就会返回 默认的 index.htm 的内容 welcomr nginx hhah</w:t>
      </w:r>
    </w:p>
    <w:p w:rsidR="00DE3806" w:rsidRDefault="00D57BAE" w:rsidP="00A47B29">
      <w:pPr>
        <w:pStyle w:val="3"/>
        <w:spacing w:before="163" w:after="163"/>
      </w:pPr>
      <w:r>
        <w:rPr>
          <w:rFonts w:hint="eastAsia"/>
        </w:rPr>
        <w:t>普通</w:t>
      </w:r>
      <w:r w:rsidR="00A47B29">
        <w:rPr>
          <w:rFonts w:hint="eastAsia"/>
        </w:rPr>
        <w:t>URI</w:t>
      </w:r>
      <w:r>
        <w:rPr>
          <w:rFonts w:hint="eastAsia"/>
        </w:rPr>
        <w:t>与正则</w:t>
      </w:r>
      <w:r w:rsidR="00A47B29">
        <w:rPr>
          <w:rFonts w:hint="eastAsia"/>
        </w:rPr>
        <w:t>匹配的</w:t>
      </w:r>
      <w:r w:rsidR="00A47B29">
        <w:rPr>
          <w:rFonts w:hint="eastAsia"/>
        </w:rPr>
        <w:t>URI</w:t>
      </w:r>
      <w:r w:rsidR="00A47B29">
        <w:rPr>
          <w:rFonts w:hint="eastAsia"/>
        </w:rPr>
        <w:t>的区别</w:t>
      </w:r>
    </w:p>
    <w:p w:rsidR="00A47B29" w:rsidRPr="00A47B29" w:rsidRDefault="00A47B29" w:rsidP="00A47B29">
      <w:pPr>
        <w:pStyle w:val="4"/>
      </w:pPr>
      <w:r>
        <w:rPr>
          <w:rFonts w:hint="eastAsia"/>
        </w:rPr>
        <w:t>案例</w:t>
      </w:r>
      <w:r>
        <w:rPr>
          <w:rFonts w:hint="eastAsia"/>
        </w:rPr>
        <w:t>1</w:t>
      </w:r>
    </w:p>
    <w:p w:rsidR="00DE3806" w:rsidRDefault="00176A27" w:rsidP="00A47B29">
      <w:pPr>
        <w:pStyle w:val="ad"/>
      </w:pPr>
      <w:r>
        <w:rPr>
          <w:rFonts w:hint="eastAsia"/>
        </w:rPr>
        <w:t>配置1：</w:t>
      </w:r>
    </w:p>
    <w:p w:rsidR="00176A27" w:rsidRDefault="00176A27" w:rsidP="00176A27">
      <w:pPr>
        <w:pStyle w:val="ad"/>
      </w:pPr>
      <w:r>
        <w:t>[root@web01 www]# cat index.htm index.html</w:t>
      </w:r>
    </w:p>
    <w:p w:rsidR="00176A27" w:rsidRDefault="00176A27" w:rsidP="00176A27">
      <w:pPr>
        <w:pStyle w:val="ad"/>
      </w:pPr>
      <w:r>
        <w:t>10.0.0.7 www.etiantian.org htm</w:t>
      </w:r>
    </w:p>
    <w:p w:rsidR="00176A27" w:rsidRDefault="00176A27" w:rsidP="00176A27">
      <w:pPr>
        <w:pStyle w:val="ad"/>
      </w:pPr>
      <w:r>
        <w:t>10.0.0.7 www.etiantian.org</w:t>
      </w:r>
    </w:p>
    <w:p w:rsidR="00176A27" w:rsidRDefault="00176A27" w:rsidP="00176A27">
      <w:pPr>
        <w:pStyle w:val="ad"/>
      </w:pPr>
      <w:r>
        <w:t>[root@web01 www]#</w:t>
      </w:r>
    </w:p>
    <w:p w:rsidR="00176A27" w:rsidRDefault="00176A27" w:rsidP="00176A27">
      <w:pPr>
        <w:pStyle w:val="ad"/>
      </w:pPr>
      <w:r>
        <w:rPr>
          <w:rFonts w:hint="eastAsia"/>
        </w:rPr>
        <w:t>配置2：</w:t>
      </w:r>
    </w:p>
    <w:p w:rsidR="00176A27" w:rsidRPr="00176A27" w:rsidRDefault="00176A27" w:rsidP="00176A27">
      <w:pPr>
        <w:pStyle w:val="ad"/>
        <w:rPr>
          <w:highlight w:val="yellow"/>
        </w:rPr>
      </w:pPr>
      <w:r>
        <w:t>[</w:t>
      </w:r>
      <w:r w:rsidRPr="00176A27">
        <w:rPr>
          <w:highlight w:val="yellow"/>
        </w:rPr>
        <w:t>root@web01 image]# pwd</w:t>
      </w:r>
    </w:p>
    <w:p w:rsidR="00176A27" w:rsidRPr="00176A27" w:rsidRDefault="00176A27" w:rsidP="00176A27">
      <w:pPr>
        <w:pStyle w:val="ad"/>
        <w:rPr>
          <w:highlight w:val="yellow"/>
        </w:rPr>
      </w:pPr>
      <w:r w:rsidRPr="00176A27">
        <w:rPr>
          <w:highlight w:val="yellow"/>
        </w:rPr>
        <w:t>/opt/image</w:t>
      </w:r>
    </w:p>
    <w:p w:rsidR="00176A27" w:rsidRPr="00176A27" w:rsidRDefault="00176A27" w:rsidP="00176A27">
      <w:pPr>
        <w:pStyle w:val="ad"/>
        <w:rPr>
          <w:highlight w:val="yellow"/>
        </w:rPr>
      </w:pPr>
      <w:r w:rsidRPr="00176A27">
        <w:rPr>
          <w:highlight w:val="yellow"/>
        </w:rPr>
        <w:t>[root@web01 image]# tree</w:t>
      </w:r>
    </w:p>
    <w:p w:rsidR="00176A27" w:rsidRPr="00176A27" w:rsidRDefault="00176A27" w:rsidP="00176A27">
      <w:pPr>
        <w:pStyle w:val="ad"/>
        <w:rPr>
          <w:highlight w:val="yellow"/>
        </w:rPr>
      </w:pPr>
      <w:r w:rsidRPr="00176A27">
        <w:rPr>
          <w:highlight w:val="yellow"/>
        </w:rPr>
        <w:t>.</w:t>
      </w:r>
    </w:p>
    <w:p w:rsidR="00176A27" w:rsidRPr="00176A27" w:rsidRDefault="00176A27" w:rsidP="00176A27">
      <w:pPr>
        <w:pStyle w:val="ad"/>
        <w:rPr>
          <w:highlight w:val="yellow"/>
        </w:rPr>
      </w:pPr>
      <w:r w:rsidRPr="00176A27">
        <w:rPr>
          <w:rFonts w:hint="eastAsia"/>
          <w:highlight w:val="yellow"/>
        </w:rPr>
        <w:t>├── index.htm</w:t>
      </w:r>
    </w:p>
    <w:p w:rsidR="00176A27" w:rsidRPr="00176A27" w:rsidRDefault="00176A27" w:rsidP="00176A27">
      <w:pPr>
        <w:pStyle w:val="ad"/>
        <w:rPr>
          <w:highlight w:val="yellow"/>
        </w:rPr>
      </w:pPr>
      <w:r w:rsidRPr="00176A27">
        <w:rPr>
          <w:rFonts w:hint="eastAsia"/>
          <w:highlight w:val="yellow"/>
        </w:rPr>
        <w:t>├── index.html</w:t>
      </w:r>
    </w:p>
    <w:p w:rsidR="00176A27" w:rsidRPr="00176A27" w:rsidRDefault="00176A27" w:rsidP="00176A27">
      <w:pPr>
        <w:pStyle w:val="ad"/>
        <w:rPr>
          <w:highlight w:val="yellow"/>
        </w:rPr>
      </w:pPr>
      <w:r w:rsidRPr="00176A27">
        <w:rPr>
          <w:rFonts w:hint="eastAsia"/>
          <w:highlight w:val="yellow"/>
        </w:rPr>
        <w:t>└── nainai</w:t>
      </w:r>
    </w:p>
    <w:p w:rsidR="00176A27" w:rsidRDefault="00176A27" w:rsidP="00176A27">
      <w:pPr>
        <w:pStyle w:val="ad"/>
      </w:pPr>
      <w:r w:rsidRPr="00176A27">
        <w:rPr>
          <w:rFonts w:hint="eastAsia"/>
          <w:highlight w:val="yellow"/>
        </w:rPr>
        <w:t xml:space="preserve">    └── nainai.html</w:t>
      </w:r>
    </w:p>
    <w:p w:rsidR="00176A27" w:rsidRDefault="00176A27" w:rsidP="00176A27">
      <w:pPr>
        <w:pStyle w:val="ad"/>
      </w:pPr>
    </w:p>
    <w:p w:rsidR="00176A27" w:rsidRDefault="00176A27" w:rsidP="00176A27">
      <w:pPr>
        <w:pStyle w:val="ad"/>
      </w:pPr>
      <w:r>
        <w:t>1 directory, 3 files</w:t>
      </w:r>
    </w:p>
    <w:p w:rsidR="00176A27" w:rsidRDefault="00176A27" w:rsidP="00176A27">
      <w:pPr>
        <w:pStyle w:val="ad"/>
      </w:pPr>
      <w:r>
        <w:t>[root@web01 image]#</w:t>
      </w:r>
    </w:p>
    <w:p w:rsidR="00176A27" w:rsidRDefault="00176A27" w:rsidP="00176A27">
      <w:pPr>
        <w:pStyle w:val="ad"/>
      </w:pPr>
      <w:r>
        <w:rPr>
          <w:rFonts w:hint="eastAsia"/>
        </w:rPr>
        <w:t>配置文件</w:t>
      </w:r>
    </w:p>
    <w:p w:rsidR="00176A27" w:rsidRDefault="00176A27" w:rsidP="00176A27">
      <w:pPr>
        <w:pStyle w:val="ad"/>
      </w:pPr>
      <w:r>
        <w:t>worker_processes  2;</w:t>
      </w:r>
    </w:p>
    <w:p w:rsidR="00176A27" w:rsidRDefault="00176A27" w:rsidP="00176A27">
      <w:pPr>
        <w:pStyle w:val="ad"/>
      </w:pPr>
      <w:r>
        <w:t xml:space="preserve">    events {</w:t>
      </w:r>
    </w:p>
    <w:p w:rsidR="00176A27" w:rsidRDefault="00176A27" w:rsidP="00176A27">
      <w:pPr>
        <w:pStyle w:val="ad"/>
      </w:pPr>
      <w:r>
        <w:t xml:space="preserve">        worker_connections  1024;</w:t>
      </w:r>
    </w:p>
    <w:p w:rsidR="00176A27" w:rsidRDefault="00176A27" w:rsidP="00176A27">
      <w:pPr>
        <w:pStyle w:val="ad"/>
      </w:pPr>
      <w:r>
        <w:lastRenderedPageBreak/>
        <w:t xml:space="preserve">    }</w:t>
      </w:r>
    </w:p>
    <w:p w:rsidR="00176A27" w:rsidRDefault="00176A27" w:rsidP="00176A27">
      <w:pPr>
        <w:pStyle w:val="ad"/>
      </w:pPr>
      <w:r>
        <w:t xml:space="preserve">    http {</w:t>
      </w:r>
    </w:p>
    <w:p w:rsidR="00176A27" w:rsidRDefault="00176A27" w:rsidP="00176A27">
      <w:pPr>
        <w:pStyle w:val="ad"/>
      </w:pPr>
      <w:r>
        <w:t xml:space="preserve">        include       mime.types;</w:t>
      </w:r>
    </w:p>
    <w:p w:rsidR="00176A27" w:rsidRDefault="00176A27" w:rsidP="00176A27">
      <w:pPr>
        <w:pStyle w:val="ad"/>
      </w:pPr>
      <w:r>
        <w:t xml:space="preserve">        default_type  application/octet-stream;</w:t>
      </w:r>
    </w:p>
    <w:p w:rsidR="00176A27" w:rsidRDefault="00176A27" w:rsidP="00176A27">
      <w:pPr>
        <w:pStyle w:val="ad"/>
      </w:pPr>
      <w:r>
        <w:t xml:space="preserve">        sendfile        on;</w:t>
      </w:r>
    </w:p>
    <w:p w:rsidR="00176A27" w:rsidRDefault="00176A27" w:rsidP="00176A27">
      <w:pPr>
        <w:pStyle w:val="ad"/>
      </w:pPr>
    </w:p>
    <w:p w:rsidR="00176A27" w:rsidRDefault="00176A27" w:rsidP="00176A27">
      <w:pPr>
        <w:pStyle w:val="ad"/>
      </w:pPr>
    </w:p>
    <w:p w:rsidR="00176A27" w:rsidRDefault="00176A27" w:rsidP="00176A27">
      <w:pPr>
        <w:pStyle w:val="ad"/>
      </w:pPr>
      <w:r>
        <w:t xml:space="preserve">        keepalive_timeout  65;</w:t>
      </w:r>
    </w:p>
    <w:p w:rsidR="00176A27" w:rsidRDefault="00176A27" w:rsidP="00176A27">
      <w:pPr>
        <w:pStyle w:val="ad"/>
      </w:pPr>
      <w:r>
        <w:t xml:space="preserve">        server {</w:t>
      </w:r>
    </w:p>
    <w:p w:rsidR="00176A27" w:rsidRDefault="00176A27" w:rsidP="00176A27">
      <w:pPr>
        <w:pStyle w:val="ad"/>
      </w:pPr>
      <w:r>
        <w:t xml:space="preserve">        listen       80;</w:t>
      </w:r>
    </w:p>
    <w:p w:rsidR="00176A27" w:rsidRDefault="00176A27" w:rsidP="00176A27">
      <w:pPr>
        <w:pStyle w:val="ad"/>
      </w:pPr>
      <w:r>
        <w:t xml:space="preserve">        server_name  www.etiantian.org;</w:t>
      </w:r>
    </w:p>
    <w:p w:rsidR="00176A27" w:rsidRPr="00176A27" w:rsidRDefault="00176A27" w:rsidP="00176A27">
      <w:pPr>
        <w:pStyle w:val="ad"/>
        <w:rPr>
          <w:highlight w:val="yellow"/>
        </w:rPr>
      </w:pPr>
      <w:r>
        <w:t xml:space="preserve">           </w:t>
      </w:r>
      <w:r w:rsidRPr="00176A27">
        <w:rPr>
          <w:highlight w:val="yellow"/>
        </w:rPr>
        <w:t>location / {</w:t>
      </w:r>
    </w:p>
    <w:p w:rsidR="00176A27" w:rsidRPr="00176A27" w:rsidRDefault="00176A27" w:rsidP="00176A27">
      <w:pPr>
        <w:pStyle w:val="ad"/>
        <w:rPr>
          <w:highlight w:val="yellow"/>
        </w:rPr>
      </w:pPr>
      <w:r w:rsidRPr="00176A27">
        <w:rPr>
          <w:highlight w:val="yellow"/>
        </w:rPr>
        <w:t xml:space="preserve">            root   html/www;</w:t>
      </w:r>
    </w:p>
    <w:p w:rsidR="00176A27" w:rsidRPr="00176A27" w:rsidRDefault="00176A27" w:rsidP="00176A27">
      <w:pPr>
        <w:pStyle w:val="ad"/>
        <w:rPr>
          <w:highlight w:val="yellow"/>
        </w:rPr>
      </w:pPr>
      <w:r w:rsidRPr="00176A27">
        <w:rPr>
          <w:highlight w:val="yellow"/>
        </w:rPr>
        <w:t xml:space="preserve">            index  index.html index.htm;</w:t>
      </w:r>
    </w:p>
    <w:p w:rsidR="00176A27" w:rsidRPr="00176A27" w:rsidRDefault="00176A27" w:rsidP="00176A27">
      <w:pPr>
        <w:pStyle w:val="ad"/>
        <w:rPr>
          <w:highlight w:val="yellow"/>
        </w:rPr>
      </w:pPr>
      <w:r w:rsidRPr="00176A27">
        <w:rPr>
          <w:highlight w:val="yellow"/>
        </w:rPr>
        <w:t xml:space="preserve">         }</w:t>
      </w:r>
    </w:p>
    <w:p w:rsidR="00176A27" w:rsidRPr="00176A27" w:rsidRDefault="00176A27" w:rsidP="00176A27">
      <w:pPr>
        <w:pStyle w:val="ad"/>
        <w:rPr>
          <w:highlight w:val="yellow"/>
        </w:rPr>
      </w:pPr>
    </w:p>
    <w:p w:rsidR="00176A27" w:rsidRPr="00176A27" w:rsidRDefault="00176A27" w:rsidP="00176A27">
      <w:pPr>
        <w:pStyle w:val="ad"/>
        <w:rPr>
          <w:highlight w:val="yellow"/>
        </w:rPr>
      </w:pPr>
    </w:p>
    <w:p w:rsidR="00176A27" w:rsidRPr="00176A27" w:rsidRDefault="00176A27" w:rsidP="00176A27">
      <w:pPr>
        <w:pStyle w:val="ad"/>
        <w:rPr>
          <w:highlight w:val="green"/>
        </w:rPr>
      </w:pPr>
      <w:r w:rsidRPr="00176A27">
        <w:rPr>
          <w:highlight w:val="green"/>
        </w:rPr>
        <w:t xml:space="preserve">           location ~* /image/ {</w:t>
      </w:r>
    </w:p>
    <w:p w:rsidR="00176A27" w:rsidRPr="00176A27" w:rsidRDefault="00176A27" w:rsidP="00176A27">
      <w:pPr>
        <w:pStyle w:val="ad"/>
        <w:rPr>
          <w:highlight w:val="green"/>
        </w:rPr>
      </w:pPr>
      <w:r w:rsidRPr="00176A27">
        <w:rPr>
          <w:highlight w:val="green"/>
        </w:rPr>
        <w:t xml:space="preserve">            root   /opt/;</w:t>
      </w:r>
    </w:p>
    <w:p w:rsidR="00176A27" w:rsidRPr="00176A27" w:rsidRDefault="00176A27" w:rsidP="00176A27">
      <w:pPr>
        <w:pStyle w:val="ad"/>
        <w:rPr>
          <w:highlight w:val="green"/>
        </w:rPr>
      </w:pPr>
      <w:r w:rsidRPr="00176A27">
        <w:rPr>
          <w:highlight w:val="green"/>
        </w:rPr>
        <w:t xml:space="preserve">            index  index.html index.htm;</w:t>
      </w:r>
    </w:p>
    <w:p w:rsidR="00176A27" w:rsidRPr="00176A27" w:rsidRDefault="00176A27" w:rsidP="00176A27">
      <w:pPr>
        <w:pStyle w:val="ad"/>
        <w:rPr>
          <w:color w:val="FF0000"/>
        </w:rPr>
      </w:pPr>
      <w:r w:rsidRPr="00176A27">
        <w:rPr>
          <w:highlight w:val="green"/>
        </w:rPr>
        <w:t xml:space="preserve">         }</w:t>
      </w:r>
    </w:p>
    <w:p w:rsidR="00176A27" w:rsidRDefault="00176A27" w:rsidP="00176A27">
      <w:pPr>
        <w:pStyle w:val="ad"/>
      </w:pPr>
      <w:r>
        <w:t xml:space="preserve">    }</w:t>
      </w:r>
    </w:p>
    <w:p w:rsidR="00176A27" w:rsidRDefault="00176A27" w:rsidP="00176A27">
      <w:pPr>
        <w:pStyle w:val="ad"/>
      </w:pPr>
    </w:p>
    <w:p w:rsidR="00176A27" w:rsidRDefault="00176A27" w:rsidP="00176A27">
      <w:pPr>
        <w:pStyle w:val="ad"/>
        <w:ind w:firstLine="405"/>
      </w:pPr>
      <w:r>
        <w:t>}</w:t>
      </w:r>
    </w:p>
    <w:p w:rsidR="00176A27" w:rsidRDefault="00176A27" w:rsidP="00176A27">
      <w:pPr>
        <w:pStyle w:val="ad"/>
        <w:ind w:firstLine="405"/>
      </w:pPr>
    </w:p>
    <w:p w:rsidR="00176A27" w:rsidRDefault="00176A27" w:rsidP="00176A27">
      <w:pPr>
        <w:pStyle w:val="ad"/>
        <w:ind w:firstLine="405"/>
      </w:pPr>
      <w:r>
        <w:rPr>
          <w:rFonts w:hint="eastAsia"/>
        </w:rPr>
        <w:t>测试1：</w:t>
      </w:r>
    </w:p>
    <w:p w:rsidR="00176A27" w:rsidRDefault="00176A27" w:rsidP="00176A27">
      <w:pPr>
        <w:pStyle w:val="ad"/>
        <w:ind w:firstLine="405"/>
      </w:pPr>
      <w:r>
        <w:rPr>
          <w:rFonts w:hint="eastAsia"/>
          <w:noProof/>
        </w:rPr>
        <w:drawing>
          <wp:inline distT="0" distB="0" distL="0" distR="0">
            <wp:extent cx="4943475" cy="1704975"/>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cstate="print"/>
                    <a:srcRect/>
                    <a:stretch>
                      <a:fillRect/>
                    </a:stretch>
                  </pic:blipFill>
                  <pic:spPr bwMode="auto">
                    <a:xfrm>
                      <a:off x="0" y="0"/>
                      <a:ext cx="4943475" cy="1704975"/>
                    </a:xfrm>
                    <a:prstGeom prst="rect">
                      <a:avLst/>
                    </a:prstGeom>
                    <a:noFill/>
                    <a:ln w="9525">
                      <a:noFill/>
                      <a:miter lim="800000"/>
                      <a:headEnd/>
                      <a:tailEnd/>
                    </a:ln>
                  </pic:spPr>
                </pic:pic>
              </a:graphicData>
            </a:graphic>
          </wp:inline>
        </w:drawing>
      </w:r>
    </w:p>
    <w:p w:rsidR="0019754D" w:rsidRDefault="0019754D" w:rsidP="00176A27">
      <w:pPr>
        <w:pStyle w:val="ad"/>
        <w:ind w:firstLine="405"/>
      </w:pPr>
    </w:p>
    <w:p w:rsidR="006C63EB" w:rsidRDefault="0019754D" w:rsidP="00176A27">
      <w:pPr>
        <w:pStyle w:val="ad"/>
        <w:ind w:firstLine="405"/>
      </w:pPr>
      <w:r>
        <w:rPr>
          <w:rFonts w:hint="eastAsia"/>
        </w:rPr>
        <w:t xml:space="preserve">原因分析：首先当在浏览器输入 </w:t>
      </w:r>
      <w:hyperlink r:id="rId81" w:history="1">
        <w:r w:rsidRPr="00C30C4E">
          <w:rPr>
            <w:rStyle w:val="a6"/>
            <w:rFonts w:hint="eastAsia"/>
          </w:rPr>
          <w:t>www.etiantian.org/image/</w:t>
        </w:r>
      </w:hyperlink>
      <w:r>
        <w:rPr>
          <w:rFonts w:hint="eastAsia"/>
        </w:rPr>
        <w:t xml:space="preserve"> 的时候，首先匹配的是 location / 这一个普通</w:t>
      </w:r>
      <w:r>
        <w:rPr>
          <w:rFonts w:hint="eastAsia"/>
        </w:rPr>
        <w:lastRenderedPageBreak/>
        <w:t>的配置。但是</w:t>
      </w:r>
      <w:r w:rsidR="002F79A3">
        <w:rPr>
          <w:rFonts w:hint="eastAsia"/>
        </w:rPr>
        <w:t>普通匹配一旦匹配完之后不会停止，除非是精确匹配（=）,所以这个时候就会进入正则匹配，正则匹配 ~image 只要查找的uri</w:t>
      </w:r>
      <w:r w:rsidR="00F82C01">
        <w:rPr>
          <w:rFonts w:hint="eastAsia"/>
        </w:rPr>
        <w:t>有</w:t>
      </w:r>
      <w:r w:rsidR="002F79A3">
        <w:rPr>
          <w:rFonts w:hint="eastAsia"/>
        </w:rPr>
        <w:t xml:space="preserve"> image</w:t>
      </w:r>
      <w:r w:rsidR="00F82C01">
        <w:rPr>
          <w:rFonts w:hint="eastAsia"/>
        </w:rPr>
        <w:t>就可以匹配上，这个时候正则就会覆盖掉之前普通匹配的内容，所以这个时候就会显示image目录下面的内容</w:t>
      </w:r>
      <w:r w:rsidR="006C63EB">
        <w:rPr>
          <w:rFonts w:hint="eastAsia"/>
        </w:rPr>
        <w:t>，所以这个时候结果就是 默认的index.html  ---image-html</w:t>
      </w:r>
    </w:p>
    <w:p w:rsidR="006C63EB" w:rsidRDefault="006C63EB" w:rsidP="00176A27">
      <w:pPr>
        <w:pStyle w:val="ad"/>
        <w:ind w:firstLine="405"/>
      </w:pPr>
    </w:p>
    <w:p w:rsidR="0019754D" w:rsidRDefault="002F79A3" w:rsidP="00176A27">
      <w:pPr>
        <w:pStyle w:val="ad"/>
        <w:ind w:firstLine="405"/>
      </w:pPr>
      <w:r>
        <w:rPr>
          <w:rFonts w:hint="eastAsia"/>
        </w:rPr>
        <w:t xml:space="preserve"> </w:t>
      </w:r>
    </w:p>
    <w:p w:rsidR="00176A27" w:rsidRDefault="00176A27" w:rsidP="00176A27">
      <w:pPr>
        <w:pStyle w:val="ad"/>
        <w:ind w:firstLine="405"/>
      </w:pPr>
      <w:r>
        <w:rPr>
          <w:rFonts w:hint="eastAsia"/>
        </w:rPr>
        <w:t>测试2：</w:t>
      </w:r>
    </w:p>
    <w:p w:rsidR="00176A27" w:rsidRDefault="00176A27" w:rsidP="00176A27">
      <w:pPr>
        <w:pStyle w:val="ad"/>
        <w:ind w:firstLine="405"/>
      </w:pPr>
      <w:r>
        <w:rPr>
          <w:rFonts w:hint="eastAsia"/>
          <w:noProof/>
        </w:rPr>
        <w:drawing>
          <wp:inline distT="0" distB="0" distL="0" distR="0">
            <wp:extent cx="5200650" cy="14573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cstate="print"/>
                    <a:srcRect/>
                    <a:stretch>
                      <a:fillRect/>
                    </a:stretch>
                  </pic:blipFill>
                  <pic:spPr bwMode="auto">
                    <a:xfrm>
                      <a:off x="0" y="0"/>
                      <a:ext cx="5200650" cy="1457325"/>
                    </a:xfrm>
                    <a:prstGeom prst="rect">
                      <a:avLst/>
                    </a:prstGeom>
                    <a:noFill/>
                    <a:ln w="9525">
                      <a:noFill/>
                      <a:miter lim="800000"/>
                      <a:headEnd/>
                      <a:tailEnd/>
                    </a:ln>
                  </pic:spPr>
                </pic:pic>
              </a:graphicData>
            </a:graphic>
          </wp:inline>
        </w:drawing>
      </w:r>
    </w:p>
    <w:p w:rsidR="006C63EB" w:rsidRDefault="006C63EB" w:rsidP="00176A27">
      <w:pPr>
        <w:pStyle w:val="ad"/>
        <w:ind w:firstLine="405"/>
      </w:pPr>
      <w:r>
        <w:rPr>
          <w:rFonts w:hint="eastAsia"/>
        </w:rPr>
        <w:t>原因大致一样，到了正则把这个覆盖掉，然后找到index.htm 然后停止匹配。结果返回 image-htm</w:t>
      </w:r>
    </w:p>
    <w:p w:rsidR="006C63EB" w:rsidRDefault="006C63EB" w:rsidP="00176A27">
      <w:pPr>
        <w:pStyle w:val="ad"/>
        <w:ind w:firstLine="405"/>
      </w:pPr>
    </w:p>
    <w:p w:rsidR="00176A27" w:rsidRDefault="00176A27" w:rsidP="00176A27">
      <w:pPr>
        <w:pStyle w:val="ad"/>
        <w:ind w:firstLine="405"/>
      </w:pPr>
      <w:r>
        <w:rPr>
          <w:rFonts w:hint="eastAsia"/>
        </w:rPr>
        <w:t>测试3：</w:t>
      </w:r>
    </w:p>
    <w:p w:rsidR="00176A27" w:rsidRDefault="00176A27" w:rsidP="00176A27">
      <w:pPr>
        <w:pStyle w:val="ad"/>
        <w:ind w:firstLine="405"/>
      </w:pPr>
      <w:r>
        <w:rPr>
          <w:rFonts w:hint="eastAsia"/>
          <w:noProof/>
        </w:rPr>
        <w:drawing>
          <wp:inline distT="0" distB="0" distL="0" distR="0">
            <wp:extent cx="4264660" cy="1904384"/>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cstate="print"/>
                    <a:srcRect/>
                    <a:stretch>
                      <a:fillRect/>
                    </a:stretch>
                  </pic:blipFill>
                  <pic:spPr bwMode="auto">
                    <a:xfrm>
                      <a:off x="0" y="0"/>
                      <a:ext cx="4264660" cy="1904384"/>
                    </a:xfrm>
                    <a:prstGeom prst="rect">
                      <a:avLst/>
                    </a:prstGeom>
                    <a:noFill/>
                    <a:ln w="9525">
                      <a:noFill/>
                      <a:miter lim="800000"/>
                      <a:headEnd/>
                      <a:tailEnd/>
                    </a:ln>
                  </pic:spPr>
                </pic:pic>
              </a:graphicData>
            </a:graphic>
          </wp:inline>
        </w:drawing>
      </w:r>
    </w:p>
    <w:p w:rsidR="006C63EB" w:rsidRDefault="00697042" w:rsidP="00176A27">
      <w:pPr>
        <w:pStyle w:val="ad"/>
        <w:ind w:firstLine="405"/>
      </w:pPr>
      <w:r>
        <w:rPr>
          <w:rFonts w:hint="eastAsia"/>
        </w:rPr>
        <w:t>基本上前面一样，到了 image之后，匹配到了之后就会停止匹配。这个时候找到image.nainai可以找到是一个目录，但是这个时候是一个目录，不是内容就会报错，所以就需要下面的样子一致匹配具体的文件。</w:t>
      </w:r>
    </w:p>
    <w:p w:rsidR="006C63EB" w:rsidRDefault="006C63EB" w:rsidP="00176A27">
      <w:pPr>
        <w:pStyle w:val="ad"/>
        <w:ind w:firstLine="405"/>
      </w:pPr>
    </w:p>
    <w:p w:rsidR="00176A27" w:rsidRDefault="00176A27" w:rsidP="00176A27">
      <w:pPr>
        <w:pStyle w:val="ad"/>
        <w:ind w:firstLine="405"/>
      </w:pPr>
      <w:r>
        <w:rPr>
          <w:rFonts w:hint="eastAsia"/>
        </w:rPr>
        <w:t>测试4：</w:t>
      </w:r>
    </w:p>
    <w:p w:rsidR="00176A27" w:rsidRDefault="0019754D" w:rsidP="00176A27">
      <w:pPr>
        <w:pStyle w:val="ad"/>
        <w:ind w:firstLine="405"/>
      </w:pPr>
      <w:r>
        <w:rPr>
          <w:rFonts w:hint="eastAsia"/>
          <w:noProof/>
        </w:rPr>
        <w:drawing>
          <wp:inline distT="0" distB="0" distL="0" distR="0">
            <wp:extent cx="5953125" cy="1752600"/>
            <wp:effectExtent l="1905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4" cstate="print"/>
                    <a:srcRect/>
                    <a:stretch>
                      <a:fillRect/>
                    </a:stretch>
                  </pic:blipFill>
                  <pic:spPr bwMode="auto">
                    <a:xfrm>
                      <a:off x="0" y="0"/>
                      <a:ext cx="5953125" cy="1752600"/>
                    </a:xfrm>
                    <a:prstGeom prst="rect">
                      <a:avLst/>
                    </a:prstGeom>
                    <a:noFill/>
                    <a:ln w="9525">
                      <a:noFill/>
                      <a:miter lim="800000"/>
                      <a:headEnd/>
                      <a:tailEnd/>
                    </a:ln>
                  </pic:spPr>
                </pic:pic>
              </a:graphicData>
            </a:graphic>
          </wp:inline>
        </w:drawing>
      </w:r>
    </w:p>
    <w:p w:rsidR="00DE3806" w:rsidRDefault="00DE3806" w:rsidP="005A580A"/>
    <w:p w:rsidR="00DE3806" w:rsidRPr="001D2B10" w:rsidRDefault="001D2B10" w:rsidP="001D2B10">
      <w:pPr>
        <w:pStyle w:val="ad"/>
        <w:rPr>
          <w:highlight w:val="green"/>
        </w:rPr>
      </w:pPr>
      <w:r w:rsidRPr="001D2B10">
        <w:rPr>
          <w:rFonts w:hint="eastAsia"/>
          <w:highlight w:val="green"/>
        </w:rPr>
        <w:t>所以结论 普通如果是 /image 那么结果还是正则的 /image的结果，配置文件我就不该了</w:t>
      </w:r>
    </w:p>
    <w:p w:rsidR="001D2B10" w:rsidRDefault="001D2B10" w:rsidP="001D2B10">
      <w:pPr>
        <w:pStyle w:val="ad"/>
      </w:pPr>
      <w:r w:rsidRPr="001D2B10">
        <w:rPr>
          <w:rFonts w:hint="eastAsia"/>
          <w:highlight w:val="green"/>
        </w:rPr>
        <w:t>看结果</w:t>
      </w:r>
    </w:p>
    <w:p w:rsidR="001D2B10" w:rsidRDefault="001D2B10" w:rsidP="001D2B10">
      <w:pPr>
        <w:pStyle w:val="ad"/>
      </w:pPr>
      <w:r>
        <w:rPr>
          <w:rFonts w:hint="eastAsia"/>
          <w:noProof/>
        </w:rPr>
        <w:drawing>
          <wp:inline distT="0" distB="0" distL="0" distR="0">
            <wp:extent cx="4743450" cy="145732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srcRect/>
                    <a:stretch>
                      <a:fillRect/>
                    </a:stretch>
                  </pic:blipFill>
                  <pic:spPr bwMode="auto">
                    <a:xfrm>
                      <a:off x="0" y="0"/>
                      <a:ext cx="4743450" cy="1457325"/>
                    </a:xfrm>
                    <a:prstGeom prst="rect">
                      <a:avLst/>
                    </a:prstGeom>
                    <a:noFill/>
                    <a:ln w="9525">
                      <a:noFill/>
                      <a:miter lim="800000"/>
                      <a:headEnd/>
                      <a:tailEnd/>
                    </a:ln>
                  </pic:spPr>
                </pic:pic>
              </a:graphicData>
            </a:graphic>
          </wp:inline>
        </w:drawing>
      </w:r>
    </w:p>
    <w:p w:rsidR="00DE3806" w:rsidRDefault="00483B0D" w:rsidP="00483B0D">
      <w:pPr>
        <w:pStyle w:val="4"/>
      </w:pPr>
      <w:r>
        <w:rPr>
          <w:rFonts w:hint="eastAsia"/>
        </w:rPr>
        <w:t>案例</w:t>
      </w:r>
      <w:r>
        <w:rPr>
          <w:rFonts w:hint="eastAsia"/>
        </w:rPr>
        <w:t>2</w:t>
      </w:r>
    </w:p>
    <w:p w:rsidR="00483B0D" w:rsidRDefault="00483B0D" w:rsidP="00483B0D">
      <w:pPr>
        <w:pStyle w:val="ad"/>
      </w:pPr>
      <w:r>
        <w:rPr>
          <w:rFonts w:hint="eastAsia"/>
        </w:rPr>
        <w:t>配置1：</w:t>
      </w:r>
    </w:p>
    <w:p w:rsidR="00483B0D" w:rsidRDefault="00483B0D" w:rsidP="00483B0D">
      <w:pPr>
        <w:pStyle w:val="ad"/>
      </w:pPr>
      <w:r>
        <w:t>[root@web01 foo]# pwd</w:t>
      </w:r>
    </w:p>
    <w:p w:rsidR="00483B0D" w:rsidRDefault="00483B0D" w:rsidP="00483B0D">
      <w:pPr>
        <w:pStyle w:val="ad"/>
      </w:pPr>
      <w:r>
        <w:t>/opt/foo</w:t>
      </w:r>
    </w:p>
    <w:p w:rsidR="00483B0D" w:rsidRDefault="00483B0D" w:rsidP="00483B0D">
      <w:pPr>
        <w:pStyle w:val="ad"/>
      </w:pPr>
      <w:r>
        <w:t>[root@web01 foo]# ll</w:t>
      </w:r>
    </w:p>
    <w:p w:rsidR="00483B0D" w:rsidRDefault="00483B0D" w:rsidP="00483B0D">
      <w:pPr>
        <w:pStyle w:val="ad"/>
      </w:pPr>
      <w:r>
        <w:t>total 8</w:t>
      </w:r>
    </w:p>
    <w:p w:rsidR="00483B0D" w:rsidRDefault="00483B0D" w:rsidP="00483B0D">
      <w:pPr>
        <w:pStyle w:val="ad"/>
      </w:pPr>
      <w:r>
        <w:t>-rw-r--r-- 1 root root 7 May 20 00:54 foo.html</w:t>
      </w:r>
    </w:p>
    <w:p w:rsidR="00483B0D" w:rsidRDefault="00483B0D" w:rsidP="00483B0D">
      <w:pPr>
        <w:pStyle w:val="ad"/>
      </w:pPr>
      <w:r>
        <w:t>-rw-r--r-- 1 root root 7 May 20 00:55 index.html</w:t>
      </w:r>
    </w:p>
    <w:p w:rsidR="00483B0D" w:rsidRDefault="00483B0D" w:rsidP="00483B0D">
      <w:pPr>
        <w:pStyle w:val="ad"/>
      </w:pPr>
      <w:r>
        <w:t xml:space="preserve">[root@web01 foo]# cat index.html </w:t>
      </w:r>
    </w:p>
    <w:p w:rsidR="00483B0D" w:rsidRDefault="00483B0D" w:rsidP="00483B0D">
      <w:pPr>
        <w:pStyle w:val="ad"/>
      </w:pPr>
      <w:r>
        <w:t>foo123</w:t>
      </w:r>
    </w:p>
    <w:p w:rsidR="00483B0D" w:rsidRDefault="00483B0D" w:rsidP="00483B0D">
      <w:pPr>
        <w:pStyle w:val="ad"/>
      </w:pPr>
      <w:r>
        <w:t>[root@web01 foo]#</w:t>
      </w:r>
    </w:p>
    <w:p w:rsidR="00483B0D" w:rsidRDefault="00483B0D" w:rsidP="00483B0D">
      <w:pPr>
        <w:pStyle w:val="ad"/>
      </w:pPr>
      <w:r>
        <w:rPr>
          <w:rFonts w:hint="eastAsia"/>
        </w:rPr>
        <w:t>配置其他的不变，参考上面的</w:t>
      </w:r>
    </w:p>
    <w:p w:rsidR="00483B0D" w:rsidRDefault="00483B0D" w:rsidP="00483B0D">
      <w:pPr>
        <w:pStyle w:val="ad"/>
      </w:pPr>
      <w:r>
        <w:rPr>
          <w:rFonts w:hint="eastAsia"/>
        </w:rPr>
        <w:t>配置文件</w:t>
      </w:r>
    </w:p>
    <w:p w:rsidR="00483B0D" w:rsidRDefault="00483B0D" w:rsidP="00483B0D">
      <w:pPr>
        <w:pStyle w:val="ad"/>
      </w:pPr>
      <w:r>
        <w:t>orker_processes  2;</w:t>
      </w:r>
    </w:p>
    <w:p w:rsidR="00483B0D" w:rsidRDefault="00483B0D" w:rsidP="00483B0D">
      <w:pPr>
        <w:pStyle w:val="ad"/>
      </w:pPr>
      <w:r>
        <w:t xml:space="preserve">    events {</w:t>
      </w:r>
    </w:p>
    <w:p w:rsidR="00483B0D" w:rsidRDefault="00483B0D" w:rsidP="00483B0D">
      <w:pPr>
        <w:pStyle w:val="ad"/>
      </w:pPr>
      <w:r>
        <w:t xml:space="preserve">        worker_connections  1024;</w:t>
      </w:r>
    </w:p>
    <w:p w:rsidR="00483B0D" w:rsidRDefault="00483B0D" w:rsidP="00483B0D">
      <w:pPr>
        <w:pStyle w:val="ad"/>
      </w:pPr>
      <w:r>
        <w:t xml:space="preserve">    }</w:t>
      </w:r>
    </w:p>
    <w:p w:rsidR="00483B0D" w:rsidRDefault="00483B0D" w:rsidP="00483B0D">
      <w:pPr>
        <w:pStyle w:val="ad"/>
      </w:pPr>
      <w:r>
        <w:t xml:space="preserve">    http {</w:t>
      </w:r>
    </w:p>
    <w:p w:rsidR="00483B0D" w:rsidRDefault="00483B0D" w:rsidP="00483B0D">
      <w:pPr>
        <w:pStyle w:val="ad"/>
      </w:pPr>
      <w:r>
        <w:t xml:space="preserve">        include       mime.types;</w:t>
      </w:r>
    </w:p>
    <w:p w:rsidR="00483B0D" w:rsidRDefault="00483B0D" w:rsidP="00483B0D">
      <w:pPr>
        <w:pStyle w:val="ad"/>
      </w:pPr>
      <w:r>
        <w:t xml:space="preserve">        default_type  application/octet-stream;</w:t>
      </w:r>
    </w:p>
    <w:p w:rsidR="00483B0D" w:rsidRDefault="00483B0D" w:rsidP="00483B0D">
      <w:pPr>
        <w:pStyle w:val="ad"/>
      </w:pPr>
      <w:r>
        <w:t xml:space="preserve">        sendfile        on;</w:t>
      </w:r>
    </w:p>
    <w:p w:rsidR="00483B0D" w:rsidRDefault="00483B0D" w:rsidP="00483B0D">
      <w:pPr>
        <w:pStyle w:val="ad"/>
      </w:pPr>
      <w:r>
        <w:t xml:space="preserve">      </w:t>
      </w:r>
    </w:p>
    <w:p w:rsidR="00483B0D" w:rsidRDefault="00483B0D" w:rsidP="00483B0D">
      <w:pPr>
        <w:pStyle w:val="ad"/>
      </w:pPr>
    </w:p>
    <w:p w:rsidR="00483B0D" w:rsidRDefault="00483B0D" w:rsidP="00483B0D">
      <w:pPr>
        <w:pStyle w:val="ad"/>
      </w:pPr>
      <w:r>
        <w:t xml:space="preserve">        keepalive_timeout  65;</w:t>
      </w:r>
    </w:p>
    <w:p w:rsidR="00483B0D" w:rsidRDefault="00483B0D" w:rsidP="00483B0D">
      <w:pPr>
        <w:pStyle w:val="ad"/>
      </w:pPr>
      <w:r>
        <w:t xml:space="preserve">        server {</w:t>
      </w:r>
    </w:p>
    <w:p w:rsidR="00483B0D" w:rsidRDefault="00483B0D" w:rsidP="00483B0D">
      <w:pPr>
        <w:pStyle w:val="ad"/>
      </w:pPr>
      <w:r>
        <w:lastRenderedPageBreak/>
        <w:t xml:space="preserve">        listen       80;</w:t>
      </w:r>
    </w:p>
    <w:p w:rsidR="00483B0D" w:rsidRDefault="00483B0D" w:rsidP="00483B0D">
      <w:pPr>
        <w:pStyle w:val="ad"/>
      </w:pPr>
      <w:r>
        <w:t xml:space="preserve">        server_name  www.etiantian.org;</w:t>
      </w:r>
    </w:p>
    <w:p w:rsidR="00483B0D" w:rsidRDefault="00483B0D" w:rsidP="00483B0D">
      <w:pPr>
        <w:pStyle w:val="ad"/>
      </w:pPr>
      <w:r>
        <w:t xml:space="preserve">           location /image {</w:t>
      </w:r>
    </w:p>
    <w:p w:rsidR="00483B0D" w:rsidRDefault="00483B0D" w:rsidP="00483B0D">
      <w:pPr>
        <w:pStyle w:val="ad"/>
      </w:pPr>
      <w:r>
        <w:t xml:space="preserve">            root   html/www;</w:t>
      </w:r>
    </w:p>
    <w:p w:rsidR="00483B0D" w:rsidRDefault="00483B0D" w:rsidP="00483B0D">
      <w:pPr>
        <w:pStyle w:val="ad"/>
      </w:pPr>
      <w:r>
        <w:t xml:space="preserve">            index  index.html index.htm; </w:t>
      </w:r>
    </w:p>
    <w:p w:rsidR="00483B0D" w:rsidRDefault="00483B0D" w:rsidP="00483B0D">
      <w:pPr>
        <w:pStyle w:val="ad"/>
      </w:pPr>
      <w:r>
        <w:t xml:space="preserve">         }    </w:t>
      </w:r>
    </w:p>
    <w:p w:rsidR="00483B0D" w:rsidRPr="00483B0D" w:rsidRDefault="00483B0D" w:rsidP="00483B0D">
      <w:pPr>
        <w:pStyle w:val="ad"/>
        <w:rPr>
          <w:highlight w:val="yellow"/>
        </w:rPr>
      </w:pPr>
      <w:r>
        <w:t xml:space="preserve">          </w:t>
      </w:r>
      <w:r w:rsidRPr="00483B0D">
        <w:rPr>
          <w:highlight w:val="yellow"/>
        </w:rPr>
        <w:t>location /foo/ {</w:t>
      </w:r>
    </w:p>
    <w:p w:rsidR="00483B0D" w:rsidRPr="00483B0D" w:rsidRDefault="00483B0D" w:rsidP="00483B0D">
      <w:pPr>
        <w:pStyle w:val="ad"/>
        <w:rPr>
          <w:highlight w:val="yellow"/>
        </w:rPr>
      </w:pPr>
      <w:r w:rsidRPr="00483B0D">
        <w:rPr>
          <w:highlight w:val="yellow"/>
        </w:rPr>
        <w:t xml:space="preserve">           root      /opt/;</w:t>
      </w:r>
    </w:p>
    <w:p w:rsidR="00483B0D" w:rsidRPr="00483B0D" w:rsidRDefault="00483B0D" w:rsidP="00483B0D">
      <w:pPr>
        <w:pStyle w:val="ad"/>
        <w:rPr>
          <w:highlight w:val="yellow"/>
        </w:rPr>
      </w:pPr>
      <w:r w:rsidRPr="00483B0D">
        <w:rPr>
          <w:highlight w:val="yellow"/>
        </w:rPr>
        <w:t xml:space="preserve">           index index.html index.htm;</w:t>
      </w:r>
    </w:p>
    <w:p w:rsidR="00483B0D" w:rsidRDefault="00483B0D" w:rsidP="00483B0D">
      <w:pPr>
        <w:pStyle w:val="ad"/>
      </w:pPr>
      <w:r w:rsidRPr="00483B0D">
        <w:rPr>
          <w:highlight w:val="yellow"/>
        </w:rPr>
        <w:t xml:space="preserve">              }</w:t>
      </w:r>
    </w:p>
    <w:p w:rsidR="00483B0D" w:rsidRDefault="00483B0D" w:rsidP="00483B0D">
      <w:pPr>
        <w:pStyle w:val="ad"/>
      </w:pPr>
      <w:r>
        <w:t xml:space="preserve">           </w:t>
      </w:r>
    </w:p>
    <w:p w:rsidR="00483B0D" w:rsidRDefault="00483B0D" w:rsidP="00483B0D">
      <w:pPr>
        <w:pStyle w:val="ad"/>
      </w:pPr>
      <w:r>
        <w:t xml:space="preserve">           location ~* /image/ {</w:t>
      </w:r>
    </w:p>
    <w:p w:rsidR="00483B0D" w:rsidRDefault="00483B0D" w:rsidP="00483B0D">
      <w:pPr>
        <w:pStyle w:val="ad"/>
      </w:pPr>
      <w:r>
        <w:t xml:space="preserve">            root   /opt/;</w:t>
      </w:r>
    </w:p>
    <w:p w:rsidR="00483B0D" w:rsidRDefault="00483B0D" w:rsidP="00483B0D">
      <w:pPr>
        <w:pStyle w:val="ad"/>
      </w:pPr>
      <w:r>
        <w:t xml:space="preserve">            index  index.html index.htm; </w:t>
      </w:r>
    </w:p>
    <w:p w:rsidR="00483B0D" w:rsidRDefault="00483B0D" w:rsidP="00483B0D">
      <w:pPr>
        <w:pStyle w:val="ad"/>
      </w:pPr>
      <w:r>
        <w:t xml:space="preserve">         }     </w:t>
      </w:r>
    </w:p>
    <w:p w:rsidR="00483B0D" w:rsidRDefault="00483B0D" w:rsidP="00483B0D">
      <w:pPr>
        <w:pStyle w:val="ad"/>
      </w:pPr>
      <w:r>
        <w:t xml:space="preserve">    }</w:t>
      </w:r>
    </w:p>
    <w:p w:rsidR="00483B0D" w:rsidRDefault="00483B0D" w:rsidP="00483B0D">
      <w:pPr>
        <w:pStyle w:val="ad"/>
      </w:pPr>
    </w:p>
    <w:p w:rsidR="00483B0D" w:rsidRDefault="00483B0D" w:rsidP="00483B0D">
      <w:pPr>
        <w:pStyle w:val="ad"/>
        <w:ind w:firstLine="405"/>
      </w:pPr>
      <w:r>
        <w:t>}</w:t>
      </w:r>
    </w:p>
    <w:p w:rsidR="00483B0D" w:rsidRDefault="00483B0D" w:rsidP="00483B0D">
      <w:pPr>
        <w:pStyle w:val="ad"/>
        <w:ind w:firstLine="405"/>
      </w:pPr>
    </w:p>
    <w:p w:rsidR="00483B0D" w:rsidRDefault="00483B0D" w:rsidP="00483B0D">
      <w:pPr>
        <w:pStyle w:val="ad"/>
        <w:ind w:firstLine="405"/>
      </w:pPr>
      <w:r>
        <w:rPr>
          <w:rFonts w:hint="eastAsia"/>
        </w:rPr>
        <w:t>测试</w:t>
      </w:r>
    </w:p>
    <w:p w:rsidR="00483B0D" w:rsidRDefault="00483B0D" w:rsidP="00483B0D">
      <w:pPr>
        <w:pStyle w:val="ad"/>
        <w:ind w:firstLine="405"/>
      </w:pPr>
      <w:r>
        <w:rPr>
          <w:rFonts w:hint="eastAsia"/>
          <w:noProof/>
        </w:rPr>
        <w:drawing>
          <wp:inline distT="0" distB="0" distL="0" distR="0">
            <wp:extent cx="4781550" cy="16383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cstate="print"/>
                    <a:srcRect/>
                    <a:stretch>
                      <a:fillRect/>
                    </a:stretch>
                  </pic:blipFill>
                  <pic:spPr bwMode="auto">
                    <a:xfrm>
                      <a:off x="0" y="0"/>
                      <a:ext cx="4781550" cy="1638300"/>
                    </a:xfrm>
                    <a:prstGeom prst="rect">
                      <a:avLst/>
                    </a:prstGeom>
                    <a:noFill/>
                    <a:ln w="9525">
                      <a:noFill/>
                      <a:miter lim="800000"/>
                      <a:headEnd/>
                      <a:tailEnd/>
                    </a:ln>
                  </pic:spPr>
                </pic:pic>
              </a:graphicData>
            </a:graphic>
          </wp:inline>
        </w:drawing>
      </w:r>
    </w:p>
    <w:p w:rsidR="00483B0D" w:rsidRPr="00483B0D" w:rsidRDefault="00483B0D" w:rsidP="00483B0D">
      <w:pPr>
        <w:pStyle w:val="ad"/>
        <w:ind w:firstLine="405"/>
      </w:pPr>
      <w:r>
        <w:rPr>
          <w:rFonts w:hint="eastAsia"/>
        </w:rPr>
        <w:t xml:space="preserve">说明：首先 </w:t>
      </w:r>
      <w:hyperlink r:id="rId87" w:history="1">
        <w:r w:rsidRPr="00C30C4E">
          <w:rPr>
            <w:rStyle w:val="a6"/>
            <w:rFonts w:hint="eastAsia"/>
          </w:rPr>
          <w:t>www.etiantian.org/fool</w:t>
        </w:r>
      </w:hyperlink>
      <w:r>
        <w:rPr>
          <w:rFonts w:hint="eastAsia"/>
        </w:rPr>
        <w:t xml:space="preserve"> 的时候，匹配的只有 location / 和location /fool 在普通匹配的时候采取最长匹配原则，所以这个时候就匹配到了 /foo 下面的内容</w:t>
      </w:r>
      <w:r w:rsidR="009A15CC">
        <w:rPr>
          <w:rFonts w:hint="eastAsia"/>
        </w:rPr>
        <w:t xml:space="preserve"> foo123</w:t>
      </w:r>
    </w:p>
    <w:p w:rsidR="00DE3806" w:rsidRDefault="00DE3806" w:rsidP="005A580A"/>
    <w:p w:rsidR="003C1694" w:rsidRDefault="003C1694" w:rsidP="003C1694">
      <w:pPr>
        <w:pStyle w:val="3"/>
        <w:spacing w:before="163" w:after="163"/>
      </w:pPr>
      <w:r>
        <w:rPr>
          <w:rFonts w:hint="eastAsia"/>
        </w:rPr>
        <w:lastRenderedPageBreak/>
        <w:t>location</w:t>
      </w:r>
      <w:r>
        <w:rPr>
          <w:rFonts w:hint="eastAsia"/>
        </w:rPr>
        <w:t>定位整个运行流程</w:t>
      </w:r>
    </w:p>
    <w:p w:rsidR="003C1694" w:rsidRDefault="00F57DAB" w:rsidP="00FB39F0">
      <w:pPr>
        <w:pStyle w:val="ad"/>
        <w:jc w:val="right"/>
      </w:pPr>
      <w:r>
        <w:rPr>
          <w:rFonts w:hint="eastAsia"/>
          <w:noProof/>
        </w:rPr>
        <w:drawing>
          <wp:inline distT="0" distB="0" distL="0" distR="0">
            <wp:extent cx="6645910" cy="4639777"/>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cstate="print"/>
                    <a:srcRect/>
                    <a:stretch>
                      <a:fillRect/>
                    </a:stretch>
                  </pic:blipFill>
                  <pic:spPr bwMode="auto">
                    <a:xfrm>
                      <a:off x="0" y="0"/>
                      <a:ext cx="6645910" cy="4639777"/>
                    </a:xfrm>
                    <a:prstGeom prst="rect">
                      <a:avLst/>
                    </a:prstGeom>
                    <a:noFill/>
                    <a:ln w="9525">
                      <a:noFill/>
                      <a:miter lim="800000"/>
                      <a:headEnd/>
                      <a:tailEnd/>
                    </a:ln>
                  </pic:spPr>
                </pic:pic>
              </a:graphicData>
            </a:graphic>
          </wp:inline>
        </w:drawing>
      </w:r>
      <w:r w:rsidR="00FB39F0">
        <w:rPr>
          <w:rFonts w:hint="eastAsia"/>
        </w:rPr>
        <w:t>、</w:t>
      </w:r>
      <w:r w:rsidR="00FB39F0">
        <w:rPr>
          <w:rFonts w:hint="eastAsia"/>
          <w:noProof/>
        </w:rPr>
        <w:drawing>
          <wp:inline distT="0" distB="0" distL="0" distR="0">
            <wp:extent cx="5181600" cy="294322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9" cstate="print"/>
                    <a:srcRect/>
                    <a:stretch>
                      <a:fillRect/>
                    </a:stretch>
                  </pic:blipFill>
                  <pic:spPr bwMode="auto">
                    <a:xfrm>
                      <a:off x="0" y="0"/>
                      <a:ext cx="5181600" cy="2943225"/>
                    </a:xfrm>
                    <a:prstGeom prst="rect">
                      <a:avLst/>
                    </a:prstGeom>
                    <a:noFill/>
                    <a:ln w="9525">
                      <a:noFill/>
                      <a:miter lim="800000"/>
                      <a:headEnd/>
                      <a:tailEnd/>
                    </a:ln>
                  </pic:spPr>
                </pic:pic>
              </a:graphicData>
            </a:graphic>
          </wp:inline>
        </w:drawing>
      </w:r>
    </w:p>
    <w:p w:rsidR="003C1694" w:rsidRDefault="003C1694" w:rsidP="003C1694">
      <w:pPr>
        <w:pStyle w:val="ad"/>
      </w:pPr>
    </w:p>
    <w:p w:rsidR="003C1694" w:rsidRDefault="003C1694" w:rsidP="003C1694">
      <w:pPr>
        <w:pStyle w:val="ad"/>
      </w:pPr>
    </w:p>
    <w:p w:rsidR="003C1694" w:rsidRDefault="003C1694" w:rsidP="003C1694">
      <w:pPr>
        <w:pStyle w:val="ad"/>
      </w:pPr>
    </w:p>
    <w:p w:rsidR="003C1694" w:rsidRDefault="00FB39F0" w:rsidP="003C1694">
      <w:pPr>
        <w:pStyle w:val="ad"/>
      </w:pPr>
      <w:r>
        <w:rPr>
          <w:rFonts w:hint="eastAsia"/>
        </w:rPr>
        <w:lastRenderedPageBreak/>
        <w:t>具体流程是这样子的：</w:t>
      </w:r>
    </w:p>
    <w:p w:rsidR="00FB39F0" w:rsidRDefault="00FB39F0" w:rsidP="003C1694">
      <w:pPr>
        <w:pStyle w:val="ad"/>
      </w:pPr>
      <w:r>
        <w:rPr>
          <w:rFonts w:hint="eastAsia"/>
        </w:rPr>
        <w:t>第一步，先看是否有精准匹配（所谓的精准匹配意思就是输入到浏览器的uri和location =/uri 完全一模一样）</w:t>
      </w:r>
    </w:p>
    <w:p w:rsidR="00F223CA" w:rsidRDefault="00F223CA" w:rsidP="003C1694">
      <w:pPr>
        <w:pStyle w:val="ad"/>
      </w:pPr>
      <w:r>
        <w:rPr>
          <w:rFonts w:hint="eastAsia"/>
        </w:rPr>
        <w:t>如果有看是否匹配，如果匹配精准的uri</w:t>
      </w:r>
      <w:r w:rsidR="0001364F">
        <w:rPr>
          <w:rFonts w:hint="eastAsia"/>
        </w:rPr>
        <w:t>正确</w:t>
      </w:r>
      <w:r>
        <w:rPr>
          <w:rFonts w:hint="eastAsia"/>
        </w:rPr>
        <w:t>，那么就会停止匹配，返回</w:t>
      </w:r>
      <w:r w:rsidR="0001364F">
        <w:rPr>
          <w:rFonts w:hint="eastAsia"/>
        </w:rPr>
        <w:t>精准匹配的结果。</w:t>
      </w:r>
    </w:p>
    <w:p w:rsidR="0001364F" w:rsidRDefault="0001364F" w:rsidP="003C1694">
      <w:pPr>
        <w:pStyle w:val="ad"/>
      </w:pPr>
      <w:r>
        <w:rPr>
          <w:rFonts w:hint="eastAsia"/>
        </w:rPr>
        <w:t>第二步，如果没有精准匹配</w:t>
      </w:r>
      <w:r w:rsidR="006F269D">
        <w:rPr>
          <w:rFonts w:hint="eastAsia"/>
        </w:rPr>
        <w:t>（没有=）</w:t>
      </w:r>
      <w:r>
        <w:rPr>
          <w:rFonts w:hint="eastAsia"/>
        </w:rPr>
        <w:t>或者是精准匹配</w:t>
      </w:r>
      <w:r w:rsidR="006F269D">
        <w:rPr>
          <w:rFonts w:hint="eastAsia"/>
        </w:rPr>
        <w:t>的uri和输入浏览器的uri不一样，那么就进入普通的匹配环节。</w:t>
      </w:r>
    </w:p>
    <w:p w:rsidR="006F269D" w:rsidRDefault="006F269D" w:rsidP="003C1694">
      <w:pPr>
        <w:pStyle w:val="ad"/>
      </w:pPr>
      <w:r w:rsidRPr="00136E07">
        <w:rPr>
          <w:rFonts w:hint="eastAsia"/>
          <w:highlight w:val="yellow"/>
        </w:rPr>
        <w:t>第三步增加，</w:t>
      </w:r>
      <w:r w:rsidR="008E02E4" w:rsidRPr="00136E07">
        <w:rPr>
          <w:rFonts w:hint="eastAsia"/>
          <w:highlight w:val="yellow"/>
        </w:rPr>
        <w:t>当进入普通匹配的时候，这个时候需要查看是否设置了 ^~ （不做正则表达式检查</w:t>
      </w:r>
      <w:r w:rsidR="00A476C3">
        <w:rPr>
          <w:rFonts w:hint="eastAsia"/>
          <w:highlight w:val="yellow"/>
        </w:rPr>
        <w:t>，优先匹配</w:t>
      </w:r>
      <w:r w:rsidR="008E02E4" w:rsidRPr="00136E07">
        <w:rPr>
          <w:rFonts w:hint="eastAsia"/>
          <w:highlight w:val="yellow"/>
        </w:rPr>
        <w:t>）</w:t>
      </w:r>
      <w:r w:rsidR="00A476C3">
        <w:rPr>
          <w:rFonts w:hint="eastAsia"/>
        </w:rPr>
        <w:t>如果结果匹配了 ^~的结果，那么就会停止匹配，返回这个不匹配正则lcoation的结果</w:t>
      </w:r>
    </w:p>
    <w:p w:rsidR="00B87174" w:rsidRDefault="00B87174" w:rsidP="003C1694">
      <w:pPr>
        <w:pStyle w:val="ad"/>
      </w:pPr>
      <w:r>
        <w:rPr>
          <w:rFonts w:hint="eastAsia"/>
        </w:rPr>
        <w:t>第四步：进入普通匹配的时候 按照最长匹配原则（既如果个时候输入到浏览器的uri</w:t>
      </w:r>
      <w:r w:rsidR="00D447CE">
        <w:rPr>
          <w:rFonts w:hint="eastAsia"/>
        </w:rPr>
        <w:t>是</w:t>
      </w:r>
      <w:r w:rsidR="00A95101">
        <w:rPr>
          <w:rFonts w:hint="eastAsia"/>
        </w:rPr>
        <w:t xml:space="preserve"> oldboy/oldgrl/AV/ngg, 那么这个时候 普通的location 指定的uri 分别是 location /  location /oldboy  location /oldboy/oldgrl. 以及</w:t>
      </w:r>
      <w:r w:rsidR="0058579D">
        <w:rPr>
          <w:rFonts w:hint="eastAsia"/>
        </w:rPr>
        <w:t xml:space="preserve"> location/oldboy/oldgril/</w:t>
      </w:r>
      <w:r w:rsidR="0058579D" w:rsidRPr="0058579D">
        <w:rPr>
          <w:rFonts w:hint="eastAsia"/>
          <w:color w:val="FF0000"/>
        </w:rPr>
        <w:t>A</w:t>
      </w:r>
      <w:r w:rsidR="0058579D">
        <w:rPr>
          <w:rFonts w:hint="eastAsia"/>
        </w:rPr>
        <w:t xml:space="preserve"> 那么匹配的结果是 </w:t>
      </w:r>
      <w:r w:rsidR="0058579D" w:rsidRPr="0058579D">
        <w:rPr>
          <w:rFonts w:hint="eastAsia"/>
          <w:highlight w:val="yellow"/>
        </w:rPr>
        <w:t>/location/oldboy/oldgrl 对应返回的结果</w:t>
      </w:r>
      <w:r w:rsidR="0058579D">
        <w:rPr>
          <w:rFonts w:hint="eastAsia"/>
        </w:rPr>
        <w:t>（这个结果只是暂时保存）</w:t>
      </w:r>
      <w:r>
        <w:rPr>
          <w:rFonts w:hint="eastAsia"/>
        </w:rPr>
        <w:t>）来进行匹配</w:t>
      </w:r>
      <w:r w:rsidR="00D447CE">
        <w:rPr>
          <w:rFonts w:hint="eastAsia"/>
        </w:rPr>
        <w:t>，</w:t>
      </w:r>
      <w:r w:rsidR="0058579D">
        <w:rPr>
          <w:rFonts w:hint="eastAsia"/>
        </w:rPr>
        <w:t>匹配出来的结果，暂时保存，然后去正则匹配的location区域查找，（正则location的区域是按照写的顺序，从上到下依次</w:t>
      </w:r>
      <w:r w:rsidR="00136E07">
        <w:rPr>
          <w:rFonts w:hint="eastAsia"/>
        </w:rPr>
        <w:t>匹配</w:t>
      </w:r>
      <w:r w:rsidR="0058579D">
        <w:rPr>
          <w:rFonts w:hint="eastAsia"/>
        </w:rPr>
        <w:t>）</w:t>
      </w:r>
      <w:r w:rsidR="00136E07">
        <w:rPr>
          <w:rFonts w:hint="eastAsia"/>
        </w:rPr>
        <w:t>一旦正则匹配到了指定的结果，那么就不会往下再次匹配了，就会覆盖普通匹配的结果，返回正则第一个匹配的结果。</w:t>
      </w:r>
    </w:p>
    <w:p w:rsidR="00FB39F0" w:rsidRPr="003C1694" w:rsidRDefault="00FB39F0" w:rsidP="003C1694">
      <w:pPr>
        <w:pStyle w:val="ad"/>
      </w:pPr>
    </w:p>
    <w:p w:rsidR="00304CEF" w:rsidRDefault="00304CEF" w:rsidP="00061B98">
      <w:pPr>
        <w:pStyle w:val="3"/>
        <w:spacing w:before="163" w:after="163"/>
      </w:pPr>
      <w:r>
        <w:rPr>
          <w:rFonts w:hint="eastAsia"/>
        </w:rPr>
        <w:t>老师讲课资料统一测试</w:t>
      </w:r>
    </w:p>
    <w:p w:rsidR="00304CEF" w:rsidRDefault="00304CEF" w:rsidP="00304CEF">
      <w:pPr>
        <w:pStyle w:val="ad"/>
      </w:pPr>
      <w:r>
        <w:rPr>
          <w:rFonts w:hint="eastAsia"/>
        </w:rPr>
        <w:t>配置文件：其他环境都有</w:t>
      </w:r>
    </w:p>
    <w:p w:rsidR="00304CEF" w:rsidRDefault="00304CEF" w:rsidP="00304CEF">
      <w:pPr>
        <w:pStyle w:val="ad"/>
      </w:pPr>
      <w:r>
        <w:t>worker_processes  2;</w:t>
      </w:r>
    </w:p>
    <w:p w:rsidR="00304CEF" w:rsidRDefault="00304CEF" w:rsidP="00304CEF">
      <w:pPr>
        <w:pStyle w:val="ad"/>
      </w:pPr>
      <w:r>
        <w:t xml:space="preserve">    events {</w:t>
      </w:r>
    </w:p>
    <w:p w:rsidR="00304CEF" w:rsidRDefault="00304CEF" w:rsidP="00304CEF">
      <w:pPr>
        <w:pStyle w:val="ad"/>
      </w:pPr>
      <w:r>
        <w:t xml:space="preserve">        worker_connections  1024;</w:t>
      </w:r>
    </w:p>
    <w:p w:rsidR="00304CEF" w:rsidRDefault="00304CEF" w:rsidP="00304CEF">
      <w:pPr>
        <w:pStyle w:val="ad"/>
      </w:pPr>
      <w:r>
        <w:t xml:space="preserve">    }</w:t>
      </w:r>
    </w:p>
    <w:p w:rsidR="00304CEF" w:rsidRDefault="00304CEF" w:rsidP="00304CEF">
      <w:pPr>
        <w:pStyle w:val="ad"/>
      </w:pPr>
      <w:r>
        <w:t xml:space="preserve">    http {</w:t>
      </w:r>
    </w:p>
    <w:p w:rsidR="00304CEF" w:rsidRDefault="00304CEF" w:rsidP="00304CEF">
      <w:pPr>
        <w:pStyle w:val="ad"/>
      </w:pPr>
      <w:r>
        <w:t xml:space="preserve">        include       mime.types;</w:t>
      </w:r>
    </w:p>
    <w:p w:rsidR="00304CEF" w:rsidRDefault="00304CEF" w:rsidP="00304CEF">
      <w:pPr>
        <w:pStyle w:val="ad"/>
      </w:pPr>
      <w:r>
        <w:t xml:space="preserve">        default_type  application/octet-stream;</w:t>
      </w:r>
    </w:p>
    <w:p w:rsidR="00304CEF" w:rsidRDefault="00304CEF" w:rsidP="00304CEF">
      <w:pPr>
        <w:pStyle w:val="ad"/>
      </w:pPr>
      <w:r>
        <w:t xml:space="preserve">        sendfile        on;</w:t>
      </w:r>
    </w:p>
    <w:p w:rsidR="00304CEF" w:rsidRDefault="00304CEF" w:rsidP="00304CEF">
      <w:pPr>
        <w:pStyle w:val="ad"/>
      </w:pPr>
    </w:p>
    <w:p w:rsidR="00304CEF" w:rsidRDefault="00304CEF" w:rsidP="00304CEF">
      <w:pPr>
        <w:pStyle w:val="ad"/>
      </w:pPr>
    </w:p>
    <w:p w:rsidR="00304CEF" w:rsidRDefault="00304CEF" w:rsidP="00304CEF">
      <w:pPr>
        <w:pStyle w:val="ad"/>
      </w:pPr>
      <w:r>
        <w:t xml:space="preserve">        keepalive_timeout  65;</w:t>
      </w:r>
    </w:p>
    <w:p w:rsidR="00304CEF" w:rsidRDefault="00304CEF" w:rsidP="00304CEF">
      <w:pPr>
        <w:pStyle w:val="ad"/>
      </w:pPr>
      <w:r>
        <w:t xml:space="preserve">        server {</w:t>
      </w:r>
    </w:p>
    <w:p w:rsidR="00304CEF" w:rsidRDefault="00304CEF" w:rsidP="00304CEF">
      <w:pPr>
        <w:pStyle w:val="ad"/>
      </w:pPr>
      <w:r>
        <w:t xml:space="preserve">        listen       80;</w:t>
      </w:r>
    </w:p>
    <w:p w:rsidR="00304CEF" w:rsidRDefault="00304CEF" w:rsidP="00304CEF">
      <w:pPr>
        <w:pStyle w:val="ad"/>
      </w:pPr>
      <w:r>
        <w:t xml:space="preserve">        server_name  www.etiantian.org;</w:t>
      </w:r>
    </w:p>
    <w:p w:rsidR="00304CEF" w:rsidRDefault="00304CEF" w:rsidP="00304CEF">
      <w:pPr>
        <w:pStyle w:val="ad"/>
      </w:pPr>
      <w:r>
        <w:t xml:space="preserve">    </w:t>
      </w:r>
    </w:p>
    <w:p w:rsidR="00304CEF" w:rsidRPr="00304CEF" w:rsidRDefault="00304CEF" w:rsidP="00304CEF">
      <w:pPr>
        <w:pStyle w:val="ad"/>
        <w:rPr>
          <w:highlight w:val="yellow"/>
        </w:rPr>
      </w:pPr>
      <w:r>
        <w:t xml:space="preserve">     </w:t>
      </w:r>
      <w:r w:rsidRPr="00304CEF">
        <w:rPr>
          <w:highlight w:val="yellow"/>
        </w:rPr>
        <w:t>location / {</w:t>
      </w:r>
    </w:p>
    <w:p w:rsidR="00304CEF" w:rsidRPr="00304CEF" w:rsidRDefault="00304CEF" w:rsidP="00304CEF">
      <w:pPr>
        <w:pStyle w:val="ad"/>
        <w:rPr>
          <w:highlight w:val="yellow"/>
        </w:rPr>
      </w:pPr>
      <w:r w:rsidRPr="00304CEF">
        <w:rPr>
          <w:highlight w:val="yellow"/>
        </w:rPr>
        <w:t xml:space="preserve">           return 401;</w:t>
      </w:r>
    </w:p>
    <w:p w:rsidR="00304CEF" w:rsidRPr="00304CEF" w:rsidRDefault="00304CEF" w:rsidP="00304CEF">
      <w:pPr>
        <w:pStyle w:val="ad"/>
        <w:rPr>
          <w:highlight w:val="yellow"/>
        </w:rPr>
      </w:pPr>
      <w:r w:rsidRPr="00304CEF">
        <w:rPr>
          <w:highlight w:val="yellow"/>
        </w:rPr>
        <w:t xml:space="preserve">        }</w:t>
      </w:r>
    </w:p>
    <w:p w:rsidR="00304CEF" w:rsidRPr="00304CEF" w:rsidRDefault="00304CEF" w:rsidP="00304CEF">
      <w:pPr>
        <w:pStyle w:val="ad"/>
        <w:rPr>
          <w:highlight w:val="yellow"/>
        </w:rPr>
      </w:pPr>
      <w:r w:rsidRPr="00304CEF">
        <w:rPr>
          <w:highlight w:val="yellow"/>
        </w:rPr>
        <w:lastRenderedPageBreak/>
        <w:t xml:space="preserve">        location = / {</w:t>
      </w:r>
    </w:p>
    <w:p w:rsidR="00304CEF" w:rsidRDefault="00304CEF" w:rsidP="00304CEF">
      <w:pPr>
        <w:pStyle w:val="ad"/>
      </w:pPr>
      <w:r w:rsidRPr="00304CEF">
        <w:rPr>
          <w:highlight w:val="yellow"/>
        </w:rPr>
        <w:t xml:space="preserve">            return 402;</w:t>
      </w:r>
    </w:p>
    <w:p w:rsidR="00304CEF" w:rsidRDefault="00304CEF" w:rsidP="00304CEF">
      <w:pPr>
        <w:pStyle w:val="ad"/>
      </w:pPr>
      <w:r>
        <w:t xml:space="preserve">        </w:t>
      </w:r>
      <w:r w:rsidRPr="00304CEF">
        <w:rPr>
          <w:highlight w:val="yellow"/>
        </w:rPr>
        <w:t>}</w:t>
      </w:r>
    </w:p>
    <w:p w:rsidR="00304CEF" w:rsidRPr="00304CEF" w:rsidRDefault="00304CEF" w:rsidP="00304CEF">
      <w:pPr>
        <w:pStyle w:val="ad"/>
        <w:rPr>
          <w:highlight w:val="green"/>
        </w:rPr>
      </w:pPr>
      <w:r>
        <w:t xml:space="preserve">        </w:t>
      </w:r>
      <w:r w:rsidRPr="00304CEF">
        <w:rPr>
          <w:highlight w:val="green"/>
        </w:rPr>
        <w:t>location /AV/ {</w:t>
      </w:r>
    </w:p>
    <w:p w:rsidR="00304CEF" w:rsidRPr="00304CEF" w:rsidRDefault="00304CEF" w:rsidP="00304CEF">
      <w:pPr>
        <w:pStyle w:val="ad"/>
        <w:rPr>
          <w:highlight w:val="green"/>
        </w:rPr>
      </w:pPr>
      <w:r w:rsidRPr="00304CEF">
        <w:rPr>
          <w:highlight w:val="green"/>
        </w:rPr>
        <w:t xml:space="preserve">            return 403;</w:t>
      </w:r>
    </w:p>
    <w:p w:rsidR="00304CEF" w:rsidRPr="00304CEF" w:rsidRDefault="00304CEF" w:rsidP="00304CEF">
      <w:pPr>
        <w:pStyle w:val="ad"/>
        <w:rPr>
          <w:highlight w:val="green"/>
        </w:rPr>
      </w:pPr>
      <w:r w:rsidRPr="00304CEF">
        <w:rPr>
          <w:highlight w:val="green"/>
        </w:rPr>
        <w:t xml:space="preserve">        }</w:t>
      </w:r>
    </w:p>
    <w:p w:rsidR="00304CEF" w:rsidRPr="00304CEF" w:rsidRDefault="00304CEF" w:rsidP="00304CEF">
      <w:pPr>
        <w:pStyle w:val="ad"/>
        <w:rPr>
          <w:highlight w:val="green"/>
        </w:rPr>
      </w:pPr>
      <w:r w:rsidRPr="00304CEF">
        <w:rPr>
          <w:highlight w:val="green"/>
        </w:rPr>
        <w:t xml:space="preserve">        location ^~ /images/ {</w:t>
      </w:r>
    </w:p>
    <w:p w:rsidR="00304CEF" w:rsidRDefault="00304CEF" w:rsidP="00304CEF">
      <w:pPr>
        <w:pStyle w:val="ad"/>
      </w:pPr>
      <w:r w:rsidRPr="00304CEF">
        <w:rPr>
          <w:highlight w:val="green"/>
        </w:rPr>
        <w:t xml:space="preserve">            return 301;</w:t>
      </w:r>
    </w:p>
    <w:p w:rsidR="00304CEF" w:rsidRDefault="00304CEF" w:rsidP="00304CEF">
      <w:pPr>
        <w:pStyle w:val="ad"/>
      </w:pPr>
      <w:r>
        <w:t xml:space="preserve">        }</w:t>
      </w:r>
    </w:p>
    <w:p w:rsidR="00304CEF" w:rsidRDefault="00304CEF" w:rsidP="00304CEF">
      <w:pPr>
        <w:pStyle w:val="ad"/>
      </w:pPr>
      <w:r>
        <w:rPr>
          <w:rFonts w:hint="eastAsia"/>
        </w:rPr>
        <w:t xml:space="preserve">        location ~* \.（gif|jpg|jpeg）$ {</w:t>
      </w:r>
    </w:p>
    <w:p w:rsidR="00304CEF" w:rsidRDefault="00304CEF" w:rsidP="00304CEF">
      <w:pPr>
        <w:pStyle w:val="ad"/>
      </w:pPr>
      <w:r>
        <w:t xml:space="preserve">            return 500;</w:t>
      </w:r>
    </w:p>
    <w:p w:rsidR="00304CEF" w:rsidRDefault="00304CEF" w:rsidP="00304CEF">
      <w:pPr>
        <w:pStyle w:val="ad"/>
      </w:pPr>
      <w:r>
        <w:t xml:space="preserve">        }</w:t>
      </w:r>
    </w:p>
    <w:p w:rsidR="00304CEF" w:rsidRDefault="00304CEF" w:rsidP="00304CEF">
      <w:pPr>
        <w:pStyle w:val="ad"/>
      </w:pPr>
      <w:r>
        <w:t xml:space="preserve">    }</w:t>
      </w:r>
    </w:p>
    <w:p w:rsidR="00304CEF" w:rsidRDefault="00304CEF" w:rsidP="00304CEF">
      <w:pPr>
        <w:pStyle w:val="ad"/>
      </w:pPr>
    </w:p>
    <w:p w:rsidR="00304CEF" w:rsidRDefault="00304CEF" w:rsidP="00304CEF">
      <w:pPr>
        <w:pStyle w:val="ad"/>
      </w:pPr>
      <w:r>
        <w:t xml:space="preserve">    }</w:t>
      </w:r>
    </w:p>
    <w:p w:rsidR="00304CEF" w:rsidRDefault="00304CEF" w:rsidP="00304CEF">
      <w:pPr>
        <w:pStyle w:val="ad"/>
      </w:pPr>
    </w:p>
    <w:p w:rsidR="00304CEF" w:rsidRDefault="00304CEF" w:rsidP="00304CEF">
      <w:pPr>
        <w:pStyle w:val="ad"/>
      </w:pPr>
      <w:r>
        <w:rPr>
          <w:rFonts w:hint="eastAsia"/>
        </w:rPr>
        <w:t>测试1：</w:t>
      </w:r>
    </w:p>
    <w:p w:rsidR="00304CEF" w:rsidRDefault="00304CEF" w:rsidP="00304CEF">
      <w:pPr>
        <w:pStyle w:val="ad"/>
      </w:pPr>
      <w:r>
        <w:rPr>
          <w:rFonts w:hint="eastAsia"/>
          <w:noProof/>
        </w:rPr>
        <w:drawing>
          <wp:inline distT="0" distB="0" distL="0" distR="0">
            <wp:extent cx="5074285" cy="1701353"/>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srcRect/>
                    <a:stretch>
                      <a:fillRect/>
                    </a:stretch>
                  </pic:blipFill>
                  <pic:spPr bwMode="auto">
                    <a:xfrm>
                      <a:off x="0" y="0"/>
                      <a:ext cx="5074285" cy="1701353"/>
                    </a:xfrm>
                    <a:prstGeom prst="rect">
                      <a:avLst/>
                    </a:prstGeom>
                    <a:noFill/>
                    <a:ln w="9525">
                      <a:noFill/>
                      <a:miter lim="800000"/>
                      <a:headEnd/>
                      <a:tailEnd/>
                    </a:ln>
                  </pic:spPr>
                </pic:pic>
              </a:graphicData>
            </a:graphic>
          </wp:inline>
        </w:drawing>
      </w:r>
    </w:p>
    <w:p w:rsidR="00304CEF" w:rsidRDefault="00304CEF" w:rsidP="00304CEF">
      <w:pPr>
        <w:pStyle w:val="ad"/>
      </w:pPr>
    </w:p>
    <w:p w:rsidR="00304CEF" w:rsidRDefault="00304CEF" w:rsidP="00304CEF">
      <w:pPr>
        <w:pStyle w:val="ad"/>
      </w:pPr>
      <w:r>
        <w:rPr>
          <w:rFonts w:hint="eastAsia"/>
        </w:rPr>
        <w:t>原因解释：首先</w:t>
      </w:r>
      <w:r w:rsidR="008E0B9F">
        <w:rPr>
          <w:rFonts w:hint="eastAsia"/>
        </w:rPr>
        <w:t>输入</w:t>
      </w:r>
      <w:hyperlink r:id="rId91" w:history="1">
        <w:r w:rsidR="008E0B9F" w:rsidRPr="00414014">
          <w:rPr>
            <w:rStyle w:val="a6"/>
            <w:rFonts w:hint="eastAsia"/>
          </w:rPr>
          <w:t>www.etianian.org默认的uri</w:t>
        </w:r>
      </w:hyperlink>
      <w:r w:rsidR="008E0B9F">
        <w:rPr>
          <w:rFonts w:hint="eastAsia"/>
        </w:rPr>
        <w:t>是 / 那么这个时候，那个时候首先就会被 location =/匹配到。 然后没有路径，也没有文件，直接来一个return</w:t>
      </w:r>
      <w:r w:rsidR="00E20325">
        <w:rPr>
          <w:rFonts w:hint="eastAsia"/>
        </w:rPr>
        <w:t xml:space="preserve"> 402，那么直接就会返回402了，如果是一个index.html文件的话。那么他机会变成 </w:t>
      </w:r>
      <w:hyperlink r:id="rId92" w:history="1">
        <w:r w:rsidR="00E20325" w:rsidRPr="00414014">
          <w:rPr>
            <w:rStyle w:val="a6"/>
            <w:rFonts w:hint="eastAsia"/>
          </w:rPr>
          <w:t>www.etiantian.org/index.html</w:t>
        </w:r>
      </w:hyperlink>
      <w:r w:rsidR="00E20325">
        <w:rPr>
          <w:rFonts w:hint="eastAsia"/>
        </w:rPr>
        <w:t xml:space="preserve"> 继续去寻找了、  </w:t>
      </w:r>
    </w:p>
    <w:p w:rsidR="00E20325" w:rsidRDefault="00E20325" w:rsidP="00304CEF">
      <w:pPr>
        <w:pStyle w:val="ad"/>
      </w:pPr>
      <w:r>
        <w:rPr>
          <w:rFonts w:hint="eastAsia"/>
        </w:rPr>
        <w:t>这里return 是rewrite 语法里面的特殊字段，类似于break. 如果是break直接就终止，这里return 直接返回 retrun后面的数值。</w:t>
      </w:r>
    </w:p>
    <w:p w:rsidR="00D85CFE" w:rsidRDefault="00D85CFE" w:rsidP="00304CEF">
      <w:pPr>
        <w:pStyle w:val="ad"/>
      </w:pPr>
      <w:r>
        <w:rPr>
          <w:rFonts w:hint="eastAsia"/>
        </w:rPr>
        <w:t>测试2：</w:t>
      </w:r>
    </w:p>
    <w:p w:rsidR="00D85CFE" w:rsidRDefault="00D85CFE" w:rsidP="00304CEF">
      <w:pPr>
        <w:pStyle w:val="ad"/>
      </w:pPr>
      <w:r>
        <w:rPr>
          <w:rFonts w:hint="eastAsia"/>
          <w:noProof/>
        </w:rPr>
        <w:lastRenderedPageBreak/>
        <w:drawing>
          <wp:inline distT="0" distB="0" distL="0" distR="0">
            <wp:extent cx="5121910" cy="1703064"/>
            <wp:effectExtent l="19050" t="0" r="254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srcRect/>
                    <a:stretch>
                      <a:fillRect/>
                    </a:stretch>
                  </pic:blipFill>
                  <pic:spPr bwMode="auto">
                    <a:xfrm>
                      <a:off x="0" y="0"/>
                      <a:ext cx="5121910" cy="1703064"/>
                    </a:xfrm>
                    <a:prstGeom prst="rect">
                      <a:avLst/>
                    </a:prstGeom>
                    <a:noFill/>
                    <a:ln w="9525">
                      <a:noFill/>
                      <a:miter lim="800000"/>
                      <a:headEnd/>
                      <a:tailEnd/>
                    </a:ln>
                  </pic:spPr>
                </pic:pic>
              </a:graphicData>
            </a:graphic>
          </wp:inline>
        </w:drawing>
      </w:r>
    </w:p>
    <w:p w:rsidR="00D85CFE" w:rsidRDefault="00D85CFE" w:rsidP="00304CEF">
      <w:pPr>
        <w:pStyle w:val="ad"/>
      </w:pPr>
      <w:r>
        <w:rPr>
          <w:rFonts w:hint="eastAsia"/>
        </w:rPr>
        <w:t>这里面还是老样子  直接uri是/AV/那么就会最大原则，找打 location /AV</w:t>
      </w:r>
      <w:r w:rsidR="00F447E5">
        <w:rPr>
          <w:rFonts w:hint="eastAsia"/>
        </w:rPr>
        <w:t>/ 这个uri。但是这个时候直接来一个 return 403 所以就把你阻断了。所以就返回了403</w:t>
      </w:r>
    </w:p>
    <w:p w:rsidR="00D85CFE" w:rsidRDefault="00F447E5" w:rsidP="00304CEF">
      <w:pPr>
        <w:pStyle w:val="ad"/>
      </w:pPr>
      <w:r>
        <w:rPr>
          <w:rFonts w:hint="eastAsia"/>
        </w:rPr>
        <w:t>测试3：</w:t>
      </w:r>
    </w:p>
    <w:p w:rsidR="00F447E5" w:rsidRDefault="00F447E5" w:rsidP="00304CEF">
      <w:pPr>
        <w:pStyle w:val="ad"/>
      </w:pPr>
      <w:r>
        <w:rPr>
          <w:rFonts w:hint="eastAsia"/>
          <w:noProof/>
        </w:rPr>
        <w:drawing>
          <wp:inline distT="0" distB="0" distL="0" distR="0">
            <wp:extent cx="6055360" cy="1532035"/>
            <wp:effectExtent l="19050" t="0" r="254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srcRect/>
                    <a:stretch>
                      <a:fillRect/>
                    </a:stretch>
                  </pic:blipFill>
                  <pic:spPr bwMode="auto">
                    <a:xfrm>
                      <a:off x="0" y="0"/>
                      <a:ext cx="6055360" cy="1532035"/>
                    </a:xfrm>
                    <a:prstGeom prst="rect">
                      <a:avLst/>
                    </a:prstGeom>
                    <a:noFill/>
                    <a:ln w="9525">
                      <a:noFill/>
                      <a:miter lim="800000"/>
                      <a:headEnd/>
                      <a:tailEnd/>
                    </a:ln>
                  </pic:spPr>
                </pic:pic>
              </a:graphicData>
            </a:graphic>
          </wp:inline>
        </w:drawing>
      </w:r>
    </w:p>
    <w:p w:rsidR="00F447E5" w:rsidRDefault="00F447E5" w:rsidP="00304CEF">
      <w:pPr>
        <w:pStyle w:val="ad"/>
      </w:pPr>
    </w:p>
    <w:p w:rsidR="00F447E5" w:rsidRDefault="00F447E5" w:rsidP="00304CEF">
      <w:pPr>
        <w:pStyle w:val="ad"/>
      </w:pPr>
      <w:r>
        <w:rPr>
          <w:rFonts w:hint="eastAsia"/>
        </w:rPr>
        <w:t>当输入这么多uri的时候</w:t>
      </w:r>
      <w:r w:rsidR="00AA4371">
        <w:rPr>
          <w:rFonts w:hint="eastAsia"/>
        </w:rPr>
        <w:t>唯一匹配的就是 location / 这个时候因为是目录，那么他就会继续往他对应下面去匹配对应的文件，但是半路被return 拦截了，所以就会返回 401</w:t>
      </w:r>
    </w:p>
    <w:p w:rsidR="00AA4371" w:rsidRDefault="00AA4371" w:rsidP="00304CEF">
      <w:pPr>
        <w:pStyle w:val="ad"/>
      </w:pPr>
    </w:p>
    <w:p w:rsidR="00F447E5" w:rsidRPr="00304CEF" w:rsidRDefault="00F447E5" w:rsidP="00304CEF">
      <w:pPr>
        <w:pStyle w:val="ad"/>
      </w:pPr>
    </w:p>
    <w:p w:rsidR="00DE3806" w:rsidRDefault="00061B98" w:rsidP="00061B98">
      <w:pPr>
        <w:pStyle w:val="3"/>
        <w:spacing w:before="163" w:after="163"/>
      </w:pPr>
      <w:r>
        <w:rPr>
          <w:rFonts w:hint="eastAsia"/>
        </w:rPr>
        <w:t>官方文档解释</w:t>
      </w:r>
    </w:p>
    <w:p w:rsidR="00061B98" w:rsidRPr="003150C6" w:rsidRDefault="00061B98" w:rsidP="00061B98">
      <w:pPr>
        <w:pStyle w:val="ad"/>
      </w:pPr>
      <w:r w:rsidRPr="003150C6">
        <w:t>官方文档解释</w:t>
      </w:r>
    </w:p>
    <w:p w:rsidR="00061B98" w:rsidRPr="003150C6" w:rsidRDefault="00061B98" w:rsidP="00061B98">
      <w:pPr>
        <w:pStyle w:val="ad"/>
        <w:rPr>
          <w:szCs w:val="21"/>
        </w:rPr>
      </w:pPr>
      <w:r w:rsidRPr="003150C6">
        <w:rPr>
          <w:szCs w:val="21"/>
        </w:rPr>
        <w:t>REFER: </w:t>
      </w:r>
      <w:r w:rsidRPr="003150C6">
        <w:t> </w:t>
      </w:r>
      <w:hyperlink r:id="rId95" w:anchor="location" w:history="1">
        <w:r w:rsidRPr="003150C6">
          <w:rPr>
            <w:color w:val="108AC6"/>
          </w:rPr>
          <w:t>http://wiki.nginx.org/NginxHttpCoreModule#location</w:t>
        </w:r>
      </w:hyperlink>
    </w:p>
    <w:p w:rsidR="00061B98" w:rsidRPr="003150C6" w:rsidRDefault="00061B98" w:rsidP="00061B98">
      <w:pPr>
        <w:pStyle w:val="ad"/>
        <w:rPr>
          <w:szCs w:val="21"/>
        </w:rPr>
      </w:pPr>
      <w:r w:rsidRPr="003150C6">
        <w:t> </w:t>
      </w:r>
    </w:p>
    <w:p w:rsidR="00061B98" w:rsidRPr="003150C6" w:rsidRDefault="00061B98" w:rsidP="00061B98">
      <w:pPr>
        <w:pStyle w:val="ad"/>
        <w:rPr>
          <w:szCs w:val="21"/>
        </w:rPr>
      </w:pPr>
      <w:r w:rsidRPr="003150C6">
        <w:t>location</w:t>
      </w:r>
    </w:p>
    <w:p w:rsidR="00061B98" w:rsidRPr="003150C6" w:rsidRDefault="00061B98" w:rsidP="00061B98">
      <w:pPr>
        <w:pStyle w:val="ad"/>
        <w:rPr>
          <w:szCs w:val="21"/>
        </w:rPr>
      </w:pPr>
      <w:r w:rsidRPr="003150C6">
        <w:t>syntax: </w:t>
      </w:r>
      <w:r w:rsidRPr="003150C6">
        <w:rPr>
          <w:i/>
          <w:iCs/>
        </w:rPr>
        <w:t>location [=|~|~*|^~|@] /uri/ { ... }</w:t>
      </w:r>
    </w:p>
    <w:p w:rsidR="00061B98" w:rsidRPr="003150C6" w:rsidRDefault="00061B98" w:rsidP="00061B98">
      <w:pPr>
        <w:pStyle w:val="ad"/>
        <w:rPr>
          <w:szCs w:val="21"/>
        </w:rPr>
      </w:pPr>
      <w:r w:rsidRPr="003150C6">
        <w:t>default: </w:t>
      </w:r>
      <w:r w:rsidRPr="003150C6">
        <w:rPr>
          <w:i/>
          <w:iCs/>
        </w:rPr>
        <w:t>no</w:t>
      </w:r>
    </w:p>
    <w:p w:rsidR="00061B98" w:rsidRPr="003150C6" w:rsidRDefault="00061B98" w:rsidP="00061B98">
      <w:pPr>
        <w:pStyle w:val="ad"/>
        <w:rPr>
          <w:szCs w:val="21"/>
        </w:rPr>
      </w:pPr>
      <w:r w:rsidRPr="003150C6">
        <w:t>context: </w:t>
      </w:r>
      <w:r w:rsidRPr="003150C6">
        <w:rPr>
          <w:i/>
          <w:iCs/>
        </w:rPr>
        <w:t>server</w:t>
      </w:r>
    </w:p>
    <w:p w:rsidR="00061B98" w:rsidRPr="003150C6" w:rsidRDefault="00061B98" w:rsidP="00061B98">
      <w:pPr>
        <w:pStyle w:val="ad"/>
        <w:rPr>
          <w:szCs w:val="21"/>
        </w:rPr>
      </w:pPr>
      <w:r w:rsidRPr="003150C6">
        <w:rPr>
          <w:szCs w:val="21"/>
        </w:rPr>
        <w:t>This directive allows different configurations depending on the URI.</w:t>
      </w:r>
    </w:p>
    <w:p w:rsidR="00061B98" w:rsidRPr="003150C6" w:rsidRDefault="00061B98" w:rsidP="00061B98">
      <w:pPr>
        <w:pStyle w:val="ad"/>
        <w:rPr>
          <w:szCs w:val="21"/>
        </w:rPr>
      </w:pPr>
      <w:r w:rsidRPr="003150C6">
        <w:rPr>
          <w:szCs w:val="21"/>
        </w:rPr>
        <w:t>（译者注：1</w:t>
      </w:r>
      <w:r w:rsidRPr="003150C6">
        <w:t> </w:t>
      </w:r>
      <w:r w:rsidRPr="003150C6">
        <w:rPr>
          <w:szCs w:val="21"/>
        </w:rPr>
        <w:t>、different configurations depending on the URI</w:t>
      </w:r>
      <w:r w:rsidRPr="003150C6">
        <w:t> </w:t>
      </w:r>
      <w:r w:rsidRPr="003150C6">
        <w:rPr>
          <w:szCs w:val="21"/>
        </w:rPr>
        <w:t>说的就是语法格式：location [=|~|~*|^~|@] /uri/ { ... }</w:t>
      </w:r>
      <w:r w:rsidRPr="003150C6">
        <w:t> </w:t>
      </w:r>
      <w:r w:rsidRPr="003150C6">
        <w:rPr>
          <w:szCs w:val="21"/>
        </w:rPr>
        <w:t>，依据不同的前缀“=</w:t>
      </w:r>
      <w:r w:rsidRPr="003150C6">
        <w:t> </w:t>
      </w:r>
      <w:r w:rsidRPr="003150C6">
        <w:rPr>
          <w:szCs w:val="21"/>
        </w:rPr>
        <w:t>”，“^~</w:t>
      </w:r>
      <w:r w:rsidRPr="003150C6">
        <w:t> </w:t>
      </w:r>
      <w:r w:rsidRPr="003150C6">
        <w:rPr>
          <w:szCs w:val="21"/>
        </w:rPr>
        <w:t>”，“~</w:t>
      </w:r>
      <w:r w:rsidRPr="003150C6">
        <w:t> </w:t>
      </w:r>
      <w:r w:rsidRPr="003150C6">
        <w:rPr>
          <w:szCs w:val="21"/>
        </w:rPr>
        <w:t>”，“~*</w:t>
      </w:r>
      <w:r w:rsidRPr="003150C6">
        <w:t> </w:t>
      </w:r>
      <w:r w:rsidRPr="003150C6">
        <w:rPr>
          <w:szCs w:val="21"/>
        </w:rPr>
        <w:t>”和不带任何前缀的（因为[A]</w:t>
      </w:r>
      <w:r w:rsidRPr="003150C6">
        <w:t> </w:t>
      </w:r>
      <w:r w:rsidRPr="003150C6">
        <w:rPr>
          <w:szCs w:val="21"/>
        </w:rPr>
        <w:t>表示可选，可以不要的），表达不同的含义,</w:t>
      </w:r>
      <w:r w:rsidRPr="003150C6">
        <w:t> </w:t>
      </w:r>
      <w:r w:rsidRPr="003150C6">
        <w:rPr>
          <w:szCs w:val="21"/>
        </w:rPr>
        <w:t>简单的说尽管location</w:t>
      </w:r>
      <w:r w:rsidRPr="003150C6">
        <w:t> </w:t>
      </w:r>
      <w:r w:rsidRPr="003150C6">
        <w:rPr>
          <w:szCs w:val="21"/>
        </w:rPr>
        <w:t>的/uri/</w:t>
      </w:r>
      <w:r w:rsidRPr="003150C6">
        <w:t> </w:t>
      </w:r>
      <w:r w:rsidRPr="003150C6">
        <w:rPr>
          <w:szCs w:val="21"/>
        </w:rPr>
        <w:t>配置一样，但前缀不一样，表达的是不</w:t>
      </w:r>
      <w:r w:rsidRPr="003150C6">
        <w:rPr>
          <w:szCs w:val="21"/>
        </w:rPr>
        <w:lastRenderedPageBreak/>
        <w:t>同的指令含义。2</w:t>
      </w:r>
      <w:r w:rsidRPr="003150C6">
        <w:t> </w:t>
      </w:r>
      <w:r w:rsidRPr="003150C6">
        <w:rPr>
          <w:szCs w:val="21"/>
        </w:rPr>
        <w:t>、查询字符串不在URI范围内。例如：/films.htm?fid=123</w:t>
      </w:r>
      <w:r w:rsidRPr="003150C6">
        <w:t> </w:t>
      </w:r>
      <w:r w:rsidRPr="003150C6">
        <w:rPr>
          <w:szCs w:val="21"/>
        </w:rPr>
        <w:t>的URI</w:t>
      </w:r>
      <w:r w:rsidRPr="003150C6">
        <w:t> </w:t>
      </w:r>
      <w:r w:rsidRPr="003150C6">
        <w:rPr>
          <w:szCs w:val="21"/>
        </w:rPr>
        <w:t>是/films.htm</w:t>
      </w:r>
      <w:r w:rsidRPr="003150C6">
        <w:t> </w:t>
      </w:r>
      <w:r w:rsidRPr="003150C6">
        <w:rPr>
          <w:szCs w:val="21"/>
        </w:rPr>
        <w:t>。）</w:t>
      </w:r>
    </w:p>
    <w:p w:rsidR="00061B98" w:rsidRPr="003150C6" w:rsidRDefault="00061B98" w:rsidP="00061B98">
      <w:pPr>
        <w:pStyle w:val="ad"/>
        <w:rPr>
          <w:szCs w:val="21"/>
        </w:rPr>
      </w:pPr>
      <w:r w:rsidRPr="003150C6">
        <w:rPr>
          <w:szCs w:val="21"/>
        </w:rPr>
        <w:t>It can be configured using both literal strings and regular expressions. To use regular expressions, you must use a prefix:</w:t>
      </w:r>
    </w:p>
    <w:p w:rsidR="00061B98" w:rsidRPr="003150C6" w:rsidRDefault="00061B98" w:rsidP="00061B98">
      <w:pPr>
        <w:pStyle w:val="ad"/>
        <w:rPr>
          <w:szCs w:val="21"/>
        </w:rPr>
      </w:pPr>
      <w:r w:rsidRPr="003150C6">
        <w:rPr>
          <w:szCs w:val="21"/>
        </w:rPr>
        <w:t>"~" for case sensitive matching</w:t>
      </w:r>
    </w:p>
    <w:p w:rsidR="00061B98" w:rsidRPr="003150C6" w:rsidRDefault="00061B98" w:rsidP="00061B98">
      <w:pPr>
        <w:pStyle w:val="ad"/>
        <w:rPr>
          <w:szCs w:val="21"/>
        </w:rPr>
      </w:pPr>
      <w:r w:rsidRPr="003150C6">
        <w:rPr>
          <w:szCs w:val="21"/>
        </w:rPr>
        <w:t>"~*" for case insensitive matching</w:t>
      </w:r>
    </w:p>
    <w:p w:rsidR="00061B98" w:rsidRPr="003150C6" w:rsidRDefault="00061B98" w:rsidP="00061B98">
      <w:pPr>
        <w:pStyle w:val="ad"/>
        <w:rPr>
          <w:szCs w:val="21"/>
        </w:rPr>
      </w:pPr>
      <w:r w:rsidRPr="003150C6">
        <w:rPr>
          <w:szCs w:val="21"/>
        </w:rPr>
        <w:t>译文：上文讲到location /uri/</w:t>
      </w:r>
      <w:r w:rsidRPr="003150C6">
        <w:t> </w:t>
      </w:r>
      <w:r w:rsidRPr="003150C6">
        <w:rPr>
          <w:szCs w:val="21"/>
        </w:rPr>
        <w:t>可通过使用不同的前缀，表达不同的含义。对这些不同前缀，分下类，就2</w:t>
      </w:r>
      <w:r w:rsidRPr="003150C6">
        <w:t> </w:t>
      </w:r>
      <w:r w:rsidRPr="003150C6">
        <w:rPr>
          <w:szCs w:val="21"/>
        </w:rPr>
        <w:t>大类：正则location</w:t>
      </w:r>
      <w:r w:rsidRPr="003150C6">
        <w:t> </w:t>
      </w:r>
      <w:r w:rsidRPr="003150C6">
        <w:rPr>
          <w:szCs w:val="21"/>
        </w:rPr>
        <w:t>，英文说法是location using regular expressions</w:t>
      </w:r>
      <w:r w:rsidRPr="003150C6">
        <w:t> </w:t>
      </w:r>
      <w:r w:rsidRPr="003150C6">
        <w:rPr>
          <w:szCs w:val="21"/>
        </w:rPr>
        <w:t>和普通location</w:t>
      </w:r>
      <w:r w:rsidRPr="003150C6">
        <w:t> </w:t>
      </w:r>
      <w:r w:rsidRPr="003150C6">
        <w:rPr>
          <w:szCs w:val="21"/>
        </w:rPr>
        <w:t>，英文说法是location using literal strings</w:t>
      </w:r>
      <w:r w:rsidRPr="003150C6">
        <w:t> </w:t>
      </w:r>
      <w:r w:rsidRPr="003150C6">
        <w:rPr>
          <w:szCs w:val="21"/>
        </w:rPr>
        <w:t>。</w:t>
      </w:r>
      <w:r w:rsidRPr="004D2928">
        <w:rPr>
          <w:szCs w:val="21"/>
          <w:highlight w:val="yellow"/>
        </w:rPr>
        <w:t>那么其中“~</w:t>
      </w:r>
      <w:r w:rsidRPr="004D2928">
        <w:rPr>
          <w:highlight w:val="yellow"/>
        </w:rPr>
        <w:t> </w:t>
      </w:r>
      <w:r w:rsidRPr="004D2928">
        <w:rPr>
          <w:szCs w:val="21"/>
          <w:highlight w:val="yellow"/>
        </w:rPr>
        <w:t>”和“~*</w:t>
      </w:r>
      <w:r w:rsidRPr="004D2928">
        <w:rPr>
          <w:highlight w:val="yellow"/>
        </w:rPr>
        <w:t> </w:t>
      </w:r>
      <w:r w:rsidRPr="004D2928">
        <w:rPr>
          <w:szCs w:val="21"/>
          <w:highlight w:val="yellow"/>
        </w:rPr>
        <w:t>”前缀表示正则location</w:t>
      </w:r>
      <w:r w:rsidRPr="004D2928">
        <w:rPr>
          <w:highlight w:val="yellow"/>
        </w:rPr>
        <w:t> </w:t>
      </w:r>
      <w:r w:rsidRPr="004D2928">
        <w:rPr>
          <w:szCs w:val="21"/>
          <w:highlight w:val="yellow"/>
        </w:rPr>
        <w:t>，“~</w:t>
      </w:r>
      <w:r w:rsidRPr="004D2928">
        <w:rPr>
          <w:highlight w:val="yellow"/>
        </w:rPr>
        <w:t> </w:t>
      </w:r>
      <w:r w:rsidRPr="004D2928">
        <w:rPr>
          <w:szCs w:val="21"/>
          <w:highlight w:val="yellow"/>
        </w:rPr>
        <w:t>”区分大小写，“~*</w:t>
      </w:r>
      <w:r w:rsidRPr="004D2928">
        <w:rPr>
          <w:highlight w:val="yellow"/>
        </w:rPr>
        <w:t> </w:t>
      </w:r>
      <w:r w:rsidRPr="004D2928">
        <w:rPr>
          <w:szCs w:val="21"/>
          <w:highlight w:val="yellow"/>
        </w:rPr>
        <w:t>”不区分大小写；其他前缀（包括：“=”，“^~</w:t>
      </w:r>
      <w:r w:rsidRPr="004D2928">
        <w:rPr>
          <w:highlight w:val="yellow"/>
        </w:rPr>
        <w:t> </w:t>
      </w:r>
      <w:r w:rsidRPr="004D2928">
        <w:rPr>
          <w:szCs w:val="21"/>
          <w:highlight w:val="yellow"/>
        </w:rPr>
        <w:t>”和“@</w:t>
      </w:r>
      <w:r w:rsidRPr="004D2928">
        <w:rPr>
          <w:highlight w:val="yellow"/>
        </w:rPr>
        <w:t> </w:t>
      </w:r>
      <w:r w:rsidRPr="004D2928">
        <w:rPr>
          <w:szCs w:val="21"/>
          <w:highlight w:val="yellow"/>
        </w:rPr>
        <w:t>”）和无任何前缀的都属于普通location</w:t>
      </w:r>
      <w:r w:rsidRPr="004D2928">
        <w:rPr>
          <w:highlight w:val="yellow"/>
        </w:rPr>
        <w:t> </w:t>
      </w:r>
      <w:r w:rsidRPr="004D2928">
        <w:rPr>
          <w:szCs w:val="21"/>
          <w:highlight w:val="yellow"/>
        </w:rPr>
        <w:t>。</w:t>
      </w:r>
    </w:p>
    <w:p w:rsidR="00061B98" w:rsidRPr="003150C6" w:rsidRDefault="00061B98" w:rsidP="00061B98">
      <w:pPr>
        <w:pStyle w:val="ad"/>
        <w:rPr>
          <w:szCs w:val="21"/>
        </w:rPr>
      </w:pPr>
      <w:r w:rsidRPr="003150C6">
        <w:t>To determine which </w:t>
      </w:r>
      <w:r w:rsidRPr="003150C6">
        <w:rPr>
          <w:i/>
          <w:iCs/>
        </w:rPr>
        <w:t>location</w:t>
      </w:r>
      <w:r w:rsidRPr="003150C6">
        <w:t> directive matches a particular query, the literal strings are checked first.</w:t>
      </w:r>
    </w:p>
    <w:p w:rsidR="00061B98" w:rsidRPr="003150C6" w:rsidRDefault="00061B98" w:rsidP="00061B98">
      <w:pPr>
        <w:pStyle w:val="ad"/>
        <w:rPr>
          <w:szCs w:val="21"/>
        </w:rPr>
      </w:pPr>
      <w:r w:rsidRPr="003150C6">
        <w:rPr>
          <w:szCs w:val="21"/>
        </w:rPr>
        <w:t>译文：对于一个特定的</w:t>
      </w:r>
      <w:r w:rsidRPr="003150C6">
        <w:t> </w:t>
      </w:r>
      <w:r w:rsidRPr="003150C6">
        <w:rPr>
          <w:szCs w:val="21"/>
        </w:rPr>
        <w:t>HTTP</w:t>
      </w:r>
      <w:r w:rsidRPr="003150C6">
        <w:t> </w:t>
      </w:r>
      <w:r w:rsidRPr="003150C6">
        <w:rPr>
          <w:szCs w:val="21"/>
        </w:rPr>
        <w:t>请求（</w:t>
      </w:r>
      <w:r w:rsidRPr="003150C6">
        <w:t> </w:t>
      </w:r>
      <w:r w:rsidRPr="003150C6">
        <w:rPr>
          <w:szCs w:val="21"/>
        </w:rPr>
        <w:t>a particular query</w:t>
      </w:r>
      <w:r w:rsidRPr="003150C6">
        <w:t> </w:t>
      </w:r>
      <w:r w:rsidRPr="003150C6">
        <w:rPr>
          <w:szCs w:val="21"/>
        </w:rPr>
        <w:t>），</w:t>
      </w:r>
      <w:r w:rsidRPr="003150C6">
        <w:t> </w:t>
      </w:r>
      <w:r w:rsidRPr="003150C6">
        <w:rPr>
          <w:szCs w:val="21"/>
        </w:rPr>
        <w:t>nginx</w:t>
      </w:r>
      <w:r w:rsidRPr="003150C6">
        <w:t> </w:t>
      </w:r>
      <w:r w:rsidRPr="003150C6">
        <w:rPr>
          <w:szCs w:val="21"/>
        </w:rPr>
        <w:t>应该匹配哪个</w:t>
      </w:r>
      <w:r w:rsidRPr="003150C6">
        <w:t> </w:t>
      </w:r>
      <w:r w:rsidRPr="003150C6">
        <w:rPr>
          <w:szCs w:val="21"/>
        </w:rPr>
        <w:t>location</w:t>
      </w:r>
      <w:r w:rsidRPr="003150C6">
        <w:t> </w:t>
      </w:r>
      <w:r w:rsidRPr="003150C6">
        <w:rPr>
          <w:szCs w:val="21"/>
        </w:rPr>
        <w:t>块的指令呢（注意：我们在</w:t>
      </w:r>
      <w:r w:rsidRPr="003150C6">
        <w:t> </w:t>
      </w:r>
      <w:r w:rsidRPr="003150C6">
        <w:rPr>
          <w:szCs w:val="21"/>
        </w:rPr>
        <w:t>nginx.conf</w:t>
      </w:r>
      <w:r w:rsidRPr="003150C6">
        <w:t> </w:t>
      </w:r>
      <w:r w:rsidRPr="003150C6">
        <w:rPr>
          <w:szCs w:val="21"/>
        </w:rPr>
        <w:t>配置文件里面一般会定义多个</w:t>
      </w:r>
      <w:r w:rsidRPr="003150C6">
        <w:t> </w:t>
      </w:r>
      <w:r w:rsidRPr="003150C6">
        <w:rPr>
          <w:szCs w:val="21"/>
        </w:rPr>
        <w:t>location</w:t>
      </w:r>
      <w:r w:rsidRPr="003150C6">
        <w:t> </w:t>
      </w:r>
      <w:r w:rsidRPr="003150C6">
        <w:rPr>
          <w:szCs w:val="21"/>
        </w:rPr>
        <w:t>的）？匹配</w:t>
      </w:r>
      <w:r w:rsidRPr="003150C6">
        <w:t> </w:t>
      </w:r>
      <w:r w:rsidRPr="003150C6">
        <w:rPr>
          <w:szCs w:val="21"/>
        </w:rPr>
        <w:t>规则是：先匹配普通location</w:t>
      </w:r>
      <w:r w:rsidRPr="003150C6">
        <w:t> </w:t>
      </w:r>
      <w:r w:rsidRPr="003150C6">
        <w:rPr>
          <w:szCs w:val="21"/>
        </w:rPr>
        <w:t>（再匹配正则表达式）。注意：官方文档这句话就明确说了，先普通location</w:t>
      </w:r>
      <w:r w:rsidRPr="003150C6">
        <w:t> </w:t>
      </w:r>
      <w:r w:rsidRPr="003150C6">
        <w:rPr>
          <w:szCs w:val="21"/>
        </w:rPr>
        <w:t>，而不是有些同学的误区“先匹配正则location</w:t>
      </w:r>
      <w:r w:rsidRPr="003150C6">
        <w:t> </w:t>
      </w:r>
      <w:r w:rsidRPr="003150C6">
        <w:rPr>
          <w:szCs w:val="21"/>
        </w:rPr>
        <w:t>”。</w:t>
      </w:r>
    </w:p>
    <w:p w:rsidR="00061B98" w:rsidRPr="003150C6" w:rsidRDefault="00061B98" w:rsidP="00061B98">
      <w:pPr>
        <w:pStyle w:val="ad"/>
        <w:rPr>
          <w:szCs w:val="21"/>
        </w:rPr>
      </w:pPr>
      <w:r w:rsidRPr="003150C6">
        <w:t>Literal strings match the beginning portion of the query - the most specific match will be used.</w:t>
      </w:r>
    </w:p>
    <w:p w:rsidR="00061B98" w:rsidRPr="003150C6" w:rsidRDefault="00061B98" w:rsidP="00061B98">
      <w:pPr>
        <w:pStyle w:val="ad"/>
        <w:rPr>
          <w:szCs w:val="21"/>
        </w:rPr>
      </w:pPr>
      <w:r w:rsidRPr="003150C6">
        <w:rPr>
          <w:szCs w:val="21"/>
        </w:rPr>
        <w:t>前面说了“普通location</w:t>
      </w:r>
      <w:r w:rsidRPr="003150C6">
        <w:t> </w:t>
      </w:r>
      <w:r w:rsidRPr="003150C6">
        <w:rPr>
          <w:szCs w:val="21"/>
        </w:rPr>
        <w:t>”与“正则location</w:t>
      </w:r>
      <w:r w:rsidRPr="003150C6">
        <w:t> </w:t>
      </w:r>
      <w:r w:rsidRPr="003150C6">
        <w:rPr>
          <w:szCs w:val="21"/>
        </w:rPr>
        <w:t>”之间的匹配规则是：</w:t>
      </w:r>
      <w:r w:rsidRPr="004D2928">
        <w:rPr>
          <w:szCs w:val="21"/>
          <w:highlight w:val="yellow"/>
        </w:rPr>
        <w:t>先匹配普通location</w:t>
      </w:r>
      <w:r w:rsidRPr="004D2928">
        <w:rPr>
          <w:highlight w:val="yellow"/>
        </w:rPr>
        <w:t> </w:t>
      </w:r>
      <w:r w:rsidRPr="004D2928">
        <w:rPr>
          <w:szCs w:val="21"/>
          <w:highlight w:val="yellow"/>
        </w:rPr>
        <w:t>，再匹配正则location</w:t>
      </w:r>
      <w:r w:rsidRPr="003150C6">
        <w:t> </w:t>
      </w:r>
      <w:r w:rsidRPr="003150C6">
        <w:rPr>
          <w:szCs w:val="21"/>
        </w:rPr>
        <w:t>。那么，“普通location</w:t>
      </w:r>
      <w:r w:rsidRPr="003150C6">
        <w:t> </w:t>
      </w:r>
      <w:r w:rsidRPr="003150C6">
        <w:rPr>
          <w:szCs w:val="21"/>
        </w:rPr>
        <w:t>”内部（普通location</w:t>
      </w:r>
      <w:r w:rsidRPr="003150C6">
        <w:t> </w:t>
      </w:r>
      <w:r w:rsidRPr="003150C6">
        <w:rPr>
          <w:szCs w:val="21"/>
        </w:rPr>
        <w:t>与普通location</w:t>
      </w:r>
      <w:r w:rsidRPr="003150C6">
        <w:t> </w:t>
      </w:r>
      <w:r w:rsidRPr="003150C6">
        <w:rPr>
          <w:szCs w:val="21"/>
        </w:rPr>
        <w:t>）是如何匹配的呢？简单的说：</w:t>
      </w:r>
      <w:r w:rsidRPr="004D2928">
        <w:rPr>
          <w:color w:val="FF0000"/>
          <w:szCs w:val="21"/>
        </w:rPr>
        <w:t>最大前缀匹配。</w:t>
      </w:r>
      <w:r w:rsidRPr="003150C6">
        <w:rPr>
          <w:szCs w:val="21"/>
        </w:rPr>
        <w:t>原文：1、match the beginning portion of the query</w:t>
      </w:r>
      <w:r w:rsidRPr="003150C6">
        <w:t> </w:t>
      </w:r>
      <w:r w:rsidRPr="003150C6">
        <w:rPr>
          <w:szCs w:val="21"/>
        </w:rPr>
        <w:t>（说的是匹配URI</w:t>
      </w:r>
      <w:r w:rsidRPr="003150C6">
        <w:t> </w:t>
      </w:r>
      <w:r w:rsidRPr="003150C6">
        <w:rPr>
          <w:szCs w:val="21"/>
        </w:rPr>
        <w:t>的前缀部分beginning portion</w:t>
      </w:r>
      <w:r w:rsidRPr="003150C6">
        <w:t> </w:t>
      </w:r>
      <w:r w:rsidRPr="003150C6">
        <w:rPr>
          <w:szCs w:val="21"/>
        </w:rPr>
        <w:t>）；</w:t>
      </w:r>
      <w:r w:rsidRPr="003150C6">
        <w:t> </w:t>
      </w:r>
      <w:r w:rsidRPr="003150C6">
        <w:rPr>
          <w:szCs w:val="21"/>
        </w:rPr>
        <w:t>2</w:t>
      </w:r>
      <w:r w:rsidRPr="003150C6">
        <w:t> </w:t>
      </w:r>
      <w:r w:rsidRPr="003150C6">
        <w:rPr>
          <w:szCs w:val="21"/>
        </w:rPr>
        <w:t>、the most specific match will be used</w:t>
      </w:r>
      <w:r w:rsidRPr="003150C6">
        <w:t> </w:t>
      </w:r>
      <w:r w:rsidRPr="003150C6">
        <w:rPr>
          <w:szCs w:val="21"/>
        </w:rPr>
        <w:t>（因为location</w:t>
      </w:r>
      <w:r w:rsidRPr="003150C6">
        <w:t> </w:t>
      </w:r>
      <w:r w:rsidRPr="003150C6">
        <w:rPr>
          <w:szCs w:val="21"/>
        </w:rPr>
        <w:t>不是“严格匹配”，而是“前缀匹配”，就会产生一个HTTP</w:t>
      </w:r>
      <w:r w:rsidRPr="003150C6">
        <w:t> </w:t>
      </w:r>
      <w:r w:rsidRPr="003150C6">
        <w:rPr>
          <w:szCs w:val="21"/>
        </w:rPr>
        <w:t>请求，可以“前缀匹配”到多个普通location</w:t>
      </w:r>
      <w:r w:rsidRPr="003150C6">
        <w:t> </w:t>
      </w:r>
      <w:r w:rsidRPr="003150C6">
        <w:rPr>
          <w:szCs w:val="21"/>
        </w:rPr>
        <w:t>，例如：location /prefix/mid/ {}</w:t>
      </w:r>
      <w:r w:rsidRPr="003150C6">
        <w:t> </w:t>
      </w:r>
      <w:r w:rsidRPr="003150C6">
        <w:rPr>
          <w:szCs w:val="21"/>
        </w:rPr>
        <w:t>和location /prefix/ {}</w:t>
      </w:r>
      <w:r w:rsidRPr="003150C6">
        <w:t> </w:t>
      </w:r>
      <w:r w:rsidRPr="003150C6">
        <w:rPr>
          <w:szCs w:val="21"/>
        </w:rPr>
        <w:t>，对于HTTP</w:t>
      </w:r>
      <w:r w:rsidRPr="003150C6">
        <w:t> </w:t>
      </w:r>
      <w:r w:rsidRPr="00632C05">
        <w:rPr>
          <w:szCs w:val="21"/>
          <w:highlight w:val="yellow"/>
        </w:rPr>
        <w:t>请求/prefix/mid/t.html</w:t>
      </w:r>
      <w:r w:rsidRPr="003150C6">
        <w:t> </w:t>
      </w:r>
      <w:r w:rsidRPr="003150C6">
        <w:rPr>
          <w:szCs w:val="21"/>
        </w:rPr>
        <w:t>，前缀匹配的话两个location</w:t>
      </w:r>
      <w:r w:rsidRPr="003150C6">
        <w:t> </w:t>
      </w:r>
      <w:r w:rsidRPr="003150C6">
        <w:rPr>
          <w:szCs w:val="21"/>
        </w:rPr>
        <w:t>都满足，选哪个？</w:t>
      </w:r>
      <w:r w:rsidRPr="00632C05">
        <w:rPr>
          <w:szCs w:val="21"/>
          <w:highlight w:val="yellow"/>
        </w:rPr>
        <w:t>原则是：the most specific match</w:t>
      </w:r>
      <w:r w:rsidRPr="00632C05">
        <w:rPr>
          <w:highlight w:val="yellow"/>
        </w:rPr>
        <w:t> </w:t>
      </w:r>
      <w:r w:rsidRPr="00632C05">
        <w:rPr>
          <w:szCs w:val="21"/>
          <w:highlight w:val="yellow"/>
        </w:rPr>
        <w:t>，于是选的是location /prefix/mid/ {}</w:t>
      </w:r>
      <w:r w:rsidRPr="00632C05">
        <w:rPr>
          <w:highlight w:val="yellow"/>
        </w:rPr>
        <w:t> </w:t>
      </w:r>
      <w:r w:rsidRPr="00632C05">
        <w:rPr>
          <w:szCs w:val="21"/>
          <w:highlight w:val="yellow"/>
        </w:rPr>
        <w:t>）。</w:t>
      </w:r>
    </w:p>
    <w:p w:rsidR="00061B98" w:rsidRPr="003150C6" w:rsidRDefault="00061B98" w:rsidP="00061B98">
      <w:pPr>
        <w:pStyle w:val="ad"/>
        <w:rPr>
          <w:szCs w:val="21"/>
        </w:rPr>
      </w:pPr>
      <w:r w:rsidRPr="003150C6">
        <w:t>Afterwards, regular expressions are checked in the order defined in the configuration file. </w:t>
      </w:r>
      <w:r w:rsidRPr="003150C6">
        <w:rPr>
          <w:szCs w:val="21"/>
        </w:rPr>
        <w:t>T</w:t>
      </w:r>
      <w:r w:rsidRPr="003150C6">
        <w:t>he first regular expression to match the query will stop the search.</w:t>
      </w:r>
    </w:p>
    <w:p w:rsidR="00061B98" w:rsidRPr="003150C6" w:rsidRDefault="00061B98" w:rsidP="00061B98">
      <w:pPr>
        <w:pStyle w:val="ad"/>
        <w:rPr>
          <w:szCs w:val="21"/>
        </w:rPr>
      </w:pPr>
      <w:r w:rsidRPr="003150C6">
        <w:rPr>
          <w:szCs w:val="21"/>
        </w:rPr>
        <w:t>这段话说了两层意思，第一层是：“Afterwards, regular expressions are checked</w:t>
      </w:r>
      <w:r w:rsidRPr="003150C6">
        <w:t> </w:t>
      </w:r>
      <w:r w:rsidRPr="003150C6">
        <w:rPr>
          <w:szCs w:val="21"/>
        </w:rPr>
        <w:t>”,</w:t>
      </w:r>
      <w:r w:rsidRPr="003150C6">
        <w:t> </w:t>
      </w:r>
      <w:r w:rsidRPr="003150C6">
        <w:rPr>
          <w:szCs w:val="21"/>
        </w:rPr>
        <w:t>意思是</w:t>
      </w:r>
      <w:r w:rsidRPr="00C72599">
        <w:rPr>
          <w:szCs w:val="21"/>
          <w:highlight w:val="yellow"/>
        </w:rPr>
        <w:t>普通location</w:t>
      </w:r>
      <w:r w:rsidRPr="00C72599">
        <w:rPr>
          <w:highlight w:val="yellow"/>
        </w:rPr>
        <w:t> </w:t>
      </w:r>
      <w:r w:rsidRPr="00C72599">
        <w:rPr>
          <w:szCs w:val="21"/>
          <w:highlight w:val="yellow"/>
        </w:rPr>
        <w:t>先匹配，而且选择了最大前缀匹配后，不能就停止后面的匹配，最大前缀匹配只是一个临时的结果，nginx</w:t>
      </w:r>
      <w:r w:rsidRPr="00C72599">
        <w:rPr>
          <w:highlight w:val="yellow"/>
        </w:rPr>
        <w:t> </w:t>
      </w:r>
      <w:r w:rsidRPr="00C72599">
        <w:rPr>
          <w:szCs w:val="21"/>
          <w:highlight w:val="yellow"/>
        </w:rPr>
        <w:t>还需要继续检查正则location</w:t>
      </w:r>
      <w:r w:rsidRPr="003150C6">
        <w:t> </w:t>
      </w:r>
      <w:r w:rsidRPr="003150C6">
        <w:rPr>
          <w:szCs w:val="21"/>
        </w:rPr>
        <w:t>（但至于最终才能普通location</w:t>
      </w:r>
      <w:r w:rsidRPr="003150C6">
        <w:t> </w:t>
      </w:r>
      <w:r w:rsidRPr="003150C6">
        <w:rPr>
          <w:szCs w:val="21"/>
        </w:rPr>
        <w:t>的最大前缀匹配，还是正则location</w:t>
      </w:r>
      <w:r w:rsidRPr="003150C6">
        <w:t> </w:t>
      </w:r>
      <w:r w:rsidRPr="003150C6">
        <w:rPr>
          <w:szCs w:val="21"/>
        </w:rPr>
        <w:t>的匹配，截止当前的内容还没讲，但后面会讲）。第二层是“regular expressions are checked in the order defined in the configuration file. The first regular expression to match the query will stop the search.</w:t>
      </w:r>
      <w:r w:rsidRPr="003150C6">
        <w:t> </w:t>
      </w:r>
      <w:r w:rsidRPr="003150C6">
        <w:rPr>
          <w:szCs w:val="21"/>
        </w:rPr>
        <w:t>”，</w:t>
      </w:r>
      <w:r w:rsidRPr="00C72599">
        <w:rPr>
          <w:szCs w:val="21"/>
          <w:highlight w:val="yellow"/>
        </w:rPr>
        <w:t>意思是说“正则location</w:t>
      </w:r>
      <w:r w:rsidRPr="00C72599">
        <w:rPr>
          <w:highlight w:val="yellow"/>
        </w:rPr>
        <w:t> </w:t>
      </w:r>
      <w:r w:rsidRPr="00C72599">
        <w:rPr>
          <w:szCs w:val="21"/>
          <w:highlight w:val="yellow"/>
        </w:rPr>
        <w:t>”与“正则location”内部的匹配规则是：按照正则location</w:t>
      </w:r>
      <w:r w:rsidRPr="00C72599">
        <w:rPr>
          <w:highlight w:val="yellow"/>
        </w:rPr>
        <w:t> </w:t>
      </w:r>
      <w:r w:rsidRPr="00C72599">
        <w:rPr>
          <w:szCs w:val="21"/>
          <w:highlight w:val="yellow"/>
        </w:rPr>
        <w:t>在配置文件中的物理顺序（编辑顺序）匹配的</w:t>
      </w:r>
      <w:r w:rsidRPr="003150C6">
        <w:rPr>
          <w:szCs w:val="21"/>
        </w:rPr>
        <w:t>（</w:t>
      </w:r>
      <w:r w:rsidRPr="00C72599">
        <w:rPr>
          <w:szCs w:val="21"/>
          <w:highlight w:val="magenta"/>
        </w:rPr>
        <w:t>这句话就说明location</w:t>
      </w:r>
      <w:r w:rsidRPr="00C72599">
        <w:rPr>
          <w:highlight w:val="magenta"/>
        </w:rPr>
        <w:t> </w:t>
      </w:r>
      <w:r w:rsidRPr="00C72599">
        <w:rPr>
          <w:szCs w:val="21"/>
          <w:highlight w:val="magenta"/>
        </w:rPr>
        <w:t>并不是一定跟顺序无关，只是普通location</w:t>
      </w:r>
      <w:r w:rsidRPr="00C72599">
        <w:rPr>
          <w:highlight w:val="magenta"/>
        </w:rPr>
        <w:t> </w:t>
      </w:r>
      <w:r w:rsidRPr="00C72599">
        <w:rPr>
          <w:szCs w:val="21"/>
          <w:highlight w:val="magenta"/>
        </w:rPr>
        <w:t>与顺序无关，正则location</w:t>
      </w:r>
      <w:r w:rsidRPr="00C72599">
        <w:rPr>
          <w:highlight w:val="magenta"/>
        </w:rPr>
        <w:t> </w:t>
      </w:r>
      <w:r w:rsidRPr="00C72599">
        <w:rPr>
          <w:szCs w:val="21"/>
          <w:highlight w:val="magenta"/>
        </w:rPr>
        <w:t>还是与顺序有关的</w:t>
      </w:r>
      <w:r w:rsidRPr="003150C6">
        <w:rPr>
          <w:szCs w:val="21"/>
        </w:rPr>
        <w:t>），</w:t>
      </w:r>
      <w:r w:rsidRPr="00C72599">
        <w:rPr>
          <w:szCs w:val="21"/>
          <w:highlight w:val="magenta"/>
        </w:rPr>
        <w:t>并且只要匹配到一条正则location</w:t>
      </w:r>
      <w:r w:rsidRPr="00C72599">
        <w:rPr>
          <w:highlight w:val="magenta"/>
        </w:rPr>
        <w:t> </w:t>
      </w:r>
      <w:r w:rsidRPr="00C72599">
        <w:rPr>
          <w:szCs w:val="21"/>
          <w:highlight w:val="magenta"/>
        </w:rPr>
        <w:t>，就不再考虑后面的</w:t>
      </w:r>
      <w:r w:rsidRPr="003150C6">
        <w:rPr>
          <w:szCs w:val="21"/>
        </w:rPr>
        <w:t>（这与“普通location</w:t>
      </w:r>
      <w:r w:rsidRPr="003150C6">
        <w:t> </w:t>
      </w:r>
      <w:r w:rsidRPr="003150C6">
        <w:rPr>
          <w:szCs w:val="21"/>
        </w:rPr>
        <w:t>”与“正则location</w:t>
      </w:r>
      <w:r w:rsidRPr="003150C6">
        <w:t> </w:t>
      </w:r>
      <w:r w:rsidRPr="003150C6">
        <w:rPr>
          <w:szCs w:val="21"/>
        </w:rPr>
        <w:t>”之间的规则不一样，“普通location</w:t>
      </w:r>
      <w:r w:rsidRPr="003150C6">
        <w:t> </w:t>
      </w:r>
      <w:r w:rsidRPr="003150C6">
        <w:rPr>
          <w:szCs w:val="21"/>
        </w:rPr>
        <w:t>”与“正则location</w:t>
      </w:r>
      <w:r w:rsidRPr="003150C6">
        <w:t> </w:t>
      </w:r>
      <w:r w:rsidRPr="003150C6">
        <w:rPr>
          <w:szCs w:val="21"/>
        </w:rPr>
        <w:t>”之间的规则是：</w:t>
      </w:r>
      <w:r w:rsidRPr="007218CF">
        <w:rPr>
          <w:szCs w:val="21"/>
          <w:highlight w:val="magenta"/>
        </w:rPr>
        <w:t>选择出“普通location</w:t>
      </w:r>
      <w:r w:rsidRPr="007218CF">
        <w:rPr>
          <w:highlight w:val="magenta"/>
        </w:rPr>
        <w:t> </w:t>
      </w:r>
      <w:r w:rsidRPr="007218CF">
        <w:rPr>
          <w:szCs w:val="21"/>
          <w:highlight w:val="magenta"/>
        </w:rPr>
        <w:t>”的最大前缀匹配结果后，还需要继续搜索正则location</w:t>
      </w:r>
      <w:r w:rsidRPr="007218CF">
        <w:rPr>
          <w:highlight w:val="magenta"/>
        </w:rPr>
        <w:t> </w:t>
      </w:r>
      <w:r w:rsidRPr="007218CF">
        <w:rPr>
          <w:szCs w:val="21"/>
          <w:highlight w:val="magenta"/>
        </w:rPr>
        <w:t>）。</w:t>
      </w:r>
    </w:p>
    <w:p w:rsidR="00061B98" w:rsidRPr="003150C6" w:rsidRDefault="00061B98" w:rsidP="00061B98">
      <w:pPr>
        <w:pStyle w:val="ad"/>
        <w:rPr>
          <w:szCs w:val="21"/>
        </w:rPr>
      </w:pPr>
      <w:r w:rsidRPr="003150C6">
        <w:lastRenderedPageBreak/>
        <w:t>If no regular expression matches are found, the result from the literal string search is used.</w:t>
      </w:r>
    </w:p>
    <w:p w:rsidR="00061B98" w:rsidRPr="003150C6" w:rsidRDefault="00061B98" w:rsidP="00061B98">
      <w:pPr>
        <w:pStyle w:val="ad"/>
        <w:rPr>
          <w:szCs w:val="21"/>
        </w:rPr>
      </w:pPr>
      <w:r w:rsidRPr="003150C6">
        <w:rPr>
          <w:szCs w:val="21"/>
        </w:rPr>
        <w:t>这句话回答了“普通location</w:t>
      </w:r>
      <w:r w:rsidRPr="003150C6">
        <w:t> </w:t>
      </w:r>
      <w:r w:rsidRPr="003150C6">
        <w:rPr>
          <w:szCs w:val="21"/>
        </w:rPr>
        <w:t>”的最大前缀匹配结果与继续搜索的“正则location</w:t>
      </w:r>
      <w:r w:rsidRPr="003150C6">
        <w:t> </w:t>
      </w:r>
      <w:r w:rsidRPr="003150C6">
        <w:rPr>
          <w:szCs w:val="21"/>
        </w:rPr>
        <w:t>”匹配结果的决策关系。</w:t>
      </w:r>
      <w:r w:rsidRPr="007218CF">
        <w:rPr>
          <w:szCs w:val="21"/>
          <w:highlight w:val="magenta"/>
        </w:rPr>
        <w:t>如果继续搜索的“正则location</w:t>
      </w:r>
      <w:r w:rsidRPr="007218CF">
        <w:rPr>
          <w:highlight w:val="magenta"/>
        </w:rPr>
        <w:t> </w:t>
      </w:r>
      <w:r w:rsidRPr="007218CF">
        <w:rPr>
          <w:szCs w:val="21"/>
          <w:highlight w:val="magenta"/>
        </w:rPr>
        <w:t>”也有匹配上的，那么“正则location</w:t>
      </w:r>
      <w:r w:rsidRPr="007218CF">
        <w:rPr>
          <w:highlight w:val="magenta"/>
        </w:rPr>
        <w:t> </w:t>
      </w:r>
      <w:r w:rsidRPr="007218CF">
        <w:rPr>
          <w:szCs w:val="21"/>
          <w:highlight w:val="magenta"/>
        </w:rPr>
        <w:t>”</w:t>
      </w:r>
      <w:r w:rsidRPr="007218CF">
        <w:rPr>
          <w:highlight w:val="magenta"/>
        </w:rPr>
        <w:t>覆盖 </w:t>
      </w:r>
      <w:r w:rsidRPr="007218CF">
        <w:rPr>
          <w:szCs w:val="21"/>
          <w:highlight w:val="magenta"/>
        </w:rPr>
        <w:t>“普通location</w:t>
      </w:r>
      <w:r w:rsidRPr="007218CF">
        <w:rPr>
          <w:highlight w:val="magenta"/>
        </w:rPr>
        <w:t> </w:t>
      </w:r>
      <w:r w:rsidRPr="007218CF">
        <w:rPr>
          <w:szCs w:val="21"/>
          <w:highlight w:val="magenta"/>
        </w:rPr>
        <w:t>”的最大前缀匹配</w:t>
      </w:r>
      <w:r w:rsidRPr="003150C6">
        <w:rPr>
          <w:szCs w:val="21"/>
        </w:rPr>
        <w:t>（因为有这个覆盖关系，所以造成有些同学以为正则location</w:t>
      </w:r>
      <w:r w:rsidRPr="003150C6">
        <w:t> </w:t>
      </w:r>
      <w:r w:rsidRPr="003150C6">
        <w:rPr>
          <w:szCs w:val="21"/>
        </w:rPr>
        <w:t>先于普通location</w:t>
      </w:r>
      <w:r w:rsidRPr="003150C6">
        <w:t> </w:t>
      </w:r>
      <w:r w:rsidRPr="003150C6">
        <w:rPr>
          <w:szCs w:val="21"/>
        </w:rPr>
        <w:t>执行的错误理解）；</w:t>
      </w:r>
      <w:r w:rsidRPr="007218CF">
        <w:rPr>
          <w:szCs w:val="21"/>
          <w:highlight w:val="magenta"/>
        </w:rPr>
        <w:t>但是如果“正则location</w:t>
      </w:r>
      <w:r w:rsidRPr="007218CF">
        <w:rPr>
          <w:highlight w:val="magenta"/>
        </w:rPr>
        <w:t> </w:t>
      </w:r>
      <w:r w:rsidRPr="007218CF">
        <w:rPr>
          <w:szCs w:val="21"/>
          <w:highlight w:val="magenta"/>
        </w:rPr>
        <w:t>”没有能匹配上，那么就用“普通location</w:t>
      </w:r>
      <w:r w:rsidRPr="007218CF">
        <w:rPr>
          <w:highlight w:val="magenta"/>
        </w:rPr>
        <w:t> </w:t>
      </w:r>
      <w:r w:rsidRPr="007218CF">
        <w:rPr>
          <w:szCs w:val="21"/>
          <w:highlight w:val="magenta"/>
        </w:rPr>
        <w:t>”的最大前缀匹配结果。</w:t>
      </w:r>
    </w:p>
    <w:p w:rsidR="00061B98" w:rsidRPr="003150C6" w:rsidRDefault="00061B98" w:rsidP="00061B98">
      <w:pPr>
        <w:pStyle w:val="ad"/>
        <w:rPr>
          <w:szCs w:val="21"/>
        </w:rPr>
      </w:pPr>
      <w:r w:rsidRPr="003150C6">
        <w:rPr>
          <w:szCs w:val="21"/>
        </w:rPr>
        <w:t>For case insensitive operating systems, like Mac OS X or Windows with Cygwin, literal string matching is done in a case insensitive way (0.7.7). However, comparison is limited to single-byte locale's only.</w:t>
      </w:r>
    </w:p>
    <w:p w:rsidR="00061B98" w:rsidRPr="003150C6" w:rsidRDefault="00061B98" w:rsidP="00061B98">
      <w:pPr>
        <w:pStyle w:val="ad"/>
        <w:rPr>
          <w:szCs w:val="21"/>
        </w:rPr>
      </w:pPr>
      <w:r w:rsidRPr="003150C6">
        <w:rPr>
          <w:szCs w:val="21"/>
        </w:rPr>
        <w:t>Regular expression may contain captures (0.7.40), which can then be used in other directives.</w:t>
      </w:r>
    </w:p>
    <w:p w:rsidR="00061B98" w:rsidRPr="003150C6" w:rsidRDefault="00061B98" w:rsidP="00061B98">
      <w:pPr>
        <w:pStyle w:val="ad"/>
        <w:rPr>
          <w:szCs w:val="21"/>
        </w:rPr>
      </w:pPr>
      <w:r w:rsidRPr="003150C6">
        <w:t>It is possible to disable regular expression checks after literal string matching by using "^~" prefix.If the most specific match literal location has this prefix: regular expressions aren't checked.</w:t>
      </w:r>
    </w:p>
    <w:p w:rsidR="00061B98" w:rsidRPr="003150C6" w:rsidRDefault="00061B98" w:rsidP="00061B98">
      <w:pPr>
        <w:pStyle w:val="ad"/>
        <w:rPr>
          <w:szCs w:val="21"/>
        </w:rPr>
      </w:pPr>
      <w:r w:rsidRPr="003150C6">
        <w:rPr>
          <w:szCs w:val="21"/>
        </w:rPr>
        <w:t>通常的规则是，</w:t>
      </w:r>
      <w:r w:rsidRPr="007218CF">
        <w:rPr>
          <w:szCs w:val="21"/>
          <w:highlight w:val="yellow"/>
        </w:rPr>
        <w:t>匹配完了“普通location</w:t>
      </w:r>
      <w:r w:rsidRPr="007218CF">
        <w:rPr>
          <w:highlight w:val="yellow"/>
        </w:rPr>
        <w:t> </w:t>
      </w:r>
      <w:r w:rsidRPr="007218CF">
        <w:rPr>
          <w:szCs w:val="21"/>
          <w:highlight w:val="yellow"/>
        </w:rPr>
        <w:t>”指令，还需要继续匹配“正则location</w:t>
      </w:r>
      <w:r w:rsidRPr="007218CF">
        <w:rPr>
          <w:highlight w:val="yellow"/>
        </w:rPr>
        <w:t> </w:t>
      </w:r>
      <w:r w:rsidRPr="007218CF">
        <w:rPr>
          <w:szCs w:val="21"/>
          <w:highlight w:val="yellow"/>
        </w:rPr>
        <w:t>”，但是你也可以告诉Nginx</w:t>
      </w:r>
      <w:r w:rsidRPr="007218CF">
        <w:rPr>
          <w:highlight w:val="yellow"/>
        </w:rPr>
        <w:t> </w:t>
      </w:r>
      <w:r w:rsidRPr="007218CF">
        <w:rPr>
          <w:szCs w:val="21"/>
          <w:highlight w:val="yellow"/>
        </w:rPr>
        <w:t>：匹配到了“普通location</w:t>
      </w:r>
      <w:r w:rsidRPr="007218CF">
        <w:rPr>
          <w:highlight w:val="yellow"/>
        </w:rPr>
        <w:t> </w:t>
      </w:r>
      <w:r w:rsidRPr="007218CF">
        <w:rPr>
          <w:szCs w:val="21"/>
          <w:highlight w:val="yellow"/>
        </w:rPr>
        <w:t>”后，不再需要继续匹配“正则location</w:t>
      </w:r>
      <w:r w:rsidRPr="007218CF">
        <w:rPr>
          <w:highlight w:val="yellow"/>
        </w:rPr>
        <w:t> </w:t>
      </w:r>
      <w:r w:rsidRPr="007218CF">
        <w:rPr>
          <w:szCs w:val="21"/>
          <w:highlight w:val="yellow"/>
        </w:rPr>
        <w:t>”了，要做到这一点只要在“普通location</w:t>
      </w:r>
      <w:r w:rsidRPr="007218CF">
        <w:rPr>
          <w:highlight w:val="yellow"/>
        </w:rPr>
        <w:t> </w:t>
      </w:r>
      <w:r w:rsidRPr="007218CF">
        <w:rPr>
          <w:szCs w:val="21"/>
          <w:highlight w:val="yellow"/>
        </w:rPr>
        <w:t>”前面加上“^~</w:t>
      </w:r>
      <w:r w:rsidRPr="007218CF">
        <w:rPr>
          <w:highlight w:val="yellow"/>
        </w:rPr>
        <w:t> </w:t>
      </w:r>
      <w:r w:rsidRPr="007218CF">
        <w:rPr>
          <w:szCs w:val="21"/>
          <w:highlight w:val="yellow"/>
        </w:rPr>
        <w:t>”符号</w:t>
      </w:r>
      <w:r w:rsidRPr="003150C6">
        <w:rPr>
          <w:szCs w:val="21"/>
        </w:rPr>
        <w:t>（^</w:t>
      </w:r>
      <w:r w:rsidRPr="003150C6">
        <w:t> </w:t>
      </w:r>
      <w:r w:rsidRPr="003150C6">
        <w:rPr>
          <w:szCs w:val="21"/>
        </w:rPr>
        <w:t>表示“非”，~</w:t>
      </w:r>
      <w:r w:rsidRPr="003150C6">
        <w:t> </w:t>
      </w:r>
      <w:r w:rsidRPr="003150C6">
        <w:rPr>
          <w:szCs w:val="21"/>
        </w:rPr>
        <w:t>表示“正则”，字符意思是：不要继续匹配正则）。</w:t>
      </w:r>
    </w:p>
    <w:p w:rsidR="00061B98" w:rsidRPr="003150C6" w:rsidRDefault="00061B98" w:rsidP="00061B98">
      <w:pPr>
        <w:pStyle w:val="ad"/>
        <w:rPr>
          <w:szCs w:val="21"/>
        </w:rPr>
      </w:pPr>
      <w:r w:rsidRPr="003150C6">
        <w:rPr>
          <w:szCs w:val="21"/>
        </w:rPr>
        <w:t>By using the "=" prefix we define the</w:t>
      </w:r>
      <w:r w:rsidRPr="003150C6">
        <w:t> exact </w:t>
      </w:r>
      <w:r w:rsidRPr="003150C6">
        <w:rPr>
          <w:szCs w:val="21"/>
        </w:rPr>
        <w:t>match between request URI and location. When matched search stops immediately.</w:t>
      </w:r>
      <w:r w:rsidRPr="003150C6">
        <w:t> </w:t>
      </w:r>
      <w:r w:rsidRPr="003150C6">
        <w:rPr>
          <w:szCs w:val="21"/>
        </w:rPr>
        <w:t>E.g., if the request "/" occurs frequently, using "location = /" will speed up processing of this request a bit as search will stop after first comparison.</w:t>
      </w:r>
    </w:p>
    <w:p w:rsidR="00061B98" w:rsidRPr="003150C6" w:rsidRDefault="00061B98" w:rsidP="00061B98">
      <w:pPr>
        <w:pStyle w:val="ad"/>
        <w:rPr>
          <w:szCs w:val="21"/>
        </w:rPr>
      </w:pPr>
      <w:r w:rsidRPr="007218CF">
        <w:rPr>
          <w:szCs w:val="21"/>
          <w:highlight w:val="yellow"/>
        </w:rPr>
        <w:t>除了上文的“^~</w:t>
      </w:r>
      <w:r w:rsidRPr="007218CF">
        <w:rPr>
          <w:highlight w:val="yellow"/>
        </w:rPr>
        <w:t> </w:t>
      </w:r>
      <w:r w:rsidRPr="007218CF">
        <w:rPr>
          <w:szCs w:val="21"/>
          <w:highlight w:val="yellow"/>
        </w:rPr>
        <w:t>”可以阻止继续搜索正则location</w:t>
      </w:r>
      <w:r w:rsidRPr="007218CF">
        <w:rPr>
          <w:highlight w:val="yellow"/>
        </w:rPr>
        <w:t> </w:t>
      </w:r>
      <w:r w:rsidRPr="007218CF">
        <w:rPr>
          <w:szCs w:val="21"/>
          <w:highlight w:val="yellow"/>
        </w:rPr>
        <w:t>外，你还可以加“=</w:t>
      </w:r>
      <w:r w:rsidRPr="007218CF">
        <w:rPr>
          <w:highlight w:val="yellow"/>
        </w:rPr>
        <w:t> </w:t>
      </w:r>
      <w:r w:rsidRPr="007218CF">
        <w:rPr>
          <w:szCs w:val="21"/>
          <w:highlight w:val="yellow"/>
        </w:rPr>
        <w:t>”</w:t>
      </w:r>
      <w:r w:rsidRPr="003150C6">
        <w:rPr>
          <w:szCs w:val="21"/>
        </w:rPr>
        <w:t>。那么如果“^~</w:t>
      </w:r>
      <w:r w:rsidRPr="003150C6">
        <w:t> </w:t>
      </w:r>
      <w:r w:rsidRPr="003150C6">
        <w:rPr>
          <w:szCs w:val="21"/>
        </w:rPr>
        <w:t>”和“=</w:t>
      </w:r>
      <w:r w:rsidRPr="003150C6">
        <w:t> </w:t>
      </w:r>
      <w:r w:rsidRPr="003150C6">
        <w:rPr>
          <w:szCs w:val="21"/>
        </w:rPr>
        <w:t>”都能阻止继续搜索正则location</w:t>
      </w:r>
      <w:r w:rsidRPr="003150C6">
        <w:t> </w:t>
      </w:r>
      <w:r w:rsidRPr="003150C6">
        <w:rPr>
          <w:szCs w:val="21"/>
        </w:rPr>
        <w:t>的话，那它们之间有什么区别呢？</w:t>
      </w:r>
      <w:r w:rsidRPr="00182E0A">
        <w:rPr>
          <w:szCs w:val="21"/>
          <w:highlight w:val="yellow"/>
        </w:rPr>
        <w:t>区别很简单，共同点是它们都能阻止继续搜索正则location</w:t>
      </w:r>
      <w:r w:rsidRPr="00182E0A">
        <w:rPr>
          <w:highlight w:val="yellow"/>
        </w:rPr>
        <w:t> </w:t>
      </w:r>
      <w:r w:rsidRPr="00182E0A">
        <w:rPr>
          <w:szCs w:val="21"/>
          <w:highlight w:val="yellow"/>
        </w:rPr>
        <w:t>，</w:t>
      </w:r>
      <w:r w:rsidRPr="00182E0A">
        <w:rPr>
          <w:szCs w:val="21"/>
          <w:highlight w:val="red"/>
        </w:rPr>
        <w:t>不同点是“^~</w:t>
      </w:r>
      <w:r w:rsidRPr="00182E0A">
        <w:rPr>
          <w:highlight w:val="red"/>
        </w:rPr>
        <w:t> </w:t>
      </w:r>
      <w:r w:rsidRPr="00182E0A">
        <w:rPr>
          <w:szCs w:val="21"/>
          <w:highlight w:val="red"/>
        </w:rPr>
        <w:t>”依然遵守“最大前缀”匹配规则，然而“=</w:t>
      </w:r>
      <w:r w:rsidRPr="00182E0A">
        <w:rPr>
          <w:highlight w:val="red"/>
        </w:rPr>
        <w:t> </w:t>
      </w:r>
      <w:r w:rsidRPr="00182E0A">
        <w:rPr>
          <w:szCs w:val="21"/>
          <w:highlight w:val="red"/>
        </w:rPr>
        <w:t>”不是“最大前缀”，而是必须是严格匹配（exact match</w:t>
      </w:r>
      <w:r w:rsidRPr="00182E0A">
        <w:rPr>
          <w:highlight w:val="red"/>
        </w:rPr>
        <w:t> </w:t>
      </w:r>
      <w:r w:rsidRPr="00182E0A">
        <w:rPr>
          <w:szCs w:val="21"/>
          <w:highlight w:val="red"/>
        </w:rPr>
        <w:t>）</w:t>
      </w:r>
      <w:r w:rsidRPr="003150C6">
        <w:rPr>
          <w:szCs w:val="21"/>
        </w:rPr>
        <w:t>。</w:t>
      </w:r>
    </w:p>
    <w:p w:rsidR="00061B98" w:rsidRPr="003150C6" w:rsidRDefault="00061B98" w:rsidP="00061B98">
      <w:pPr>
        <w:pStyle w:val="ad"/>
        <w:rPr>
          <w:szCs w:val="21"/>
        </w:rPr>
      </w:pPr>
      <w:r w:rsidRPr="003150C6">
        <w:rPr>
          <w:szCs w:val="21"/>
        </w:rPr>
        <w:t>这里顺便讲下“location / {}</w:t>
      </w:r>
      <w:r w:rsidRPr="003150C6">
        <w:t> </w:t>
      </w:r>
      <w:r w:rsidRPr="003150C6">
        <w:rPr>
          <w:szCs w:val="21"/>
        </w:rPr>
        <w:t>”和“location = / {}</w:t>
      </w:r>
      <w:r w:rsidRPr="003150C6">
        <w:t> </w:t>
      </w:r>
      <w:r w:rsidRPr="003150C6">
        <w:rPr>
          <w:szCs w:val="21"/>
        </w:rPr>
        <w:t>”的区别，“location / {}</w:t>
      </w:r>
      <w:r w:rsidRPr="003150C6">
        <w:t> </w:t>
      </w:r>
      <w:r w:rsidRPr="003150C6">
        <w:rPr>
          <w:szCs w:val="21"/>
        </w:rPr>
        <w:t>”遵守普通location</w:t>
      </w:r>
      <w:r w:rsidRPr="003150C6">
        <w:t> </w:t>
      </w:r>
      <w:r w:rsidRPr="003150C6">
        <w:rPr>
          <w:szCs w:val="21"/>
        </w:rPr>
        <w:t>的最大前缀匹配，由于任何URI</w:t>
      </w:r>
      <w:r w:rsidRPr="003150C6">
        <w:t> </w:t>
      </w:r>
      <w:r w:rsidRPr="003150C6">
        <w:rPr>
          <w:szCs w:val="21"/>
        </w:rPr>
        <w:t>都必然以“/</w:t>
      </w:r>
      <w:r w:rsidRPr="003150C6">
        <w:t> </w:t>
      </w:r>
      <w:r w:rsidRPr="003150C6">
        <w:rPr>
          <w:szCs w:val="21"/>
        </w:rPr>
        <w:t>”根开头，所以对于一个URI</w:t>
      </w:r>
      <w:r w:rsidRPr="003150C6">
        <w:t> </w:t>
      </w:r>
      <w:r w:rsidRPr="003150C6">
        <w:rPr>
          <w:szCs w:val="21"/>
        </w:rPr>
        <w:t>，如果有更</w:t>
      </w:r>
      <w:r w:rsidRPr="000F5C73">
        <w:rPr>
          <w:szCs w:val="21"/>
          <w:highlight w:val="red"/>
        </w:rPr>
        <w:t>specific</w:t>
      </w:r>
      <w:r w:rsidRPr="000F5C73">
        <w:rPr>
          <w:highlight w:val="red"/>
        </w:rPr>
        <w:t> </w:t>
      </w:r>
      <w:r w:rsidRPr="000F5C73">
        <w:rPr>
          <w:szCs w:val="21"/>
          <w:highlight w:val="red"/>
        </w:rPr>
        <w:t>的匹配，那自然是选这个更specific</w:t>
      </w:r>
      <w:r w:rsidRPr="000F5C73">
        <w:rPr>
          <w:highlight w:val="red"/>
        </w:rPr>
        <w:t> </w:t>
      </w:r>
      <w:r w:rsidRPr="000F5C73">
        <w:rPr>
          <w:szCs w:val="21"/>
          <w:highlight w:val="red"/>
        </w:rPr>
        <w:t>的，如果没有，“/</w:t>
      </w:r>
      <w:r w:rsidRPr="000F5C73">
        <w:rPr>
          <w:highlight w:val="red"/>
        </w:rPr>
        <w:t> </w:t>
      </w:r>
      <w:r w:rsidRPr="000F5C73">
        <w:rPr>
          <w:szCs w:val="21"/>
          <w:highlight w:val="red"/>
        </w:rPr>
        <w:t>”一定能为这个URI</w:t>
      </w:r>
      <w:r w:rsidRPr="000F5C73">
        <w:rPr>
          <w:highlight w:val="red"/>
        </w:rPr>
        <w:t> </w:t>
      </w:r>
      <w:r w:rsidRPr="000F5C73">
        <w:rPr>
          <w:szCs w:val="21"/>
          <w:highlight w:val="red"/>
        </w:rPr>
        <w:t>垫背</w:t>
      </w:r>
      <w:r w:rsidRPr="003150C6">
        <w:rPr>
          <w:szCs w:val="21"/>
        </w:rPr>
        <w:t>（至少能匹配到“/</w:t>
      </w:r>
      <w:r w:rsidRPr="003150C6">
        <w:t> </w:t>
      </w:r>
      <w:r w:rsidRPr="003150C6">
        <w:rPr>
          <w:szCs w:val="21"/>
        </w:rPr>
        <w:t>”），</w:t>
      </w:r>
      <w:r w:rsidRPr="000F5C73">
        <w:rPr>
          <w:szCs w:val="21"/>
          <w:highlight w:val="red"/>
        </w:rPr>
        <w:t>也就是说“location / {}</w:t>
      </w:r>
      <w:r w:rsidRPr="000F5C73">
        <w:rPr>
          <w:highlight w:val="red"/>
        </w:rPr>
        <w:t> </w:t>
      </w:r>
      <w:r w:rsidRPr="000F5C73">
        <w:rPr>
          <w:szCs w:val="21"/>
          <w:highlight w:val="red"/>
        </w:rPr>
        <w:t>”有点默认配置的味道，其他更specific的配置能覆盖overwrite</w:t>
      </w:r>
      <w:r w:rsidRPr="000F5C73">
        <w:rPr>
          <w:highlight w:val="red"/>
        </w:rPr>
        <w:t> </w:t>
      </w:r>
      <w:r w:rsidRPr="000F5C73">
        <w:rPr>
          <w:szCs w:val="21"/>
          <w:highlight w:val="red"/>
        </w:rPr>
        <w:t>这个默认配置</w:t>
      </w:r>
      <w:r w:rsidRPr="003150C6">
        <w:rPr>
          <w:szCs w:val="21"/>
        </w:rPr>
        <w:t>（这也是为什么我们总能看到location / {}</w:t>
      </w:r>
      <w:r w:rsidRPr="003150C6">
        <w:t> </w:t>
      </w:r>
      <w:r w:rsidRPr="003150C6">
        <w:rPr>
          <w:szCs w:val="21"/>
        </w:rPr>
        <w:t>这个配置的一个很重要的原因）。而“location = / {}</w:t>
      </w:r>
      <w:r w:rsidRPr="003150C6">
        <w:t> </w:t>
      </w:r>
      <w:r w:rsidRPr="003150C6">
        <w:rPr>
          <w:szCs w:val="21"/>
        </w:rPr>
        <w:t>”遵守的是“严格精确匹配exact match</w:t>
      </w:r>
      <w:r w:rsidRPr="003150C6">
        <w:t> </w:t>
      </w:r>
      <w:r w:rsidRPr="003150C6">
        <w:rPr>
          <w:szCs w:val="21"/>
        </w:rPr>
        <w:t>”，也就是只能匹配</w:t>
      </w:r>
      <w:r w:rsidRPr="003150C6">
        <w:t> </w:t>
      </w:r>
      <w:r w:rsidRPr="003150C6">
        <w:rPr>
          <w:szCs w:val="21"/>
        </w:rPr>
        <w:t>http://host:port/</w:t>
      </w:r>
      <w:r w:rsidRPr="003150C6">
        <w:t> </w:t>
      </w:r>
      <w:r w:rsidRPr="003150C6">
        <w:rPr>
          <w:szCs w:val="21"/>
        </w:rPr>
        <w:t>请求，同时会禁止继续搜索正则location</w:t>
      </w:r>
      <w:r w:rsidRPr="003150C6">
        <w:t> </w:t>
      </w:r>
      <w:r w:rsidRPr="003150C6">
        <w:rPr>
          <w:szCs w:val="21"/>
        </w:rPr>
        <w:t>。因此如果我们只想对“GET /</w:t>
      </w:r>
      <w:r w:rsidRPr="003150C6">
        <w:t> </w:t>
      </w:r>
      <w:r w:rsidRPr="003150C6">
        <w:rPr>
          <w:szCs w:val="21"/>
        </w:rPr>
        <w:t>”请求配置作用指令，那么我们可以选“location = / {}</w:t>
      </w:r>
      <w:r w:rsidRPr="003150C6">
        <w:t> </w:t>
      </w:r>
      <w:r w:rsidRPr="003150C6">
        <w:rPr>
          <w:szCs w:val="21"/>
        </w:rPr>
        <w:t>”这样能减少正则location</w:t>
      </w:r>
      <w:r w:rsidRPr="003150C6">
        <w:t> </w:t>
      </w:r>
      <w:r w:rsidRPr="003150C6">
        <w:rPr>
          <w:szCs w:val="21"/>
        </w:rPr>
        <w:t>的搜索，因此效率比“location / {}”</w:t>
      </w:r>
      <w:r w:rsidRPr="003150C6">
        <w:t> </w:t>
      </w:r>
      <w:r w:rsidRPr="003150C6">
        <w:rPr>
          <w:szCs w:val="21"/>
        </w:rPr>
        <w:t>高（注：前提是我们的目的仅仅只想对“GET /</w:t>
      </w:r>
      <w:r w:rsidRPr="003150C6">
        <w:t> </w:t>
      </w:r>
      <w:r w:rsidRPr="003150C6">
        <w:rPr>
          <w:szCs w:val="21"/>
        </w:rPr>
        <w:t>”起作用）。</w:t>
      </w:r>
    </w:p>
    <w:p w:rsidR="00061B98" w:rsidRPr="003150C6" w:rsidRDefault="00061B98" w:rsidP="00061B98">
      <w:pPr>
        <w:pStyle w:val="ad"/>
        <w:rPr>
          <w:szCs w:val="21"/>
        </w:rPr>
      </w:pPr>
      <w:r w:rsidRPr="003150C6">
        <w:t>On exact match with literal location without "=" or "^~" prefixes search is also immediately terminated.</w:t>
      </w:r>
    </w:p>
    <w:p w:rsidR="00061B98" w:rsidRPr="003150C6" w:rsidRDefault="00061B98" w:rsidP="00061B98">
      <w:pPr>
        <w:pStyle w:val="ad"/>
        <w:rPr>
          <w:szCs w:val="21"/>
        </w:rPr>
      </w:pPr>
      <w:r w:rsidRPr="003150C6">
        <w:rPr>
          <w:szCs w:val="21"/>
        </w:rPr>
        <w:t>前面我们说了，普通location</w:t>
      </w:r>
      <w:r w:rsidRPr="003150C6">
        <w:t> </w:t>
      </w:r>
      <w:r w:rsidRPr="003150C6">
        <w:rPr>
          <w:szCs w:val="21"/>
        </w:rPr>
        <w:t>匹配完后，还会继续匹配正则location</w:t>
      </w:r>
      <w:r w:rsidRPr="003150C6">
        <w:t> </w:t>
      </w:r>
      <w:r w:rsidRPr="003150C6">
        <w:rPr>
          <w:szCs w:val="21"/>
        </w:rPr>
        <w:t>；但是nginx</w:t>
      </w:r>
      <w:r w:rsidRPr="003150C6">
        <w:t> </w:t>
      </w:r>
      <w:r w:rsidRPr="003150C6">
        <w:rPr>
          <w:szCs w:val="21"/>
        </w:rPr>
        <w:t>允许你阻止这种行为，方法很简单，只需要在普通location</w:t>
      </w:r>
      <w:r w:rsidRPr="003150C6">
        <w:t> </w:t>
      </w:r>
      <w:r w:rsidRPr="003150C6">
        <w:rPr>
          <w:szCs w:val="21"/>
        </w:rPr>
        <w:t>前加“^~</w:t>
      </w:r>
      <w:r w:rsidRPr="003150C6">
        <w:t> </w:t>
      </w:r>
      <w:r w:rsidRPr="003150C6">
        <w:rPr>
          <w:szCs w:val="21"/>
        </w:rPr>
        <w:t>”或“=</w:t>
      </w:r>
      <w:r w:rsidRPr="003150C6">
        <w:t> </w:t>
      </w:r>
      <w:r w:rsidRPr="003150C6">
        <w:rPr>
          <w:szCs w:val="21"/>
        </w:rPr>
        <w:t>”。但其实还有一种“隐含”的方式来阻止正则location</w:t>
      </w:r>
      <w:r w:rsidRPr="003150C6">
        <w:t> </w:t>
      </w:r>
      <w:r w:rsidRPr="003150C6">
        <w:rPr>
          <w:szCs w:val="21"/>
        </w:rPr>
        <w:t>的搜索，这种隐含的方式就是：</w:t>
      </w:r>
      <w:r w:rsidRPr="00EC1AB1">
        <w:rPr>
          <w:szCs w:val="21"/>
          <w:highlight w:val="red"/>
        </w:rPr>
        <w:t>当“最大前缀”匹配恰好就是一个“严格精确（exact match</w:t>
      </w:r>
      <w:r w:rsidRPr="00EC1AB1">
        <w:rPr>
          <w:highlight w:val="red"/>
        </w:rPr>
        <w:t> </w:t>
      </w:r>
      <w:r w:rsidRPr="00EC1AB1">
        <w:rPr>
          <w:szCs w:val="21"/>
          <w:highlight w:val="red"/>
        </w:rPr>
        <w:t>）”匹配，照样会停止后面的搜索。</w:t>
      </w:r>
      <w:r w:rsidRPr="003150C6">
        <w:rPr>
          <w:szCs w:val="21"/>
        </w:rPr>
        <w:t>原文字面意思是：</w:t>
      </w:r>
      <w:r w:rsidRPr="00EC1AB1">
        <w:rPr>
          <w:szCs w:val="21"/>
          <w:highlight w:val="red"/>
        </w:rPr>
        <w:t>只要遇到“精确匹配exact match</w:t>
      </w:r>
      <w:r w:rsidRPr="00EC1AB1">
        <w:rPr>
          <w:highlight w:val="red"/>
        </w:rPr>
        <w:t> </w:t>
      </w:r>
      <w:r w:rsidRPr="00EC1AB1">
        <w:rPr>
          <w:szCs w:val="21"/>
          <w:highlight w:val="red"/>
        </w:rPr>
        <w:t>”，即使普通location</w:t>
      </w:r>
      <w:r w:rsidRPr="00EC1AB1">
        <w:rPr>
          <w:highlight w:val="red"/>
        </w:rPr>
        <w:t> </w:t>
      </w:r>
      <w:r w:rsidRPr="00EC1AB1">
        <w:rPr>
          <w:szCs w:val="21"/>
          <w:highlight w:val="red"/>
        </w:rPr>
        <w:t>没有带“=</w:t>
      </w:r>
      <w:r w:rsidRPr="00EC1AB1">
        <w:rPr>
          <w:highlight w:val="red"/>
        </w:rPr>
        <w:t> </w:t>
      </w:r>
      <w:r w:rsidRPr="00EC1AB1">
        <w:rPr>
          <w:szCs w:val="21"/>
          <w:highlight w:val="red"/>
        </w:rPr>
        <w:t>”或“^~</w:t>
      </w:r>
      <w:r w:rsidRPr="00EC1AB1">
        <w:rPr>
          <w:highlight w:val="red"/>
        </w:rPr>
        <w:t> </w:t>
      </w:r>
      <w:r w:rsidRPr="00EC1AB1">
        <w:rPr>
          <w:szCs w:val="21"/>
          <w:highlight w:val="red"/>
        </w:rPr>
        <w:t>”前缀，也一样会终止后面的匹配。</w:t>
      </w:r>
    </w:p>
    <w:p w:rsidR="00061B98" w:rsidRPr="003150C6" w:rsidRDefault="00061B98" w:rsidP="00061B98">
      <w:pPr>
        <w:pStyle w:val="ad"/>
        <w:rPr>
          <w:szCs w:val="21"/>
        </w:rPr>
      </w:pPr>
      <w:r w:rsidRPr="003150C6">
        <w:rPr>
          <w:szCs w:val="21"/>
        </w:rPr>
        <w:t>先举例解释下，后面例题会用实践告诉大家。假设当前配置是：location /exact/match/test.html {</w:t>
      </w:r>
      <w:r w:rsidRPr="003150C6">
        <w:t> </w:t>
      </w:r>
      <w:r w:rsidRPr="003150C6">
        <w:rPr>
          <w:szCs w:val="21"/>
        </w:rPr>
        <w:t>配置指令</w:t>
      </w:r>
      <w:r w:rsidRPr="003150C6">
        <w:rPr>
          <w:szCs w:val="21"/>
        </w:rPr>
        <w:lastRenderedPageBreak/>
        <w:t>块1}，location /prefix/ {</w:t>
      </w:r>
      <w:r w:rsidRPr="003150C6">
        <w:t> </w:t>
      </w:r>
      <w:r w:rsidRPr="003150C6">
        <w:rPr>
          <w:szCs w:val="21"/>
        </w:rPr>
        <w:t>配置指令块2}</w:t>
      </w:r>
      <w:r w:rsidRPr="003150C6">
        <w:t> </w:t>
      </w:r>
      <w:r w:rsidRPr="003150C6">
        <w:rPr>
          <w:szCs w:val="21"/>
        </w:rPr>
        <w:t>和</w:t>
      </w:r>
      <w:r w:rsidRPr="003150C6">
        <w:t> </w:t>
      </w:r>
      <w:r w:rsidRPr="003150C6">
        <w:rPr>
          <w:szCs w:val="21"/>
        </w:rPr>
        <w:t>location ~ \.html$ {</w:t>
      </w:r>
      <w:r w:rsidRPr="003150C6">
        <w:t> </w:t>
      </w:r>
      <w:r w:rsidRPr="003150C6">
        <w:rPr>
          <w:szCs w:val="21"/>
        </w:rPr>
        <w:t>配置指令块3}</w:t>
      </w:r>
      <w:r w:rsidRPr="003150C6">
        <w:t> </w:t>
      </w:r>
      <w:r w:rsidRPr="003150C6">
        <w:rPr>
          <w:szCs w:val="21"/>
        </w:rPr>
        <w:t>，如果我们请求</w:t>
      </w:r>
      <w:r w:rsidRPr="003150C6">
        <w:t> </w:t>
      </w:r>
      <w:r w:rsidRPr="003150C6">
        <w:rPr>
          <w:szCs w:val="21"/>
        </w:rPr>
        <w:t>GET /prefix/index.html</w:t>
      </w:r>
      <w:r w:rsidRPr="003150C6">
        <w:t> </w:t>
      </w:r>
      <w:r w:rsidRPr="003150C6">
        <w:rPr>
          <w:szCs w:val="21"/>
        </w:rPr>
        <w:t>，则会被匹配到指令块3</w:t>
      </w:r>
      <w:r w:rsidRPr="003150C6">
        <w:t> </w:t>
      </w:r>
      <w:r w:rsidRPr="003150C6">
        <w:rPr>
          <w:szCs w:val="21"/>
        </w:rPr>
        <w:t>，因为普通location /prefix/</w:t>
      </w:r>
      <w:r w:rsidRPr="003150C6">
        <w:t> </w:t>
      </w:r>
      <w:r w:rsidRPr="003150C6">
        <w:rPr>
          <w:szCs w:val="21"/>
        </w:rPr>
        <w:t>依据最大匹配原则能匹配当前请求，但是会被后面的正则location</w:t>
      </w:r>
      <w:r w:rsidRPr="003150C6">
        <w:t> </w:t>
      </w:r>
      <w:r w:rsidRPr="003150C6">
        <w:rPr>
          <w:szCs w:val="21"/>
        </w:rPr>
        <w:t>覆盖；当请求GET /exact/match/test.html</w:t>
      </w:r>
      <w:r w:rsidRPr="003150C6">
        <w:t> </w:t>
      </w:r>
      <w:r w:rsidRPr="003150C6">
        <w:rPr>
          <w:szCs w:val="21"/>
        </w:rPr>
        <w:t>，会匹配到指令块1</w:t>
      </w:r>
      <w:r w:rsidRPr="003150C6">
        <w:t> </w:t>
      </w:r>
      <w:r w:rsidRPr="003150C6">
        <w:rPr>
          <w:szCs w:val="21"/>
        </w:rPr>
        <w:t>，</w:t>
      </w:r>
      <w:r w:rsidRPr="008F41E9">
        <w:rPr>
          <w:szCs w:val="21"/>
          <w:highlight w:val="red"/>
        </w:rPr>
        <w:t>因为这个是普通location</w:t>
      </w:r>
      <w:r w:rsidRPr="008F41E9">
        <w:rPr>
          <w:highlight w:val="red"/>
        </w:rPr>
        <w:t> </w:t>
      </w:r>
      <w:r w:rsidRPr="008F41E9">
        <w:rPr>
          <w:szCs w:val="21"/>
          <w:highlight w:val="red"/>
        </w:rPr>
        <w:t>的exact match</w:t>
      </w:r>
      <w:r w:rsidRPr="008F41E9">
        <w:rPr>
          <w:highlight w:val="red"/>
        </w:rPr>
        <w:t> </w:t>
      </w:r>
      <w:r w:rsidRPr="008F41E9">
        <w:rPr>
          <w:szCs w:val="21"/>
          <w:highlight w:val="red"/>
        </w:rPr>
        <w:t>，会禁止继续搜索正则location</w:t>
      </w:r>
      <w:r w:rsidRPr="008F41E9">
        <w:rPr>
          <w:highlight w:val="red"/>
        </w:rPr>
        <w:t> </w:t>
      </w:r>
      <w:r w:rsidRPr="008F41E9">
        <w:rPr>
          <w:szCs w:val="21"/>
          <w:highlight w:val="red"/>
        </w:rPr>
        <w:t>。</w:t>
      </w:r>
    </w:p>
    <w:p w:rsidR="00061B98" w:rsidRPr="003150C6" w:rsidRDefault="00061B98" w:rsidP="00061B98">
      <w:pPr>
        <w:pStyle w:val="ad"/>
        <w:rPr>
          <w:szCs w:val="21"/>
        </w:rPr>
      </w:pPr>
      <w:r w:rsidRPr="003150C6">
        <w:t>To summarize, the order in which directives are checked is as follows:</w:t>
      </w:r>
    </w:p>
    <w:p w:rsidR="00061B98" w:rsidRPr="003150C6" w:rsidRDefault="00061B98" w:rsidP="00061B98">
      <w:pPr>
        <w:pStyle w:val="ad"/>
        <w:rPr>
          <w:szCs w:val="21"/>
        </w:rPr>
      </w:pPr>
      <w:r w:rsidRPr="003150C6">
        <w:t>Directives with the "=" prefix that match the query exactly. If found, searching stops.</w:t>
      </w:r>
    </w:p>
    <w:p w:rsidR="00061B98" w:rsidRPr="003150C6" w:rsidRDefault="00061B98" w:rsidP="00061B98">
      <w:pPr>
        <w:pStyle w:val="ad"/>
        <w:rPr>
          <w:szCs w:val="21"/>
        </w:rPr>
      </w:pPr>
      <w:r w:rsidRPr="003150C6">
        <w:t>All remaining directives with conventional strings. If this match used the "^~" prefix, searching stops.</w:t>
      </w:r>
    </w:p>
    <w:p w:rsidR="00061B98" w:rsidRPr="003150C6" w:rsidRDefault="00061B98" w:rsidP="00061B98">
      <w:pPr>
        <w:pStyle w:val="ad"/>
        <w:rPr>
          <w:szCs w:val="21"/>
        </w:rPr>
      </w:pPr>
      <w:r w:rsidRPr="003150C6">
        <w:t>Regular expressions, in the order they are defined in the configuration file.</w:t>
      </w:r>
    </w:p>
    <w:p w:rsidR="00061B98" w:rsidRPr="003150C6" w:rsidRDefault="00061B98" w:rsidP="00061B98">
      <w:pPr>
        <w:pStyle w:val="ad"/>
        <w:rPr>
          <w:szCs w:val="21"/>
        </w:rPr>
      </w:pPr>
      <w:r w:rsidRPr="003150C6">
        <w:t>If #3 yielded a match, that result is used. Otherwise, the match from #2 is used.</w:t>
      </w:r>
    </w:p>
    <w:p w:rsidR="00061B98" w:rsidRPr="003150C6" w:rsidRDefault="00061B98" w:rsidP="00061B98">
      <w:pPr>
        <w:pStyle w:val="ad"/>
        <w:rPr>
          <w:szCs w:val="21"/>
        </w:rPr>
      </w:pPr>
      <w:r w:rsidRPr="003150C6">
        <w:t>这个顺序没必要再过多解释了。但我想用自己的话概括下上面的意思</w:t>
      </w:r>
      <w:r w:rsidRPr="008F41E9">
        <w:rPr>
          <w:highlight w:val="red"/>
        </w:rPr>
        <w:t>“正则 location 匹配让步普通location 的严格精确匹配结果；但覆盖普通 location 的最大前缀匹配结果”。</w:t>
      </w:r>
    </w:p>
    <w:p w:rsidR="00061B98" w:rsidRPr="003150C6" w:rsidRDefault="00061B98" w:rsidP="00061B98">
      <w:pPr>
        <w:pStyle w:val="ad"/>
        <w:rPr>
          <w:szCs w:val="21"/>
        </w:rPr>
      </w:pPr>
      <w:r w:rsidRPr="003150C6">
        <w:rPr>
          <w:szCs w:val="21"/>
        </w:rPr>
        <w:t>It is important to know that nginx does the comparison against</w:t>
      </w:r>
      <w:r w:rsidRPr="003150C6">
        <w:t> decoded </w:t>
      </w:r>
      <w:r w:rsidRPr="003150C6">
        <w:rPr>
          <w:szCs w:val="21"/>
        </w:rPr>
        <w:t>URIs. For example, if you wish to match "/images/%20/test", then you must use "/images/ /test" to determine the location.</w:t>
      </w:r>
    </w:p>
    <w:p w:rsidR="00061B98" w:rsidRPr="003150C6" w:rsidRDefault="00061B98" w:rsidP="00061B98">
      <w:pPr>
        <w:pStyle w:val="ad"/>
        <w:rPr>
          <w:szCs w:val="21"/>
        </w:rPr>
      </w:pPr>
      <w:r w:rsidRPr="003150C6">
        <w:rPr>
          <w:szCs w:val="21"/>
        </w:rPr>
        <w:t>在浏览器上显示的URL</w:t>
      </w:r>
      <w:r w:rsidRPr="003150C6">
        <w:t> </w:t>
      </w:r>
      <w:r w:rsidRPr="003150C6">
        <w:rPr>
          <w:szCs w:val="21"/>
        </w:rPr>
        <w:t>一般都会进行URLEncode</w:t>
      </w:r>
      <w:r w:rsidRPr="003150C6">
        <w:t> </w:t>
      </w:r>
      <w:r w:rsidRPr="003150C6">
        <w:rPr>
          <w:szCs w:val="21"/>
        </w:rPr>
        <w:t>，例如“空格”会被编码为%20</w:t>
      </w:r>
      <w:r w:rsidRPr="003150C6">
        <w:t> </w:t>
      </w:r>
      <w:r w:rsidRPr="003150C6">
        <w:rPr>
          <w:szCs w:val="21"/>
        </w:rPr>
        <w:t>，但是Nginx</w:t>
      </w:r>
      <w:r w:rsidRPr="003150C6">
        <w:t> </w:t>
      </w:r>
      <w:r w:rsidRPr="003150C6">
        <w:rPr>
          <w:szCs w:val="21"/>
        </w:rPr>
        <w:t>的URL</w:t>
      </w:r>
      <w:r w:rsidRPr="003150C6">
        <w:t> </w:t>
      </w:r>
      <w:r w:rsidRPr="003150C6">
        <w:rPr>
          <w:szCs w:val="21"/>
        </w:rPr>
        <w:t>的匹配都是针对URLDecode</w:t>
      </w:r>
      <w:r w:rsidRPr="003150C6">
        <w:t> </w:t>
      </w:r>
      <w:r w:rsidRPr="003150C6">
        <w:rPr>
          <w:szCs w:val="21"/>
        </w:rPr>
        <w:t>之后的。也就是说，如果你要匹配“/images/%20/test</w:t>
      </w:r>
      <w:r w:rsidRPr="003150C6">
        <w:t> </w:t>
      </w:r>
      <w:r w:rsidRPr="003150C6">
        <w:rPr>
          <w:szCs w:val="21"/>
        </w:rPr>
        <w:t>”，你写location</w:t>
      </w:r>
      <w:r w:rsidRPr="003150C6">
        <w:t> </w:t>
      </w:r>
      <w:r w:rsidRPr="003150C6">
        <w:rPr>
          <w:szCs w:val="21"/>
        </w:rPr>
        <w:t>的时候匹配目标应该是：“/images/ /test</w:t>
      </w:r>
      <w:r w:rsidRPr="003150C6">
        <w:t> </w:t>
      </w:r>
      <w:r w:rsidRPr="003150C6">
        <w:rPr>
          <w:szCs w:val="21"/>
        </w:rPr>
        <w:t>”。</w:t>
      </w:r>
    </w:p>
    <w:p w:rsidR="00061B98" w:rsidRPr="003150C6" w:rsidRDefault="00061B98" w:rsidP="00061B98">
      <w:pPr>
        <w:pStyle w:val="ad"/>
        <w:rPr>
          <w:szCs w:val="21"/>
        </w:rPr>
      </w:pPr>
      <w:r w:rsidRPr="003150C6">
        <w:rPr>
          <w:szCs w:val="21"/>
        </w:rPr>
        <w:t>Example:</w:t>
      </w:r>
    </w:p>
    <w:p w:rsidR="00061B98" w:rsidRPr="003150C6" w:rsidRDefault="00F306D8" w:rsidP="00061B98">
      <w:pPr>
        <w:pStyle w:val="ad"/>
        <w:rPr>
          <w:szCs w:val="21"/>
        </w:rPr>
      </w:pPr>
      <w:hyperlink r:id="rId96" w:anchor="location" w:history="1">
        <w:r w:rsidR="00061B98" w:rsidRPr="003150C6">
          <w:rPr>
            <w:color w:val="108AC6"/>
          </w:rPr>
          <w:t>location</w:t>
        </w:r>
        <w:r w:rsidR="00061B98" w:rsidRPr="003150C6">
          <w:rPr>
            <w:color w:val="108AC6"/>
            <w:u w:val="single"/>
          </w:rPr>
          <w:t> </w:t>
        </w:r>
      </w:hyperlink>
      <w:r w:rsidR="00061B98" w:rsidRPr="003150C6">
        <w:rPr>
          <w:szCs w:val="21"/>
        </w:rPr>
        <w:t> </w:t>
      </w:r>
      <w:r w:rsidR="00061B98" w:rsidRPr="003150C6">
        <w:t> </w:t>
      </w:r>
      <w:r w:rsidR="00061B98" w:rsidRPr="003150C6">
        <w:rPr>
          <w:szCs w:val="21"/>
        </w:rPr>
        <w:t>= / {</w:t>
      </w:r>
    </w:p>
    <w:p w:rsidR="00061B98" w:rsidRPr="003150C6" w:rsidRDefault="00061B98" w:rsidP="00061B98">
      <w:pPr>
        <w:pStyle w:val="ad"/>
        <w:rPr>
          <w:szCs w:val="21"/>
        </w:rPr>
      </w:pPr>
      <w:r w:rsidRPr="003150C6">
        <w:rPr>
          <w:szCs w:val="21"/>
        </w:rPr>
        <w:t> </w:t>
      </w:r>
      <w:r w:rsidRPr="003150C6">
        <w:t> </w:t>
      </w:r>
      <w:r w:rsidRPr="003150C6">
        <w:rPr>
          <w:szCs w:val="21"/>
        </w:rPr>
        <w:t># matches the query / only.</w:t>
      </w:r>
    </w:p>
    <w:p w:rsidR="00061B98" w:rsidRPr="003150C6" w:rsidRDefault="00061B98" w:rsidP="00061B98">
      <w:pPr>
        <w:pStyle w:val="ad"/>
        <w:rPr>
          <w:szCs w:val="21"/>
        </w:rPr>
      </w:pPr>
      <w:r w:rsidRPr="003150C6">
        <w:rPr>
          <w:szCs w:val="21"/>
        </w:rPr>
        <w:t> </w:t>
      </w:r>
      <w:r w:rsidRPr="003150C6">
        <w:t> </w:t>
      </w:r>
      <w:r w:rsidRPr="003150C6">
        <w:rPr>
          <w:szCs w:val="21"/>
        </w:rPr>
        <w:t>[ configuration A ]</w:t>
      </w:r>
    </w:p>
    <w:p w:rsidR="00061B98" w:rsidRPr="003150C6" w:rsidRDefault="00061B98" w:rsidP="00061B98">
      <w:pPr>
        <w:pStyle w:val="ad"/>
        <w:rPr>
          <w:szCs w:val="21"/>
        </w:rPr>
      </w:pPr>
      <w:r w:rsidRPr="003150C6">
        <w:rPr>
          <w:szCs w:val="21"/>
        </w:rPr>
        <w:t>}</w:t>
      </w:r>
    </w:p>
    <w:p w:rsidR="00061B98" w:rsidRPr="003150C6" w:rsidRDefault="00F306D8" w:rsidP="00061B98">
      <w:pPr>
        <w:pStyle w:val="ad"/>
        <w:rPr>
          <w:szCs w:val="21"/>
        </w:rPr>
      </w:pPr>
      <w:hyperlink r:id="rId97" w:anchor="location" w:history="1">
        <w:r w:rsidR="00061B98" w:rsidRPr="003150C6">
          <w:rPr>
            <w:color w:val="108AC6"/>
          </w:rPr>
          <w:t>location</w:t>
        </w:r>
        <w:r w:rsidR="00061B98" w:rsidRPr="003150C6">
          <w:rPr>
            <w:color w:val="108AC6"/>
            <w:u w:val="single"/>
          </w:rPr>
          <w:t> </w:t>
        </w:r>
      </w:hyperlink>
      <w:r w:rsidR="00061B98" w:rsidRPr="003150C6">
        <w:rPr>
          <w:szCs w:val="21"/>
        </w:rPr>
        <w:t> </w:t>
      </w:r>
      <w:r w:rsidR="00061B98" w:rsidRPr="003150C6">
        <w:t> </w:t>
      </w:r>
      <w:r w:rsidR="00061B98" w:rsidRPr="003150C6">
        <w:rPr>
          <w:szCs w:val="21"/>
        </w:rPr>
        <w:t>/ {</w:t>
      </w:r>
    </w:p>
    <w:p w:rsidR="00061B98" w:rsidRPr="003150C6" w:rsidRDefault="00061B98" w:rsidP="00061B98">
      <w:pPr>
        <w:pStyle w:val="ad"/>
        <w:rPr>
          <w:szCs w:val="21"/>
        </w:rPr>
      </w:pPr>
      <w:r w:rsidRPr="003150C6">
        <w:t>  # matches any query, since all queries begin with /, but regular</w:t>
      </w:r>
    </w:p>
    <w:p w:rsidR="00061B98" w:rsidRPr="003150C6" w:rsidRDefault="00061B98" w:rsidP="00061B98">
      <w:pPr>
        <w:pStyle w:val="ad"/>
        <w:rPr>
          <w:szCs w:val="21"/>
        </w:rPr>
      </w:pPr>
      <w:r w:rsidRPr="003150C6">
        <w:t>  # expressions and any longer conventional blocks will be</w:t>
      </w:r>
    </w:p>
    <w:p w:rsidR="00061B98" w:rsidRPr="003150C6" w:rsidRDefault="00061B98" w:rsidP="00061B98">
      <w:pPr>
        <w:pStyle w:val="ad"/>
        <w:rPr>
          <w:szCs w:val="21"/>
        </w:rPr>
      </w:pPr>
      <w:r w:rsidRPr="003150C6">
        <w:t>  # matched first.</w:t>
      </w:r>
    </w:p>
    <w:p w:rsidR="00061B98" w:rsidRPr="003150C6" w:rsidRDefault="00061B98" w:rsidP="00061B98">
      <w:pPr>
        <w:pStyle w:val="ad"/>
        <w:rPr>
          <w:szCs w:val="21"/>
        </w:rPr>
      </w:pPr>
      <w:r w:rsidRPr="003150C6">
        <w:rPr>
          <w:szCs w:val="21"/>
        </w:rPr>
        <w:t> </w:t>
      </w:r>
      <w:r w:rsidRPr="003150C6">
        <w:t> </w:t>
      </w:r>
      <w:r w:rsidRPr="003150C6">
        <w:rPr>
          <w:szCs w:val="21"/>
        </w:rPr>
        <w:t>[ configuration B ]</w:t>
      </w:r>
    </w:p>
    <w:p w:rsidR="00061B98" w:rsidRPr="003150C6" w:rsidRDefault="00061B98" w:rsidP="00061B98">
      <w:pPr>
        <w:pStyle w:val="ad"/>
        <w:rPr>
          <w:szCs w:val="21"/>
        </w:rPr>
      </w:pPr>
      <w:r w:rsidRPr="003150C6">
        <w:rPr>
          <w:szCs w:val="21"/>
        </w:rPr>
        <w:t>}</w:t>
      </w:r>
    </w:p>
    <w:p w:rsidR="00061B98" w:rsidRPr="003150C6" w:rsidRDefault="00F306D8" w:rsidP="00061B98">
      <w:pPr>
        <w:pStyle w:val="ad"/>
        <w:rPr>
          <w:szCs w:val="21"/>
        </w:rPr>
      </w:pPr>
      <w:hyperlink r:id="rId98" w:anchor="location" w:history="1">
        <w:r w:rsidR="00061B98" w:rsidRPr="003150C6">
          <w:rPr>
            <w:color w:val="108AC6"/>
            <w:u w:val="single"/>
          </w:rPr>
          <w:t>location </w:t>
        </w:r>
      </w:hyperlink>
      <w:r w:rsidR="00061B98" w:rsidRPr="003150C6">
        <w:rPr>
          <w:szCs w:val="21"/>
        </w:rPr>
        <w:t>^~ /images/ {</w:t>
      </w:r>
    </w:p>
    <w:p w:rsidR="00061B98" w:rsidRPr="003150C6" w:rsidRDefault="00061B98" w:rsidP="00061B98">
      <w:pPr>
        <w:pStyle w:val="ad"/>
        <w:rPr>
          <w:szCs w:val="21"/>
        </w:rPr>
      </w:pPr>
      <w:r w:rsidRPr="003150C6">
        <w:t>  </w:t>
      </w:r>
      <w:r w:rsidRPr="003150C6">
        <w:rPr>
          <w:szCs w:val="21"/>
        </w:rPr>
        <w:t> </w:t>
      </w:r>
      <w:r w:rsidRPr="003150C6">
        <w:t> </w:t>
      </w:r>
      <w:r w:rsidRPr="003150C6">
        <w:rPr>
          <w:szCs w:val="21"/>
        </w:rPr>
        <w:t># matches any query beginning with /images/ and halts searching,</w:t>
      </w:r>
    </w:p>
    <w:p w:rsidR="00061B98" w:rsidRPr="003150C6" w:rsidRDefault="00061B98" w:rsidP="00061B98">
      <w:pPr>
        <w:pStyle w:val="ad"/>
        <w:rPr>
          <w:szCs w:val="21"/>
        </w:rPr>
      </w:pPr>
      <w:r w:rsidRPr="003150C6">
        <w:rPr>
          <w:szCs w:val="21"/>
        </w:rPr>
        <w:t> </w:t>
      </w:r>
      <w:r w:rsidRPr="003150C6">
        <w:t> </w:t>
      </w:r>
      <w:r w:rsidRPr="003150C6">
        <w:rPr>
          <w:szCs w:val="21"/>
        </w:rPr>
        <w:t># so regular expressions will not be checked.</w:t>
      </w:r>
    </w:p>
    <w:p w:rsidR="00061B98" w:rsidRPr="003150C6" w:rsidRDefault="00061B98" w:rsidP="00061B98">
      <w:pPr>
        <w:pStyle w:val="ad"/>
        <w:rPr>
          <w:szCs w:val="21"/>
        </w:rPr>
      </w:pPr>
      <w:r w:rsidRPr="003150C6">
        <w:rPr>
          <w:szCs w:val="21"/>
        </w:rPr>
        <w:t> </w:t>
      </w:r>
      <w:r w:rsidRPr="003150C6">
        <w:t> </w:t>
      </w:r>
      <w:r w:rsidRPr="003150C6">
        <w:rPr>
          <w:szCs w:val="21"/>
        </w:rPr>
        <w:t>[ configuration C ]</w:t>
      </w:r>
    </w:p>
    <w:p w:rsidR="00061B98" w:rsidRPr="003150C6" w:rsidRDefault="00061B98" w:rsidP="00061B98">
      <w:pPr>
        <w:pStyle w:val="ad"/>
        <w:rPr>
          <w:szCs w:val="21"/>
        </w:rPr>
      </w:pPr>
      <w:r w:rsidRPr="003150C6">
        <w:rPr>
          <w:szCs w:val="21"/>
        </w:rPr>
        <w:t>}</w:t>
      </w:r>
    </w:p>
    <w:p w:rsidR="00061B98" w:rsidRPr="003150C6" w:rsidRDefault="00F306D8" w:rsidP="00061B98">
      <w:pPr>
        <w:pStyle w:val="ad"/>
        <w:rPr>
          <w:szCs w:val="21"/>
        </w:rPr>
      </w:pPr>
      <w:hyperlink r:id="rId99" w:anchor="location" w:history="1">
        <w:r w:rsidR="00061B98" w:rsidRPr="003150C6">
          <w:rPr>
            <w:color w:val="108AC6"/>
          </w:rPr>
          <w:t>location</w:t>
        </w:r>
        <w:r w:rsidR="00061B98" w:rsidRPr="003150C6">
          <w:rPr>
            <w:color w:val="108AC6"/>
            <w:u w:val="single"/>
          </w:rPr>
          <w:t> </w:t>
        </w:r>
      </w:hyperlink>
      <w:r w:rsidR="00061B98" w:rsidRPr="003150C6">
        <w:rPr>
          <w:szCs w:val="21"/>
        </w:rPr>
        <w:t>~* \.(gif|jpg|jpeg)$ {</w:t>
      </w:r>
    </w:p>
    <w:p w:rsidR="00061B98" w:rsidRPr="003150C6" w:rsidRDefault="00061B98" w:rsidP="00061B98">
      <w:pPr>
        <w:pStyle w:val="ad"/>
        <w:rPr>
          <w:szCs w:val="21"/>
        </w:rPr>
      </w:pPr>
      <w:r w:rsidRPr="003150C6">
        <w:rPr>
          <w:szCs w:val="21"/>
        </w:rPr>
        <w:t> </w:t>
      </w:r>
      <w:r w:rsidRPr="003150C6">
        <w:t> </w:t>
      </w:r>
      <w:r w:rsidRPr="003150C6">
        <w:rPr>
          <w:szCs w:val="21"/>
        </w:rPr>
        <w:t># matches any request ending in gif, jpg, or jpeg. However, all</w:t>
      </w:r>
    </w:p>
    <w:p w:rsidR="00061B98" w:rsidRPr="003150C6" w:rsidRDefault="00061B98" w:rsidP="00061B98">
      <w:pPr>
        <w:pStyle w:val="ad"/>
        <w:rPr>
          <w:szCs w:val="21"/>
        </w:rPr>
      </w:pPr>
      <w:r w:rsidRPr="003150C6">
        <w:rPr>
          <w:szCs w:val="21"/>
        </w:rPr>
        <w:t> </w:t>
      </w:r>
      <w:r w:rsidRPr="003150C6">
        <w:t> </w:t>
      </w:r>
      <w:r w:rsidRPr="003150C6">
        <w:rPr>
          <w:szCs w:val="21"/>
        </w:rPr>
        <w:t># requests to the /images/ directory will be handled by</w:t>
      </w:r>
    </w:p>
    <w:p w:rsidR="00061B98" w:rsidRPr="003150C6" w:rsidRDefault="00061B98" w:rsidP="00061B98">
      <w:pPr>
        <w:pStyle w:val="ad"/>
        <w:rPr>
          <w:szCs w:val="21"/>
        </w:rPr>
      </w:pPr>
      <w:r w:rsidRPr="003150C6">
        <w:rPr>
          <w:szCs w:val="21"/>
        </w:rPr>
        <w:lastRenderedPageBreak/>
        <w:t> </w:t>
      </w:r>
      <w:r w:rsidRPr="003150C6">
        <w:t> </w:t>
      </w:r>
      <w:r w:rsidRPr="003150C6">
        <w:rPr>
          <w:szCs w:val="21"/>
        </w:rPr>
        <w:t># Configuration C.  </w:t>
      </w:r>
    </w:p>
    <w:p w:rsidR="00061B98" w:rsidRPr="003150C6" w:rsidRDefault="00061B98" w:rsidP="00061B98">
      <w:pPr>
        <w:pStyle w:val="ad"/>
        <w:rPr>
          <w:szCs w:val="21"/>
        </w:rPr>
      </w:pPr>
      <w:r w:rsidRPr="003150C6">
        <w:rPr>
          <w:szCs w:val="21"/>
        </w:rPr>
        <w:t> </w:t>
      </w:r>
      <w:r w:rsidRPr="003150C6">
        <w:t> </w:t>
      </w:r>
      <w:r w:rsidRPr="003150C6">
        <w:rPr>
          <w:szCs w:val="21"/>
        </w:rPr>
        <w:t>[ configuration D ]</w:t>
      </w:r>
    </w:p>
    <w:p w:rsidR="00061B98" w:rsidRPr="003150C6" w:rsidRDefault="00061B98" w:rsidP="00061B98">
      <w:pPr>
        <w:pStyle w:val="ad"/>
        <w:rPr>
          <w:szCs w:val="21"/>
        </w:rPr>
      </w:pPr>
      <w:r w:rsidRPr="003150C6">
        <w:rPr>
          <w:szCs w:val="21"/>
        </w:rPr>
        <w:t>}</w:t>
      </w:r>
    </w:p>
    <w:p w:rsidR="00061B98" w:rsidRPr="003150C6" w:rsidRDefault="00061B98" w:rsidP="00061B98">
      <w:pPr>
        <w:pStyle w:val="ad"/>
        <w:rPr>
          <w:szCs w:val="21"/>
        </w:rPr>
      </w:pPr>
      <w:r w:rsidRPr="003150C6">
        <w:rPr>
          <w:szCs w:val="21"/>
        </w:rPr>
        <w:t> </w:t>
      </w:r>
    </w:p>
    <w:p w:rsidR="00061B98" w:rsidRPr="003150C6" w:rsidRDefault="00061B98" w:rsidP="00061B98">
      <w:pPr>
        <w:pStyle w:val="ad"/>
        <w:rPr>
          <w:szCs w:val="21"/>
        </w:rPr>
      </w:pPr>
      <w:r w:rsidRPr="003150C6">
        <w:rPr>
          <w:szCs w:val="21"/>
        </w:rPr>
        <w:t>上述这4</w:t>
      </w:r>
      <w:r w:rsidRPr="003150C6">
        <w:t> </w:t>
      </w:r>
      <w:r w:rsidRPr="003150C6">
        <w:rPr>
          <w:szCs w:val="21"/>
        </w:rPr>
        <w:t>个location</w:t>
      </w:r>
      <w:r w:rsidRPr="003150C6">
        <w:t> </w:t>
      </w:r>
      <w:r w:rsidRPr="003150C6">
        <w:rPr>
          <w:szCs w:val="21"/>
        </w:rPr>
        <w:t>的配置，没什么好解释的，唯一需要说明的是location / {[configuration B]}</w:t>
      </w:r>
      <w:r w:rsidRPr="003150C6">
        <w:t> </w:t>
      </w:r>
      <w:r w:rsidRPr="003150C6">
        <w:rPr>
          <w:szCs w:val="21"/>
        </w:rPr>
        <w:t>，原文的注释严格来说是错误的，但我相信原文作者是了解规则的，只是文字描述上简化了下，但这个简化容易给读者造成“误解：先检查正则location</w:t>
      </w:r>
      <w:r w:rsidRPr="003150C6">
        <w:t> </w:t>
      </w:r>
      <w:r w:rsidRPr="003150C6">
        <w:rPr>
          <w:szCs w:val="21"/>
        </w:rPr>
        <w:t>，再检查普通location</w:t>
      </w:r>
      <w:r w:rsidRPr="003150C6">
        <w:t> </w:t>
      </w:r>
      <w:r w:rsidRPr="003150C6">
        <w:rPr>
          <w:szCs w:val="21"/>
        </w:rPr>
        <w:t>”。原文：“matches any query, since all queries begin with /,</w:t>
      </w:r>
      <w:r w:rsidRPr="003150C6">
        <w:t> </w:t>
      </w:r>
      <w:r w:rsidRPr="003150C6">
        <w:rPr>
          <w:szCs w:val="21"/>
        </w:rPr>
        <w:t>but</w:t>
      </w:r>
      <w:r w:rsidRPr="003150C6">
        <w:t>regular expressions </w:t>
      </w:r>
      <w:r w:rsidRPr="003150C6">
        <w:rPr>
          <w:szCs w:val="21"/>
        </w:rPr>
        <w:t>and any longer conventional blocks</w:t>
      </w:r>
      <w:r w:rsidRPr="003150C6">
        <w:t> will be matched first. </w:t>
      </w:r>
      <w:r w:rsidRPr="003150C6">
        <w:rPr>
          <w:szCs w:val="21"/>
        </w:rPr>
        <w:t>”大意是说：“location / {}</w:t>
      </w:r>
      <w:r w:rsidRPr="003150C6">
        <w:t> </w:t>
      </w:r>
      <w:r w:rsidRPr="003150C6">
        <w:rPr>
          <w:szCs w:val="21"/>
        </w:rPr>
        <w:t>能够匹配所有HTTP</w:t>
      </w:r>
      <w:r w:rsidRPr="003150C6">
        <w:t> </w:t>
      </w:r>
      <w:r w:rsidRPr="003150C6">
        <w:rPr>
          <w:szCs w:val="21"/>
        </w:rPr>
        <w:t>请求，因为任何HTTP</w:t>
      </w:r>
      <w:r w:rsidRPr="003150C6">
        <w:t> </w:t>
      </w:r>
      <w:r w:rsidRPr="003150C6">
        <w:rPr>
          <w:szCs w:val="21"/>
        </w:rPr>
        <w:t>请求都必然是以‘/</w:t>
      </w:r>
      <w:r w:rsidRPr="003150C6">
        <w:t> </w:t>
      </w:r>
      <w:r w:rsidRPr="003150C6">
        <w:rPr>
          <w:szCs w:val="21"/>
        </w:rPr>
        <w:t>’开始的（这半句没有错误）。</w:t>
      </w:r>
      <w:r w:rsidRPr="003150C6">
        <w:t>但是，正则location </w:t>
      </w:r>
      <w:r w:rsidRPr="003150C6">
        <w:rPr>
          <w:szCs w:val="21"/>
        </w:rPr>
        <w:t>和其他任何比‘/</w:t>
      </w:r>
      <w:r w:rsidRPr="003150C6">
        <w:t> </w:t>
      </w:r>
      <w:r w:rsidRPr="003150C6">
        <w:rPr>
          <w:szCs w:val="21"/>
        </w:rPr>
        <w:t>’更长的普通location</w:t>
      </w:r>
      <w:r w:rsidRPr="003150C6">
        <w:t> </w:t>
      </w:r>
      <w:r w:rsidRPr="003150C6">
        <w:rPr>
          <w:szCs w:val="21"/>
        </w:rPr>
        <w:t>（location / {}</w:t>
      </w:r>
      <w:r w:rsidRPr="003150C6">
        <w:t> </w:t>
      </w:r>
      <w:r w:rsidRPr="003150C6">
        <w:rPr>
          <w:szCs w:val="21"/>
        </w:rPr>
        <w:t>是普通location</w:t>
      </w:r>
      <w:r w:rsidRPr="003150C6">
        <w:t> </w:t>
      </w:r>
      <w:r w:rsidRPr="003150C6">
        <w:rPr>
          <w:szCs w:val="21"/>
        </w:rPr>
        <w:t>里面最短的，因此其他任何普通location</w:t>
      </w:r>
      <w:r w:rsidRPr="003150C6">
        <w:t> </w:t>
      </w:r>
      <w:r w:rsidRPr="003150C6">
        <w:rPr>
          <w:szCs w:val="21"/>
        </w:rPr>
        <w:t>都会比它更长，当然location = / {}</w:t>
      </w:r>
      <w:r w:rsidRPr="003150C6">
        <w:t> </w:t>
      </w:r>
      <w:r w:rsidRPr="003150C6">
        <w:rPr>
          <w:szCs w:val="21"/>
        </w:rPr>
        <w:t>和</w:t>
      </w:r>
      <w:r w:rsidRPr="003150C6">
        <w:t> </w:t>
      </w:r>
      <w:r w:rsidRPr="003150C6">
        <w:rPr>
          <w:szCs w:val="21"/>
        </w:rPr>
        <w:t>location ^~ / {}</w:t>
      </w:r>
      <w:r w:rsidRPr="003150C6">
        <w:t> </w:t>
      </w:r>
      <w:r w:rsidRPr="003150C6">
        <w:rPr>
          <w:szCs w:val="21"/>
        </w:rPr>
        <w:t>是一样长的）</w:t>
      </w:r>
      <w:r w:rsidRPr="003150C6">
        <w:t>会优先匹配（matched first ）。” </w:t>
      </w:r>
      <w:r w:rsidRPr="003150C6">
        <w:rPr>
          <w:szCs w:val="21"/>
        </w:rPr>
        <w:t>原文作者说“</w:t>
      </w:r>
      <w:r w:rsidRPr="003150C6">
        <w:t> </w:t>
      </w:r>
      <w:r w:rsidRPr="003150C6">
        <w:rPr>
          <w:szCs w:val="21"/>
        </w:rPr>
        <w:t>but regular expressions will be matched first.</w:t>
      </w:r>
      <w:r w:rsidRPr="003150C6">
        <w:t> </w:t>
      </w:r>
      <w:r w:rsidRPr="003150C6">
        <w:rPr>
          <w:szCs w:val="21"/>
        </w:rPr>
        <w:t>”应该只是想说正则</w:t>
      </w:r>
      <w:r w:rsidRPr="003150C6">
        <w:t> </w:t>
      </w:r>
      <w:r w:rsidRPr="003150C6">
        <w:rPr>
          <w:szCs w:val="21"/>
        </w:rPr>
        <w:t>location</w:t>
      </w:r>
      <w:r w:rsidRPr="003150C6">
        <w:t> </w:t>
      </w:r>
      <w:r w:rsidRPr="003150C6">
        <w:rPr>
          <w:szCs w:val="21"/>
        </w:rPr>
        <w:t>会覆盖这里的</w:t>
      </w:r>
      <w:r w:rsidRPr="003150C6">
        <w:t> </w:t>
      </w:r>
      <w:r w:rsidRPr="003150C6">
        <w:rPr>
          <w:szCs w:val="21"/>
        </w:rPr>
        <w:t>location / {}</w:t>
      </w:r>
      <w:r w:rsidRPr="003150C6">
        <w:t> </w:t>
      </w:r>
      <w:r w:rsidRPr="003150C6">
        <w:rPr>
          <w:szCs w:val="21"/>
        </w:rPr>
        <w:t>，但依然是普通location / {}</w:t>
      </w:r>
      <w:r w:rsidRPr="003150C6">
        <w:t> </w:t>
      </w:r>
      <w:r w:rsidRPr="003150C6">
        <w:rPr>
          <w:szCs w:val="21"/>
        </w:rPr>
        <w:t>先于正则</w:t>
      </w:r>
      <w:r w:rsidRPr="003150C6">
        <w:t> </w:t>
      </w:r>
      <w:r w:rsidRPr="003150C6">
        <w:rPr>
          <w:szCs w:val="21"/>
        </w:rPr>
        <w:t>location</w:t>
      </w:r>
      <w:r w:rsidRPr="003150C6">
        <w:t> </w:t>
      </w:r>
      <w:r w:rsidRPr="003150C6">
        <w:rPr>
          <w:szCs w:val="21"/>
        </w:rPr>
        <w:t>匹配，接着再正则</w:t>
      </w:r>
      <w:r w:rsidRPr="003150C6">
        <w:t> </w:t>
      </w:r>
      <w:r w:rsidRPr="003150C6">
        <w:rPr>
          <w:szCs w:val="21"/>
        </w:rPr>
        <w:t>location</w:t>
      </w:r>
      <w:r w:rsidRPr="003150C6">
        <w:t> </w:t>
      </w:r>
      <w:r w:rsidRPr="003150C6">
        <w:rPr>
          <w:szCs w:val="21"/>
        </w:rPr>
        <w:t>匹配；但其他更长的普通</w:t>
      </w:r>
      <w:r w:rsidRPr="003150C6">
        <w:t> </w:t>
      </w:r>
      <w:r w:rsidRPr="003150C6">
        <w:rPr>
          <w:szCs w:val="21"/>
        </w:rPr>
        <w:t>location</w:t>
      </w:r>
      <w:r w:rsidRPr="003150C6">
        <w:t> </w:t>
      </w:r>
      <w:r w:rsidRPr="003150C6">
        <w:rPr>
          <w:szCs w:val="21"/>
        </w:rPr>
        <w:t>（</w:t>
      </w:r>
      <w:r w:rsidRPr="003150C6">
        <w:t> </w:t>
      </w:r>
      <w:r w:rsidRPr="003150C6">
        <w:rPr>
          <w:szCs w:val="21"/>
        </w:rPr>
        <w:t>any longer conventional blocks</w:t>
      </w:r>
      <w:r w:rsidRPr="003150C6">
        <w:t> </w:t>
      </w:r>
      <w:r w:rsidRPr="003150C6">
        <w:rPr>
          <w:szCs w:val="21"/>
        </w:rPr>
        <w:t>）的确会先于</w:t>
      </w:r>
      <w:r w:rsidRPr="003150C6">
        <w:t> </w:t>
      </w:r>
      <w:r w:rsidRPr="003150C6">
        <w:rPr>
          <w:szCs w:val="21"/>
        </w:rPr>
        <w:t>location / {}</w:t>
      </w:r>
      <w:r w:rsidRPr="003150C6">
        <w:t> </w:t>
      </w:r>
      <w:r w:rsidRPr="003150C6">
        <w:rPr>
          <w:szCs w:val="21"/>
        </w:rPr>
        <w:t>匹配。</w:t>
      </w:r>
    </w:p>
    <w:p w:rsidR="00061B98" w:rsidRPr="003150C6" w:rsidRDefault="00061B98" w:rsidP="00061B98">
      <w:pPr>
        <w:pStyle w:val="ad"/>
        <w:rPr>
          <w:szCs w:val="21"/>
        </w:rPr>
      </w:pPr>
      <w:r w:rsidRPr="003150C6">
        <w:rPr>
          <w:szCs w:val="21"/>
        </w:rPr>
        <w:t> </w:t>
      </w:r>
    </w:p>
    <w:p w:rsidR="00061B98" w:rsidRPr="003150C6" w:rsidRDefault="00061B98" w:rsidP="00061B98">
      <w:pPr>
        <w:pStyle w:val="ad"/>
        <w:rPr>
          <w:szCs w:val="21"/>
        </w:rPr>
      </w:pPr>
      <w:r w:rsidRPr="003150C6">
        <w:rPr>
          <w:szCs w:val="21"/>
        </w:rPr>
        <w:t>Example requests:</w:t>
      </w:r>
    </w:p>
    <w:p w:rsidR="00061B98" w:rsidRPr="003150C6" w:rsidRDefault="00061B98" w:rsidP="00061B98">
      <w:pPr>
        <w:pStyle w:val="ad"/>
        <w:rPr>
          <w:szCs w:val="21"/>
        </w:rPr>
      </w:pPr>
      <w:r w:rsidRPr="003150C6">
        <w:rPr>
          <w:szCs w:val="21"/>
        </w:rPr>
        <w:t>/ -&gt; configuration A</w:t>
      </w:r>
    </w:p>
    <w:p w:rsidR="00061B98" w:rsidRPr="003150C6" w:rsidRDefault="00061B98" w:rsidP="00061B98">
      <w:pPr>
        <w:pStyle w:val="ad"/>
        <w:rPr>
          <w:szCs w:val="21"/>
        </w:rPr>
      </w:pPr>
      <w:r w:rsidRPr="003150C6">
        <w:rPr>
          <w:szCs w:val="21"/>
        </w:rPr>
        <w:t>/documents/document.html -&gt; configuration B</w:t>
      </w:r>
    </w:p>
    <w:p w:rsidR="00061B98" w:rsidRPr="003150C6" w:rsidRDefault="00061B98" w:rsidP="00061B98">
      <w:pPr>
        <w:pStyle w:val="ad"/>
        <w:rPr>
          <w:szCs w:val="21"/>
        </w:rPr>
      </w:pPr>
      <w:r w:rsidRPr="003150C6">
        <w:rPr>
          <w:szCs w:val="21"/>
        </w:rPr>
        <w:t>/images/1.gif -&gt; configuration C</w:t>
      </w:r>
    </w:p>
    <w:p w:rsidR="00061B98" w:rsidRPr="003150C6" w:rsidRDefault="00061B98" w:rsidP="00061B98">
      <w:pPr>
        <w:pStyle w:val="ad"/>
        <w:rPr>
          <w:szCs w:val="21"/>
        </w:rPr>
      </w:pPr>
      <w:r w:rsidRPr="003150C6">
        <w:rPr>
          <w:szCs w:val="21"/>
        </w:rPr>
        <w:t>/documents/1.jpg -&gt; configuration D</w:t>
      </w:r>
    </w:p>
    <w:p w:rsidR="00061B98" w:rsidRPr="003150C6" w:rsidRDefault="00061B98" w:rsidP="00061B98">
      <w:pPr>
        <w:pStyle w:val="ad"/>
        <w:rPr>
          <w:szCs w:val="21"/>
        </w:rPr>
      </w:pPr>
      <w:r w:rsidRPr="003150C6">
        <w:t>Note that you could define these 4 configurations in any order and the results would remain the same.</w:t>
      </w:r>
    </w:p>
    <w:p w:rsidR="00061B98" w:rsidRPr="003150C6" w:rsidRDefault="00061B98" w:rsidP="00061B98">
      <w:pPr>
        <w:pStyle w:val="ad"/>
        <w:rPr>
          <w:szCs w:val="21"/>
        </w:rPr>
      </w:pPr>
      <w:r w:rsidRPr="003150C6">
        <w:rPr>
          <w:szCs w:val="21"/>
        </w:rPr>
        <w:t>需要提醒下：这里说“in any order</w:t>
      </w:r>
      <w:r w:rsidRPr="003150C6">
        <w:t> </w:t>
      </w:r>
      <w:r w:rsidRPr="003150C6">
        <w:rPr>
          <w:szCs w:val="21"/>
        </w:rPr>
        <w:t>”和“… remain the same</w:t>
      </w:r>
      <w:r w:rsidRPr="003150C6">
        <w:t> </w:t>
      </w:r>
      <w:r w:rsidRPr="003150C6">
        <w:rPr>
          <w:szCs w:val="21"/>
        </w:rPr>
        <w:t>”是因为上面只有一个正则location</w:t>
      </w:r>
      <w:r w:rsidRPr="003150C6">
        <w:t> </w:t>
      </w:r>
      <w:r w:rsidRPr="003150C6">
        <w:rPr>
          <w:szCs w:val="21"/>
        </w:rPr>
        <w:t>。文章前面已经说了正则location</w:t>
      </w:r>
      <w:r w:rsidRPr="003150C6">
        <w:t> </w:t>
      </w:r>
      <w:r w:rsidRPr="003150C6">
        <w:rPr>
          <w:szCs w:val="21"/>
        </w:rPr>
        <w:t>的匹配是跟编辑顺序有关系的。</w:t>
      </w:r>
    </w:p>
    <w:p w:rsidR="00061B98" w:rsidRPr="003150C6" w:rsidRDefault="00061B98" w:rsidP="00061B98">
      <w:pPr>
        <w:pStyle w:val="ad"/>
        <w:rPr>
          <w:szCs w:val="21"/>
        </w:rPr>
      </w:pPr>
      <w:r w:rsidRPr="003150C6">
        <w:t>While nested locations are allowed by the configuration file parser, their use is discouraged and may produce unexpected results.</w:t>
      </w:r>
    </w:p>
    <w:p w:rsidR="00061B98" w:rsidRPr="003150C6" w:rsidRDefault="00061B98" w:rsidP="00061B98">
      <w:pPr>
        <w:pStyle w:val="ad"/>
        <w:rPr>
          <w:szCs w:val="21"/>
        </w:rPr>
      </w:pPr>
      <w:r w:rsidRPr="003150C6">
        <w:rPr>
          <w:szCs w:val="21"/>
        </w:rPr>
        <w:t>实际上</w:t>
      </w:r>
      <w:r w:rsidRPr="003150C6">
        <w:t> </w:t>
      </w:r>
      <w:r w:rsidRPr="003150C6">
        <w:rPr>
          <w:szCs w:val="21"/>
        </w:rPr>
        <w:t>nginx</w:t>
      </w:r>
      <w:r w:rsidRPr="003150C6">
        <w:t> </w:t>
      </w:r>
      <w:r w:rsidRPr="003150C6">
        <w:rPr>
          <w:szCs w:val="21"/>
        </w:rPr>
        <w:t>的配置文件解析程序是允许</w:t>
      </w:r>
      <w:r w:rsidRPr="003150C6">
        <w:t> </w:t>
      </w:r>
      <w:r w:rsidRPr="003150C6">
        <w:rPr>
          <w:szCs w:val="21"/>
        </w:rPr>
        <w:t>location</w:t>
      </w:r>
      <w:r w:rsidRPr="003150C6">
        <w:t> </w:t>
      </w:r>
      <w:r w:rsidRPr="003150C6">
        <w:rPr>
          <w:szCs w:val="21"/>
        </w:rPr>
        <w:t>嵌套定义的（</w:t>
      </w:r>
      <w:r w:rsidRPr="003150C6">
        <w:t> </w:t>
      </w:r>
      <w:r w:rsidRPr="003150C6">
        <w:rPr>
          <w:szCs w:val="21"/>
        </w:rPr>
        <w:t>location / { location /uri/ {} }</w:t>
      </w:r>
      <w:r w:rsidRPr="003150C6">
        <w:t> </w:t>
      </w:r>
      <w:r w:rsidRPr="003150C6">
        <w:rPr>
          <w:szCs w:val="21"/>
        </w:rPr>
        <w:t>）。但是我们平时却很少看见这样的配置，那是因为</w:t>
      </w:r>
      <w:r w:rsidRPr="003150C6">
        <w:t> </w:t>
      </w:r>
      <w:r w:rsidRPr="003150C6">
        <w:rPr>
          <w:szCs w:val="21"/>
        </w:rPr>
        <w:t>nginx</w:t>
      </w:r>
      <w:r w:rsidRPr="003150C6">
        <w:t> </w:t>
      </w:r>
      <w:r w:rsidRPr="003150C6">
        <w:rPr>
          <w:szCs w:val="21"/>
        </w:rPr>
        <w:t>官方并不建议大家这么做，因为这样会导致很多意想不到的后果。</w:t>
      </w:r>
    </w:p>
    <w:p w:rsidR="00061B98" w:rsidRPr="003150C6" w:rsidRDefault="00061B98" w:rsidP="00061B98">
      <w:pPr>
        <w:pStyle w:val="ad"/>
        <w:rPr>
          <w:szCs w:val="21"/>
        </w:rPr>
      </w:pPr>
      <w:r w:rsidRPr="003150C6">
        <w:t>The prefix "@" specifies a named location. Such locations are not used during normal processing of requests, they are intended only to process internally redirected requests (see </w:t>
      </w:r>
      <w:hyperlink r:id="rId100" w:anchor="error_page" w:tooltip="HttpCoreModule" w:history="1">
        <w:r w:rsidRPr="003150C6">
          <w:rPr>
            <w:color w:val="108AC6"/>
            <w:u w:val="single"/>
          </w:rPr>
          <w:t>error_page </w:t>
        </w:r>
      </w:hyperlink>
      <w:r w:rsidRPr="003150C6">
        <w:t>,</w:t>
      </w:r>
      <w:hyperlink r:id="rId101" w:anchor="try_files" w:tooltip="HttpCoreModule" w:history="1">
        <w:r w:rsidRPr="003150C6">
          <w:rPr>
            <w:color w:val="108AC6"/>
            <w:u w:val="single"/>
          </w:rPr>
          <w:t>try_files </w:t>
        </w:r>
      </w:hyperlink>
      <w:r w:rsidRPr="003150C6">
        <w:t>).</w:t>
      </w:r>
    </w:p>
    <w:p w:rsidR="00A146F4" w:rsidRDefault="00061B98" w:rsidP="00061B98">
      <w:pPr>
        <w:pStyle w:val="ad"/>
        <w:rPr>
          <w:szCs w:val="21"/>
          <w:highlight w:val="lightGray"/>
        </w:rPr>
      </w:pPr>
      <w:r w:rsidRPr="003150C6">
        <w:rPr>
          <w:szCs w:val="21"/>
        </w:rPr>
        <w:t>文章开始说了location</w:t>
      </w:r>
      <w:r w:rsidRPr="003150C6">
        <w:t> </w:t>
      </w:r>
      <w:r w:rsidRPr="003150C6">
        <w:rPr>
          <w:szCs w:val="21"/>
        </w:rPr>
        <w:t>的语法中，可以有“=</w:t>
      </w:r>
      <w:r w:rsidRPr="003150C6">
        <w:t> </w:t>
      </w:r>
      <w:r w:rsidRPr="003150C6">
        <w:rPr>
          <w:szCs w:val="21"/>
        </w:rPr>
        <w:t>”，“^~</w:t>
      </w:r>
      <w:r w:rsidRPr="003150C6">
        <w:t> </w:t>
      </w:r>
      <w:r w:rsidRPr="003150C6">
        <w:rPr>
          <w:szCs w:val="21"/>
        </w:rPr>
        <w:t>”，“~</w:t>
      </w:r>
      <w:r w:rsidRPr="003150C6">
        <w:t> </w:t>
      </w:r>
      <w:r w:rsidRPr="003150C6">
        <w:rPr>
          <w:szCs w:val="21"/>
        </w:rPr>
        <w:t>”和“~*</w:t>
      </w:r>
      <w:r w:rsidRPr="003150C6">
        <w:t> </w:t>
      </w:r>
      <w:r w:rsidRPr="003150C6">
        <w:rPr>
          <w:szCs w:val="21"/>
        </w:rPr>
        <w:t>”前缀，或者干脆没有任何前缀，还有“@</w:t>
      </w:r>
      <w:r w:rsidRPr="003150C6">
        <w:t> </w:t>
      </w:r>
      <w:r w:rsidRPr="003150C6">
        <w:rPr>
          <w:szCs w:val="21"/>
        </w:rPr>
        <w:t>”前缀，但是后面的分析我们始终没有谈到“@</w:t>
      </w:r>
      <w:r w:rsidRPr="003150C6">
        <w:t> </w:t>
      </w:r>
      <w:r w:rsidRPr="003150C6">
        <w:rPr>
          <w:szCs w:val="21"/>
        </w:rPr>
        <w:t>”前缀。文章最后点内容，介绍了“＠”的用途：“</w:t>
      </w:r>
      <w:r w:rsidRPr="00ED3D28">
        <w:rPr>
          <w:szCs w:val="21"/>
          <w:highlight w:val="red"/>
        </w:rPr>
        <w:t>@</w:t>
      </w:r>
      <w:r w:rsidRPr="00ED3D28">
        <w:rPr>
          <w:highlight w:val="red"/>
        </w:rPr>
        <w:t> </w:t>
      </w:r>
      <w:r w:rsidRPr="00ED3D28">
        <w:rPr>
          <w:szCs w:val="21"/>
          <w:highlight w:val="red"/>
        </w:rPr>
        <w:t>”是用来定义“Named Location</w:t>
      </w:r>
      <w:r w:rsidRPr="00ED3D28">
        <w:rPr>
          <w:highlight w:val="red"/>
        </w:rPr>
        <w:t> </w:t>
      </w:r>
      <w:r w:rsidRPr="00ED3D28">
        <w:rPr>
          <w:szCs w:val="21"/>
          <w:highlight w:val="red"/>
        </w:rPr>
        <w:t>”的（你可以理解为独立于“普通location</w:t>
      </w:r>
      <w:r w:rsidRPr="00ED3D28">
        <w:rPr>
          <w:highlight w:val="red"/>
        </w:rPr>
        <w:t> </w:t>
      </w:r>
      <w:r w:rsidRPr="00ED3D28">
        <w:rPr>
          <w:szCs w:val="21"/>
          <w:highlight w:val="red"/>
        </w:rPr>
        <w:t xml:space="preserve">（location using literal </w:t>
      </w:r>
      <w:r w:rsidRPr="00ED3D28">
        <w:rPr>
          <w:szCs w:val="21"/>
          <w:highlight w:val="red"/>
        </w:rPr>
        <w:lastRenderedPageBreak/>
        <w:t>strings</w:t>
      </w:r>
      <w:r w:rsidRPr="00ED3D28">
        <w:rPr>
          <w:highlight w:val="red"/>
        </w:rPr>
        <w:t> </w:t>
      </w:r>
      <w:r w:rsidRPr="00ED3D28">
        <w:rPr>
          <w:szCs w:val="21"/>
          <w:highlight w:val="red"/>
        </w:rPr>
        <w:t>）”和“正则location</w:t>
      </w:r>
      <w:r w:rsidRPr="00ED3D28">
        <w:rPr>
          <w:highlight w:val="red"/>
        </w:rPr>
        <w:t> </w:t>
      </w:r>
      <w:r w:rsidRPr="00ED3D28">
        <w:rPr>
          <w:szCs w:val="21"/>
          <w:highlight w:val="red"/>
        </w:rPr>
        <w:t>（location using regular expressions</w:t>
      </w:r>
      <w:r w:rsidRPr="00ED3D28">
        <w:rPr>
          <w:highlight w:val="red"/>
        </w:rPr>
        <w:t> </w:t>
      </w:r>
      <w:r w:rsidRPr="00ED3D28">
        <w:rPr>
          <w:szCs w:val="21"/>
          <w:highlight w:val="red"/>
        </w:rPr>
        <w:t>）”之外的第三种类型），</w:t>
      </w:r>
      <w:r w:rsidRPr="00ED3D28">
        <w:rPr>
          <w:szCs w:val="21"/>
          <w:highlight w:val="lightGray"/>
        </w:rPr>
        <w:t>这种“Named Location</w:t>
      </w:r>
      <w:r w:rsidRPr="00ED3D28">
        <w:rPr>
          <w:highlight w:val="lightGray"/>
        </w:rPr>
        <w:t> </w:t>
      </w:r>
      <w:r w:rsidRPr="00ED3D28">
        <w:rPr>
          <w:szCs w:val="21"/>
          <w:highlight w:val="lightGray"/>
        </w:rPr>
        <w:t>”不是用来处理普通的HTTP</w:t>
      </w:r>
      <w:r w:rsidRPr="00ED3D28">
        <w:rPr>
          <w:highlight w:val="lightGray"/>
        </w:rPr>
        <w:t> </w:t>
      </w:r>
      <w:r w:rsidRPr="00ED3D28">
        <w:rPr>
          <w:szCs w:val="21"/>
          <w:highlight w:val="lightGray"/>
        </w:rPr>
        <w:t>请求的，它是专门用来处理“内部重定向（internally redirected</w:t>
      </w:r>
      <w:r w:rsidRPr="00ED3D28">
        <w:rPr>
          <w:highlight w:val="lightGray"/>
        </w:rPr>
        <w:t> </w:t>
      </w:r>
      <w:r w:rsidRPr="00ED3D28">
        <w:rPr>
          <w:szCs w:val="21"/>
          <w:highlight w:val="lightGray"/>
        </w:rPr>
        <w:t>）”请求的。注意：这里说的“内部重定向（internally r</w:t>
      </w:r>
    </w:p>
    <w:p w:rsidR="00061B98" w:rsidRPr="003150C6" w:rsidRDefault="00061B98" w:rsidP="00061B98">
      <w:pPr>
        <w:pStyle w:val="ad"/>
        <w:rPr>
          <w:szCs w:val="21"/>
        </w:rPr>
      </w:pPr>
      <w:r w:rsidRPr="00ED3D28">
        <w:rPr>
          <w:szCs w:val="21"/>
          <w:highlight w:val="lightGray"/>
        </w:rPr>
        <w:t>edirected</w:t>
      </w:r>
      <w:r w:rsidRPr="00ED3D28">
        <w:rPr>
          <w:highlight w:val="lightGray"/>
        </w:rPr>
        <w:t> </w:t>
      </w:r>
      <w:r w:rsidRPr="00ED3D28">
        <w:rPr>
          <w:szCs w:val="21"/>
          <w:highlight w:val="lightGray"/>
        </w:rPr>
        <w:t>）”或许说成“forward</w:t>
      </w:r>
      <w:r w:rsidRPr="00ED3D28">
        <w:rPr>
          <w:highlight w:val="lightGray"/>
        </w:rPr>
        <w:t> </w:t>
      </w:r>
      <w:r w:rsidRPr="00ED3D28">
        <w:rPr>
          <w:szCs w:val="21"/>
          <w:highlight w:val="lightGray"/>
        </w:rPr>
        <w:t>”会好点，以为内internally redirected</w:t>
      </w:r>
      <w:r w:rsidRPr="00ED3D28">
        <w:rPr>
          <w:highlight w:val="lightGray"/>
        </w:rPr>
        <w:t> </w:t>
      </w:r>
      <w:r w:rsidRPr="00ED3D28">
        <w:rPr>
          <w:szCs w:val="21"/>
          <w:highlight w:val="lightGray"/>
        </w:rPr>
        <w:t>是不需要跟浏览器交互的，纯粹是服务端的一个转发行为。</w:t>
      </w:r>
    </w:p>
    <w:p w:rsidR="00061B98" w:rsidRPr="00061B98" w:rsidRDefault="00061B98" w:rsidP="00061B98">
      <w:pPr>
        <w:pStyle w:val="ad"/>
      </w:pPr>
    </w:p>
    <w:p w:rsidR="00DE3806" w:rsidRDefault="00DE3806" w:rsidP="005A580A"/>
    <w:p w:rsidR="005A580A" w:rsidRDefault="005A580A" w:rsidP="005A580A"/>
    <w:p w:rsidR="00045307" w:rsidRDefault="00045307" w:rsidP="001666C9">
      <w:pPr>
        <w:pStyle w:val="20"/>
        <w:spacing w:before="163" w:after="163"/>
      </w:pPr>
      <w:r>
        <w:rPr>
          <w:rFonts w:hint="eastAsia"/>
        </w:rPr>
        <w:t>rewrite</w:t>
      </w:r>
    </w:p>
    <w:p w:rsidR="0070058D" w:rsidRDefault="001902A2" w:rsidP="00A22314">
      <w:pPr>
        <w:pStyle w:val="ad"/>
      </w:pPr>
      <w:r>
        <w:rPr>
          <w:rFonts w:hint="eastAsia"/>
        </w:rPr>
        <w:t>将一个域名的地址进行重写。</w:t>
      </w:r>
    </w:p>
    <w:p w:rsidR="001902A2" w:rsidRDefault="001902A2" w:rsidP="00A22314">
      <w:pPr>
        <w:pStyle w:val="ad"/>
      </w:pPr>
      <w:r>
        <w:rPr>
          <w:rFonts w:hint="eastAsia"/>
        </w:rPr>
        <w:t>通过rewrite的重写实现访问域名的跳转</w:t>
      </w:r>
    </w:p>
    <w:p w:rsidR="0070058D" w:rsidRDefault="0070058D" w:rsidP="00A22314">
      <w:pPr>
        <w:pStyle w:val="ad"/>
      </w:pPr>
      <w:r>
        <w:rPr>
          <w:rFonts w:hint="eastAsia"/>
        </w:rPr>
        <w:t>可以实现网站页面信息的伪静态处理</w:t>
      </w:r>
    </w:p>
    <w:p w:rsidR="0070058D" w:rsidRDefault="00F306D8" w:rsidP="00A22314">
      <w:pPr>
        <w:pStyle w:val="ad"/>
      </w:pPr>
      <w:hyperlink r:id="rId102" w:history="1">
        <w:r w:rsidR="004E28F0" w:rsidRPr="00E51CF4">
          <w:rPr>
            <w:rStyle w:val="a6"/>
            <w:rFonts w:hint="eastAsia"/>
          </w:rPr>
          <w:t>www.odlboy.ocm/baoming?oldboy&amp;etiantian.js</w:t>
        </w:r>
      </w:hyperlink>
    </w:p>
    <w:p w:rsidR="004E28F0" w:rsidRDefault="00F306D8" w:rsidP="00A22314">
      <w:pPr>
        <w:pStyle w:val="ad"/>
      </w:pPr>
      <w:hyperlink r:id="rId103" w:history="1">
        <w:r w:rsidR="004E28F0" w:rsidRPr="00E51CF4">
          <w:rPr>
            <w:rStyle w:val="a6"/>
            <w:rFonts w:hint="eastAsia"/>
          </w:rPr>
          <w:t>www.oldboy.com/baoming-oldboy_etiantian.js</w:t>
        </w:r>
      </w:hyperlink>
    </w:p>
    <w:p w:rsidR="004E28F0" w:rsidRDefault="004E28F0" w:rsidP="00A22314">
      <w:pPr>
        <w:pStyle w:val="ad"/>
      </w:pPr>
    </w:p>
    <w:p w:rsidR="00A22314" w:rsidRDefault="00A22314" w:rsidP="00A22314">
      <w:pPr>
        <w:pStyle w:val="ad"/>
      </w:pPr>
      <w:r w:rsidRPr="00A22314">
        <w:t>Syntax: re</w:t>
      </w:r>
      <w:r>
        <w:t xml:space="preserve">write </w:t>
      </w:r>
      <w:r w:rsidRPr="00F470D5">
        <w:rPr>
          <w:highlight w:val="green"/>
        </w:rPr>
        <w:t>regex</w:t>
      </w:r>
      <w:r>
        <w:t xml:space="preserve"> </w:t>
      </w:r>
      <w:r w:rsidRPr="00F470D5">
        <w:rPr>
          <w:highlight w:val="yellow"/>
        </w:rPr>
        <w:t>replacement</w:t>
      </w:r>
      <w:r>
        <w:t xml:space="preserve"> [flag];</w:t>
      </w:r>
      <w:r>
        <w:rPr>
          <w:rFonts w:hint="eastAsia"/>
        </w:rPr>
        <w:t xml:space="preserve">  ---rewrite 使用格式</w:t>
      </w:r>
    </w:p>
    <w:p w:rsidR="003B2C69" w:rsidRDefault="003B2C69" w:rsidP="00A22314">
      <w:pPr>
        <w:pStyle w:val="ad"/>
      </w:pPr>
      <w:r>
        <w:rPr>
          <w:rFonts w:hint="eastAsia"/>
        </w:rPr>
        <w:t xml:space="preserve">      </w:t>
      </w:r>
      <w:r w:rsidRPr="00606F3D">
        <w:rPr>
          <w:rFonts w:hint="eastAsia"/>
          <w:highlight w:val="yellow"/>
        </w:rPr>
        <w:t>rewrite  正则表达式（per语言） 替换的内容   标签的信息</w:t>
      </w:r>
    </w:p>
    <w:p w:rsidR="00A22314" w:rsidRDefault="00A22314" w:rsidP="00A22314">
      <w:pPr>
        <w:pStyle w:val="ad"/>
      </w:pPr>
      <w:r w:rsidRPr="00A22314">
        <w:t xml:space="preserve">Default: — </w:t>
      </w:r>
    </w:p>
    <w:p w:rsidR="006A4698" w:rsidRDefault="00A22314" w:rsidP="00A22314">
      <w:pPr>
        <w:pStyle w:val="ad"/>
      </w:pPr>
      <w:r w:rsidRPr="00A22314">
        <w:t>Context: server, location, if</w:t>
      </w:r>
      <w:r>
        <w:rPr>
          <w:rFonts w:hint="eastAsia"/>
        </w:rPr>
        <w:t xml:space="preserve">   rewrite 可以用的模块</w:t>
      </w:r>
    </w:p>
    <w:p w:rsidR="00A22314" w:rsidRPr="006A4698" w:rsidRDefault="00A22314" w:rsidP="00A22314">
      <w:pPr>
        <w:pStyle w:val="ad"/>
      </w:pPr>
    </w:p>
    <w:p w:rsidR="00F470D5" w:rsidRDefault="00F470D5" w:rsidP="001666C9">
      <w:pPr>
        <w:pStyle w:val="3"/>
        <w:spacing w:before="163" w:after="163"/>
      </w:pPr>
      <w:r>
        <w:rPr>
          <w:rFonts w:hint="eastAsia"/>
        </w:rPr>
        <w:t>rewrite</w:t>
      </w:r>
      <w:r>
        <w:rPr>
          <w:rFonts w:hint="eastAsia"/>
        </w:rPr>
        <w:t>语法标签分类</w:t>
      </w:r>
    </w:p>
    <w:tbl>
      <w:tblPr>
        <w:tblStyle w:val="af1"/>
        <w:tblW w:w="0" w:type="auto"/>
        <w:tblLook w:val="04A0" w:firstRow="1" w:lastRow="0" w:firstColumn="1" w:lastColumn="0" w:noHBand="0" w:noVBand="1"/>
      </w:tblPr>
      <w:tblGrid>
        <w:gridCol w:w="2518"/>
        <w:gridCol w:w="8164"/>
      </w:tblGrid>
      <w:tr w:rsidR="00F470D5" w:rsidTr="00F470D5">
        <w:tc>
          <w:tcPr>
            <w:tcW w:w="2518" w:type="dxa"/>
          </w:tcPr>
          <w:p w:rsidR="00F470D5" w:rsidRDefault="00F470D5" w:rsidP="00F470D5">
            <w:pPr>
              <w:pStyle w:val="ad"/>
              <w:pBdr>
                <w:top w:val="none" w:sz="0" w:space="0" w:color="auto"/>
                <w:left w:val="none" w:sz="0" w:space="0" w:color="auto"/>
                <w:bottom w:val="none" w:sz="0" w:space="0" w:color="auto"/>
                <w:right w:val="none" w:sz="0" w:space="0" w:color="auto"/>
              </w:pBdr>
              <w:shd w:val="clear" w:color="auto" w:fill="auto"/>
            </w:pPr>
            <w:r>
              <w:rPr>
                <w:rFonts w:hint="eastAsia"/>
              </w:rPr>
              <w:t>flag标记符号</w:t>
            </w:r>
          </w:p>
        </w:tc>
        <w:tc>
          <w:tcPr>
            <w:tcW w:w="8164" w:type="dxa"/>
          </w:tcPr>
          <w:p w:rsidR="00F470D5" w:rsidRDefault="00F470D5" w:rsidP="00F470D5">
            <w:pPr>
              <w:pStyle w:val="ad"/>
              <w:pBdr>
                <w:top w:val="none" w:sz="0" w:space="0" w:color="auto"/>
                <w:left w:val="none" w:sz="0" w:space="0" w:color="auto"/>
                <w:bottom w:val="none" w:sz="0" w:space="0" w:color="auto"/>
                <w:right w:val="none" w:sz="0" w:space="0" w:color="auto"/>
              </w:pBdr>
              <w:shd w:val="clear" w:color="auto" w:fill="auto"/>
            </w:pPr>
            <w:r>
              <w:rPr>
                <w:rFonts w:hint="eastAsia"/>
              </w:rPr>
              <w:t>说明</w:t>
            </w:r>
          </w:p>
        </w:tc>
      </w:tr>
      <w:tr w:rsidR="00F470D5" w:rsidTr="00F470D5">
        <w:tc>
          <w:tcPr>
            <w:tcW w:w="2518" w:type="dxa"/>
          </w:tcPr>
          <w:p w:rsidR="00F470D5" w:rsidRDefault="00F470D5" w:rsidP="00F470D5">
            <w:pPr>
              <w:pStyle w:val="ad"/>
              <w:pBdr>
                <w:top w:val="none" w:sz="0" w:space="0" w:color="auto"/>
                <w:left w:val="none" w:sz="0" w:space="0" w:color="auto"/>
                <w:bottom w:val="none" w:sz="0" w:space="0" w:color="auto"/>
                <w:right w:val="none" w:sz="0" w:space="0" w:color="auto"/>
              </w:pBdr>
              <w:shd w:val="clear" w:color="auto" w:fill="auto"/>
            </w:pPr>
            <w:r>
              <w:rPr>
                <w:rFonts w:hint="eastAsia"/>
              </w:rPr>
              <w:t>last</w:t>
            </w:r>
          </w:p>
        </w:tc>
        <w:tc>
          <w:tcPr>
            <w:tcW w:w="8164" w:type="dxa"/>
          </w:tcPr>
          <w:p w:rsidR="00F470D5" w:rsidRDefault="00F470D5" w:rsidP="00F470D5">
            <w:pPr>
              <w:pStyle w:val="ad"/>
              <w:pBdr>
                <w:top w:val="none" w:sz="0" w:space="0" w:color="auto"/>
                <w:left w:val="none" w:sz="0" w:space="0" w:color="auto"/>
                <w:bottom w:val="none" w:sz="0" w:space="0" w:color="auto"/>
                <w:right w:val="none" w:sz="0" w:space="0" w:color="auto"/>
              </w:pBdr>
              <w:shd w:val="clear" w:color="auto" w:fill="auto"/>
            </w:pPr>
            <w:r>
              <w:rPr>
                <w:rFonts w:hint="eastAsia"/>
              </w:rPr>
              <w:t>本条规则匹配完成后，继续向下匹配新的location URL规则</w:t>
            </w:r>
          </w:p>
        </w:tc>
      </w:tr>
      <w:tr w:rsidR="00F470D5" w:rsidTr="00F470D5">
        <w:tc>
          <w:tcPr>
            <w:tcW w:w="2518" w:type="dxa"/>
          </w:tcPr>
          <w:p w:rsidR="00F470D5" w:rsidRDefault="00F470D5" w:rsidP="00F470D5">
            <w:pPr>
              <w:pStyle w:val="ad"/>
              <w:pBdr>
                <w:top w:val="none" w:sz="0" w:space="0" w:color="auto"/>
                <w:left w:val="none" w:sz="0" w:space="0" w:color="auto"/>
                <w:bottom w:val="none" w:sz="0" w:space="0" w:color="auto"/>
                <w:right w:val="none" w:sz="0" w:space="0" w:color="auto"/>
              </w:pBdr>
              <w:shd w:val="clear" w:color="auto" w:fill="auto"/>
            </w:pPr>
            <w:r>
              <w:rPr>
                <w:rFonts w:hint="eastAsia"/>
              </w:rPr>
              <w:t>break</w:t>
            </w:r>
          </w:p>
        </w:tc>
        <w:tc>
          <w:tcPr>
            <w:tcW w:w="8164" w:type="dxa"/>
          </w:tcPr>
          <w:p w:rsidR="00F470D5" w:rsidRDefault="00F470D5" w:rsidP="00F470D5">
            <w:pPr>
              <w:pStyle w:val="ad"/>
              <w:pBdr>
                <w:top w:val="none" w:sz="0" w:space="0" w:color="auto"/>
                <w:left w:val="none" w:sz="0" w:space="0" w:color="auto"/>
                <w:bottom w:val="none" w:sz="0" w:space="0" w:color="auto"/>
                <w:right w:val="none" w:sz="0" w:space="0" w:color="auto"/>
              </w:pBdr>
              <w:shd w:val="clear" w:color="auto" w:fill="auto"/>
            </w:pPr>
            <w:r>
              <w:rPr>
                <w:rFonts w:hint="eastAsia"/>
              </w:rPr>
              <w:t>本条规则匹配完成之后，不在匹配后面的任何股则</w:t>
            </w:r>
          </w:p>
        </w:tc>
      </w:tr>
      <w:tr w:rsidR="00F470D5" w:rsidTr="00F470D5">
        <w:tc>
          <w:tcPr>
            <w:tcW w:w="2518" w:type="dxa"/>
          </w:tcPr>
          <w:p w:rsidR="00F470D5" w:rsidRDefault="00F470D5" w:rsidP="00F470D5">
            <w:pPr>
              <w:pStyle w:val="ad"/>
              <w:pBdr>
                <w:top w:val="none" w:sz="0" w:space="0" w:color="auto"/>
                <w:left w:val="none" w:sz="0" w:space="0" w:color="auto"/>
                <w:bottom w:val="none" w:sz="0" w:space="0" w:color="auto"/>
                <w:right w:val="none" w:sz="0" w:space="0" w:color="auto"/>
              </w:pBdr>
              <w:shd w:val="clear" w:color="auto" w:fill="auto"/>
            </w:pPr>
            <w:r>
              <w:rPr>
                <w:rFonts w:hint="eastAsia"/>
              </w:rPr>
              <w:t>redirect</w:t>
            </w:r>
          </w:p>
        </w:tc>
        <w:tc>
          <w:tcPr>
            <w:tcW w:w="8164" w:type="dxa"/>
          </w:tcPr>
          <w:p w:rsidR="00F470D5" w:rsidRDefault="00F470D5" w:rsidP="00F470D5">
            <w:pPr>
              <w:pStyle w:val="ad"/>
              <w:pBdr>
                <w:top w:val="none" w:sz="0" w:space="0" w:color="auto"/>
                <w:left w:val="none" w:sz="0" w:space="0" w:color="auto"/>
                <w:bottom w:val="none" w:sz="0" w:space="0" w:color="auto"/>
                <w:right w:val="none" w:sz="0" w:space="0" w:color="auto"/>
              </w:pBdr>
              <w:shd w:val="clear" w:color="auto" w:fill="auto"/>
            </w:pPr>
            <w:r>
              <w:rPr>
                <w:rFonts w:hint="eastAsia"/>
              </w:rPr>
              <w:t>返回302临时重定向</w:t>
            </w:r>
            <w:r w:rsidR="0045189C">
              <w:rPr>
                <w:rFonts w:hint="eastAsia"/>
              </w:rPr>
              <w:t>，浏览器地址栏会显示跳转后的URL</w:t>
            </w:r>
          </w:p>
        </w:tc>
      </w:tr>
      <w:tr w:rsidR="00F470D5" w:rsidTr="00F470D5">
        <w:tc>
          <w:tcPr>
            <w:tcW w:w="2518" w:type="dxa"/>
          </w:tcPr>
          <w:p w:rsidR="00F470D5" w:rsidRDefault="0045189C" w:rsidP="00F470D5">
            <w:pPr>
              <w:pStyle w:val="ad"/>
              <w:pBdr>
                <w:top w:val="none" w:sz="0" w:space="0" w:color="auto"/>
                <w:left w:val="none" w:sz="0" w:space="0" w:color="auto"/>
                <w:bottom w:val="none" w:sz="0" w:space="0" w:color="auto"/>
                <w:right w:val="none" w:sz="0" w:space="0" w:color="auto"/>
              </w:pBdr>
              <w:shd w:val="clear" w:color="auto" w:fill="auto"/>
            </w:pPr>
            <w:r>
              <w:rPr>
                <w:rFonts w:hint="eastAsia"/>
              </w:rPr>
              <w:t>permanent</w:t>
            </w:r>
          </w:p>
        </w:tc>
        <w:tc>
          <w:tcPr>
            <w:tcW w:w="8164" w:type="dxa"/>
          </w:tcPr>
          <w:p w:rsidR="0045189C" w:rsidRDefault="0045189C" w:rsidP="00F470D5">
            <w:pPr>
              <w:pStyle w:val="ad"/>
              <w:pBdr>
                <w:top w:val="none" w:sz="0" w:space="0" w:color="auto"/>
                <w:left w:val="none" w:sz="0" w:space="0" w:color="auto"/>
                <w:bottom w:val="none" w:sz="0" w:space="0" w:color="auto"/>
                <w:right w:val="none" w:sz="0" w:space="0" w:color="auto"/>
              </w:pBdr>
              <w:shd w:val="clear" w:color="auto" w:fill="auto"/>
            </w:pPr>
            <w:r>
              <w:rPr>
                <w:rFonts w:hint="eastAsia"/>
              </w:rPr>
              <w:t>返回301永久重定向，浏览器地址栏会显示跳转后的URL地址</w:t>
            </w:r>
          </w:p>
        </w:tc>
      </w:tr>
    </w:tbl>
    <w:p w:rsidR="00F470D5" w:rsidRDefault="0045189C" w:rsidP="0045189C">
      <w:pPr>
        <w:pStyle w:val="3"/>
        <w:spacing w:before="163" w:after="163"/>
      </w:pPr>
      <w:r>
        <w:rPr>
          <w:rFonts w:hint="eastAsia"/>
        </w:rPr>
        <w:t xml:space="preserve">rewrite </w:t>
      </w:r>
      <w:r>
        <w:rPr>
          <w:rFonts w:hint="eastAsia"/>
        </w:rPr>
        <w:t>语法正则表达式常用字符</w:t>
      </w:r>
    </w:p>
    <w:p w:rsidR="0045189C" w:rsidRDefault="0045189C" w:rsidP="00F470D5">
      <w:pPr>
        <w:pStyle w:val="ad"/>
      </w:pPr>
    </w:p>
    <w:p w:rsidR="0045189C" w:rsidRDefault="00FC0287" w:rsidP="00F470D5">
      <w:pPr>
        <w:pStyle w:val="ad"/>
      </w:pPr>
      <w:r>
        <w:rPr>
          <w:rFonts w:hint="eastAsia"/>
          <w:noProof/>
        </w:rPr>
        <w:lastRenderedPageBreak/>
        <w:drawing>
          <wp:inline distT="0" distB="0" distL="0" distR="0">
            <wp:extent cx="6645910" cy="2843440"/>
            <wp:effectExtent l="19050" t="0" r="2540"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cstate="print"/>
                    <a:srcRect/>
                    <a:stretch>
                      <a:fillRect/>
                    </a:stretch>
                  </pic:blipFill>
                  <pic:spPr bwMode="auto">
                    <a:xfrm>
                      <a:off x="0" y="0"/>
                      <a:ext cx="6645910" cy="2843440"/>
                    </a:xfrm>
                    <a:prstGeom prst="rect">
                      <a:avLst/>
                    </a:prstGeom>
                    <a:noFill/>
                    <a:ln w="9525">
                      <a:noFill/>
                      <a:miter lim="800000"/>
                      <a:headEnd/>
                      <a:tailEnd/>
                    </a:ln>
                  </pic:spPr>
                </pic:pic>
              </a:graphicData>
            </a:graphic>
          </wp:inline>
        </w:drawing>
      </w:r>
    </w:p>
    <w:p w:rsidR="0045189C" w:rsidRDefault="00FC0287" w:rsidP="00F470D5">
      <w:pPr>
        <w:pStyle w:val="ad"/>
      </w:pPr>
      <w:r>
        <w:rPr>
          <w:rFonts w:hint="eastAsia"/>
          <w:noProof/>
        </w:rPr>
        <w:drawing>
          <wp:inline distT="0" distB="0" distL="0" distR="0">
            <wp:extent cx="6645910" cy="2605740"/>
            <wp:effectExtent l="19050" t="0" r="2540"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cstate="print"/>
                    <a:srcRect/>
                    <a:stretch>
                      <a:fillRect/>
                    </a:stretch>
                  </pic:blipFill>
                  <pic:spPr bwMode="auto">
                    <a:xfrm>
                      <a:off x="0" y="0"/>
                      <a:ext cx="6645910" cy="2605740"/>
                    </a:xfrm>
                    <a:prstGeom prst="rect">
                      <a:avLst/>
                    </a:prstGeom>
                    <a:noFill/>
                    <a:ln w="9525">
                      <a:noFill/>
                      <a:miter lim="800000"/>
                      <a:headEnd/>
                      <a:tailEnd/>
                    </a:ln>
                  </pic:spPr>
                </pic:pic>
              </a:graphicData>
            </a:graphic>
          </wp:inline>
        </w:drawing>
      </w:r>
    </w:p>
    <w:p w:rsidR="0045189C" w:rsidRDefault="0045189C" w:rsidP="00F470D5">
      <w:pPr>
        <w:pStyle w:val="ad"/>
      </w:pPr>
    </w:p>
    <w:p w:rsidR="0045189C" w:rsidRPr="00F470D5" w:rsidRDefault="0045189C" w:rsidP="00F470D5">
      <w:pPr>
        <w:pStyle w:val="ad"/>
      </w:pPr>
    </w:p>
    <w:p w:rsidR="00F470D5" w:rsidRDefault="00D41C5A" w:rsidP="001666C9">
      <w:pPr>
        <w:pStyle w:val="3"/>
        <w:spacing w:before="163" w:after="163"/>
      </w:pPr>
      <w:r>
        <w:rPr>
          <w:rFonts w:hint="eastAsia"/>
        </w:rPr>
        <w:t>实现输入</w:t>
      </w:r>
      <w:r>
        <w:rPr>
          <w:rFonts w:hint="eastAsia"/>
        </w:rPr>
        <w:t>etiantian.org</w:t>
      </w:r>
      <w:r>
        <w:rPr>
          <w:rFonts w:hint="eastAsia"/>
        </w:rPr>
        <w:t>域名的时候自动会跳转到</w:t>
      </w:r>
      <w:hyperlink r:id="rId106" w:history="1">
        <w:r w:rsidR="00C119BE" w:rsidRPr="00E81B57">
          <w:rPr>
            <w:rStyle w:val="a6"/>
            <w:rFonts w:hint="eastAsia"/>
          </w:rPr>
          <w:t>www.etiantian.org--rewrite</w:t>
        </w:r>
        <w:r w:rsidR="00C119BE" w:rsidRPr="00E81B57">
          <w:rPr>
            <w:rStyle w:val="a6"/>
            <w:rFonts w:hint="eastAsia"/>
          </w:rPr>
          <w:t>、</w:t>
        </w:r>
      </w:hyperlink>
    </w:p>
    <w:p w:rsidR="00C119BE" w:rsidRPr="00C119BE" w:rsidRDefault="00C119BE" w:rsidP="00C119BE">
      <w:pPr>
        <w:pStyle w:val="ad"/>
        <w:rPr>
          <w:b/>
        </w:rPr>
      </w:pPr>
      <w:r w:rsidRPr="00C119BE">
        <w:rPr>
          <w:rFonts w:hint="eastAsia"/>
          <w:b/>
        </w:rPr>
        <w:t>注意事项1.域名解析2.解析的目录和文件存在</w:t>
      </w:r>
    </w:p>
    <w:p w:rsidR="00C119BE" w:rsidRPr="00C119BE" w:rsidRDefault="00C119BE" w:rsidP="00C119BE"/>
    <w:p w:rsidR="00DD6C83" w:rsidRDefault="00763961" w:rsidP="00DD6C83">
      <w:pPr>
        <w:pStyle w:val="4"/>
      </w:pPr>
      <w:r>
        <w:rPr>
          <w:rFonts w:hint="eastAsia"/>
        </w:rPr>
        <w:t xml:space="preserve"> </w:t>
      </w:r>
      <w:r w:rsidR="00DD6C83">
        <w:rPr>
          <w:rFonts w:hint="eastAsia"/>
        </w:rPr>
        <w:t>书写</w:t>
      </w:r>
      <w:r w:rsidR="00DD6C83">
        <w:rPr>
          <w:rFonts w:hint="eastAsia"/>
        </w:rPr>
        <w:t>rewrite</w:t>
      </w:r>
      <w:r w:rsidR="00DD6C83">
        <w:rPr>
          <w:rFonts w:hint="eastAsia"/>
        </w:rPr>
        <w:t>功能跳转代码的书写</w:t>
      </w:r>
    </w:p>
    <w:p w:rsidR="00763961" w:rsidRDefault="00763961" w:rsidP="00763961">
      <w:pPr>
        <w:pStyle w:val="ad"/>
      </w:pPr>
      <w:r w:rsidRPr="00D41C5A">
        <w:rPr>
          <w:rFonts w:hint="eastAsia"/>
          <w:highlight w:val="yellow"/>
        </w:rPr>
        <w:t xml:space="preserve">rewrite ^/(.*) </w:t>
      </w:r>
      <w:r w:rsidR="00C80B65">
        <w:rPr>
          <w:rFonts w:hint="eastAsia"/>
        </w:rPr>
        <w:t>http://</w:t>
      </w:r>
      <w:hyperlink r:id="rId107" w:history="1">
        <w:r w:rsidRPr="00D41C5A">
          <w:rPr>
            <w:rStyle w:val="a6"/>
            <w:rFonts w:hint="eastAsia"/>
            <w:highlight w:val="yellow"/>
          </w:rPr>
          <w:t>www.etiantian.org/$1</w:t>
        </w:r>
      </w:hyperlink>
      <w:r w:rsidRPr="00D41C5A">
        <w:rPr>
          <w:rFonts w:hint="eastAsia"/>
          <w:highlight w:val="yellow"/>
        </w:rPr>
        <w:t xml:space="preserve">  permanent;</w:t>
      </w:r>
    </w:p>
    <w:p w:rsidR="00763961" w:rsidRDefault="00763961" w:rsidP="00763961">
      <w:pPr>
        <w:pStyle w:val="ad"/>
      </w:pPr>
      <w:r>
        <w:rPr>
          <w:rFonts w:hint="eastAsia"/>
        </w:rPr>
        <w:t xml:space="preserve">解释： </w:t>
      </w:r>
      <w:r w:rsidR="008C4F2F">
        <w:rPr>
          <w:rFonts w:hint="eastAsia"/>
        </w:rPr>
        <w:t>^</w:t>
      </w:r>
      <w:r>
        <w:rPr>
          <w:rFonts w:hint="eastAsia"/>
        </w:rPr>
        <w:t>/</w:t>
      </w:r>
      <w:r w:rsidR="008C4F2F">
        <w:rPr>
          <w:rFonts w:hint="eastAsia"/>
        </w:rPr>
        <w:t xml:space="preserve"> uri前面的的内容都会进行跳转成为 </w:t>
      </w:r>
      <w:hyperlink r:id="rId108" w:history="1">
        <w:r w:rsidR="008C4F2F" w:rsidRPr="00414014">
          <w:rPr>
            <w:rStyle w:val="a6"/>
            <w:rFonts w:hint="eastAsia"/>
          </w:rPr>
          <w:t>www.etiantian.org</w:t>
        </w:r>
      </w:hyperlink>
    </w:p>
    <w:p w:rsidR="008C4F2F" w:rsidRDefault="008C4F2F" w:rsidP="00763961">
      <w:pPr>
        <w:pStyle w:val="ad"/>
      </w:pPr>
      <w:r>
        <w:rPr>
          <w:rFonts w:hint="eastAsia"/>
        </w:rPr>
        <w:t xml:space="preserve">      (.*) 代表保留 uri的内容</w:t>
      </w:r>
    </w:p>
    <w:p w:rsidR="008C4F2F" w:rsidRPr="00112E36" w:rsidRDefault="008C4F2F" w:rsidP="00763961">
      <w:pPr>
        <w:pStyle w:val="ad"/>
        <w:rPr>
          <w:color w:val="FF0000"/>
        </w:rPr>
      </w:pPr>
      <w:r>
        <w:rPr>
          <w:rFonts w:hint="eastAsia"/>
        </w:rPr>
        <w:t xml:space="preserve">       </w:t>
      </w:r>
      <w:r w:rsidR="00C80B65">
        <w:rPr>
          <w:rFonts w:hint="eastAsia"/>
        </w:rPr>
        <w:t>http://</w:t>
      </w:r>
      <w:hyperlink r:id="rId109" w:history="1">
        <w:r w:rsidRPr="00414014">
          <w:rPr>
            <w:rStyle w:val="a6"/>
            <w:rFonts w:hint="eastAsia"/>
          </w:rPr>
          <w:t>www.etiantian.org</w:t>
        </w:r>
      </w:hyperlink>
      <w:r>
        <w:rPr>
          <w:rFonts w:hint="eastAsia"/>
        </w:rPr>
        <w:t xml:space="preserve">  代表输入到网站的域名之后，然后跳转成为的域名</w:t>
      </w:r>
      <w:r w:rsidR="00C80B65">
        <w:rPr>
          <w:rFonts w:hint="eastAsia"/>
        </w:rPr>
        <w:t>,这里备注一定是浏览器跳转的全路径，</w:t>
      </w:r>
      <w:r w:rsidR="00C80B65" w:rsidRPr="00112E36">
        <w:rPr>
          <w:rFonts w:hint="eastAsia"/>
          <w:color w:val="FF0000"/>
        </w:rPr>
        <w:t xml:space="preserve">必须是 http:// </w:t>
      </w:r>
      <w:r w:rsidR="00112E36" w:rsidRPr="00112E36">
        <w:rPr>
          <w:rFonts w:hint="eastAsia"/>
          <w:color w:val="FF0000"/>
        </w:rPr>
        <w:t>开头 切记</w:t>
      </w:r>
      <w:r w:rsidR="00112E36">
        <w:rPr>
          <w:rFonts w:hint="eastAsia"/>
          <w:color w:val="FF0000"/>
        </w:rPr>
        <w:t>。</w:t>
      </w:r>
    </w:p>
    <w:p w:rsidR="008C4F2F" w:rsidRDefault="008C4F2F" w:rsidP="00763961">
      <w:pPr>
        <w:pStyle w:val="ad"/>
      </w:pPr>
      <w:r>
        <w:rPr>
          <w:rFonts w:hint="eastAsia"/>
        </w:rPr>
        <w:t xml:space="preserve">       /$1  反向引用 意思是将uri原封不动的输出</w:t>
      </w:r>
    </w:p>
    <w:p w:rsidR="008C4F2F" w:rsidRDefault="008C4F2F" w:rsidP="00763961">
      <w:pPr>
        <w:pStyle w:val="ad"/>
      </w:pPr>
      <w:r>
        <w:rPr>
          <w:rFonts w:hint="eastAsia"/>
        </w:rPr>
        <w:lastRenderedPageBreak/>
        <w:t xml:space="preserve">       permanent 代表永久跳转</w:t>
      </w:r>
      <w:r w:rsidR="00112E36">
        <w:rPr>
          <w:rFonts w:hint="eastAsia"/>
        </w:rPr>
        <w:t>，并且返回跳转之后的uri</w:t>
      </w:r>
    </w:p>
    <w:p w:rsidR="008C4F2F" w:rsidRDefault="008C4F2F" w:rsidP="00763961">
      <w:pPr>
        <w:pStyle w:val="ad"/>
      </w:pPr>
      <w:r>
        <w:rPr>
          <w:rFonts w:hint="eastAsia"/>
        </w:rPr>
        <w:t xml:space="preserve">      ;  代表的是分割符号。</w:t>
      </w:r>
    </w:p>
    <w:p w:rsidR="008C4F2F" w:rsidRDefault="008C4F2F" w:rsidP="00763961">
      <w:pPr>
        <w:pStyle w:val="ad"/>
      </w:pPr>
    </w:p>
    <w:p w:rsidR="00DD6C83" w:rsidRDefault="00DD6C83" w:rsidP="00DD6C83">
      <w:pPr>
        <w:pStyle w:val="4"/>
      </w:pPr>
      <w:r>
        <w:rPr>
          <w:rFonts w:hint="eastAsia"/>
        </w:rPr>
        <w:t>编写配置文件</w:t>
      </w:r>
    </w:p>
    <w:p w:rsidR="00DD6C83" w:rsidRDefault="00DD6C83" w:rsidP="00050DED">
      <w:pPr>
        <w:pStyle w:val="ad"/>
        <w:numPr>
          <w:ilvl w:val="0"/>
          <w:numId w:val="28"/>
        </w:numPr>
      </w:pPr>
      <w:r>
        <w:rPr>
          <w:rFonts w:hint="eastAsia"/>
        </w:rPr>
        <w:t>查看官方文档，查看</w:t>
      </w:r>
      <w:r w:rsidR="00050DED">
        <w:rPr>
          <w:rFonts w:hint="eastAsia"/>
        </w:rPr>
        <w:t>跳转信息存放的地方</w:t>
      </w:r>
    </w:p>
    <w:p w:rsidR="00050DED" w:rsidRDefault="00050DED" w:rsidP="00050DED">
      <w:pPr>
        <w:pStyle w:val="ad"/>
      </w:pPr>
      <w:r>
        <w:rPr>
          <w:rFonts w:hint="eastAsia"/>
          <w:noProof/>
        </w:rPr>
        <w:drawing>
          <wp:inline distT="0" distB="0" distL="0" distR="0">
            <wp:extent cx="3124200" cy="1143000"/>
            <wp:effectExtent l="19050" t="0" r="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cstate="print"/>
                    <a:srcRect/>
                    <a:stretch>
                      <a:fillRect/>
                    </a:stretch>
                  </pic:blipFill>
                  <pic:spPr bwMode="auto">
                    <a:xfrm>
                      <a:off x="0" y="0"/>
                      <a:ext cx="3124200" cy="1143000"/>
                    </a:xfrm>
                    <a:prstGeom prst="rect">
                      <a:avLst/>
                    </a:prstGeom>
                    <a:noFill/>
                    <a:ln w="9525">
                      <a:noFill/>
                      <a:miter lim="800000"/>
                      <a:headEnd/>
                      <a:tailEnd/>
                    </a:ln>
                  </pic:spPr>
                </pic:pic>
              </a:graphicData>
            </a:graphic>
          </wp:inline>
        </w:drawing>
      </w:r>
    </w:p>
    <w:p w:rsidR="00050DED" w:rsidRDefault="00D41C5A" w:rsidP="00D41C5A">
      <w:pPr>
        <w:pStyle w:val="ad"/>
        <w:numPr>
          <w:ilvl w:val="0"/>
          <w:numId w:val="28"/>
        </w:numPr>
      </w:pPr>
      <w:r>
        <w:rPr>
          <w:rFonts w:hint="eastAsia"/>
        </w:rPr>
        <w:t>编写配置文件</w:t>
      </w:r>
    </w:p>
    <w:p w:rsidR="000B6552" w:rsidRDefault="000B6552" w:rsidP="000B6552">
      <w:pPr>
        <w:pStyle w:val="ad"/>
      </w:pPr>
      <w:r>
        <w:rPr>
          <w:rFonts w:hint="eastAsia"/>
        </w:rPr>
        <w:t xml:space="preserve">       </w:t>
      </w:r>
      <w:r>
        <w:t>worker_processes  2;</w:t>
      </w:r>
    </w:p>
    <w:p w:rsidR="000B6552" w:rsidRDefault="000B6552" w:rsidP="000B6552">
      <w:pPr>
        <w:pStyle w:val="ad"/>
      </w:pPr>
      <w:r>
        <w:t xml:space="preserve">    events {</w:t>
      </w:r>
    </w:p>
    <w:p w:rsidR="000B6552" w:rsidRDefault="000B6552" w:rsidP="000B6552">
      <w:pPr>
        <w:pStyle w:val="ad"/>
      </w:pPr>
      <w:r>
        <w:t xml:space="preserve">        worker_connections  1024;</w:t>
      </w:r>
    </w:p>
    <w:p w:rsidR="000B6552" w:rsidRDefault="000B6552" w:rsidP="000B6552">
      <w:pPr>
        <w:pStyle w:val="ad"/>
      </w:pPr>
      <w:r>
        <w:t xml:space="preserve">    }</w:t>
      </w:r>
    </w:p>
    <w:p w:rsidR="000B6552" w:rsidRDefault="000B6552" w:rsidP="000B6552">
      <w:pPr>
        <w:pStyle w:val="ad"/>
      </w:pPr>
      <w:r>
        <w:t xml:space="preserve">    http {</w:t>
      </w:r>
    </w:p>
    <w:p w:rsidR="000B6552" w:rsidRDefault="000B6552" w:rsidP="000B6552">
      <w:pPr>
        <w:pStyle w:val="ad"/>
      </w:pPr>
      <w:r>
        <w:t xml:space="preserve">        include       mime.types;</w:t>
      </w:r>
    </w:p>
    <w:p w:rsidR="000B6552" w:rsidRDefault="000B6552" w:rsidP="000B6552">
      <w:pPr>
        <w:pStyle w:val="ad"/>
      </w:pPr>
      <w:r>
        <w:t xml:space="preserve">        default_type  application/octet-stream;</w:t>
      </w:r>
    </w:p>
    <w:p w:rsidR="000B6552" w:rsidRDefault="000B6552" w:rsidP="000B6552">
      <w:pPr>
        <w:pStyle w:val="ad"/>
      </w:pPr>
      <w:r>
        <w:t xml:space="preserve">        sendfile        on</w:t>
      </w:r>
      <w:r w:rsidR="00D96706">
        <w:rPr>
          <w:rFonts w:hint="eastAsia"/>
        </w:rPr>
        <w:t>;`</w:t>
      </w:r>
    </w:p>
    <w:p w:rsidR="00D41C5A" w:rsidRDefault="00D41C5A" w:rsidP="00D41C5A">
      <w:pPr>
        <w:pStyle w:val="ad"/>
      </w:pPr>
      <w:r>
        <w:t xml:space="preserve">        keepalive_timeout  65;</w:t>
      </w:r>
    </w:p>
    <w:p w:rsidR="00D41C5A" w:rsidRPr="00D41C5A" w:rsidRDefault="00D41C5A" w:rsidP="00D41C5A">
      <w:pPr>
        <w:pStyle w:val="ad"/>
        <w:rPr>
          <w:b/>
          <w:color w:val="7030A0"/>
        </w:rPr>
      </w:pPr>
      <w:r>
        <w:t xml:space="preserve">        </w:t>
      </w:r>
      <w:r w:rsidRPr="00D41C5A">
        <w:rPr>
          <w:b/>
          <w:color w:val="7030A0"/>
        </w:rPr>
        <w:t>server {</w:t>
      </w:r>
    </w:p>
    <w:p w:rsidR="00D41C5A" w:rsidRPr="00D41C5A" w:rsidRDefault="00D41C5A" w:rsidP="00D41C5A">
      <w:pPr>
        <w:pStyle w:val="ad"/>
        <w:rPr>
          <w:b/>
          <w:color w:val="7030A0"/>
        </w:rPr>
      </w:pPr>
      <w:r w:rsidRPr="00D41C5A">
        <w:rPr>
          <w:b/>
          <w:color w:val="7030A0"/>
        </w:rPr>
        <w:t xml:space="preserve">            listen 80;</w:t>
      </w:r>
    </w:p>
    <w:p w:rsidR="00D41C5A" w:rsidRPr="00D41C5A" w:rsidRDefault="00D41C5A" w:rsidP="00D41C5A">
      <w:pPr>
        <w:pStyle w:val="ad"/>
        <w:rPr>
          <w:b/>
          <w:color w:val="7030A0"/>
        </w:rPr>
      </w:pPr>
      <w:r w:rsidRPr="00D41C5A">
        <w:rPr>
          <w:b/>
          <w:color w:val="7030A0"/>
        </w:rPr>
        <w:t xml:space="preserve">            server_name etiantian.org;</w:t>
      </w:r>
    </w:p>
    <w:p w:rsidR="00D41C5A" w:rsidRPr="00D41C5A" w:rsidRDefault="00D41C5A" w:rsidP="00D41C5A">
      <w:pPr>
        <w:pStyle w:val="ad"/>
        <w:rPr>
          <w:b/>
          <w:color w:val="7030A0"/>
        </w:rPr>
      </w:pPr>
      <w:r w:rsidRPr="00D41C5A">
        <w:rPr>
          <w:b/>
          <w:color w:val="7030A0"/>
        </w:rPr>
        <w:t xml:space="preserve">            </w:t>
      </w:r>
      <w:r w:rsidRPr="00D41C5A">
        <w:rPr>
          <w:b/>
          <w:color w:val="7030A0"/>
          <w:highlight w:val="yellow"/>
        </w:rPr>
        <w:t xml:space="preserve">rewrite </w:t>
      </w:r>
      <w:r w:rsidR="00112E36">
        <w:rPr>
          <w:rFonts w:hint="eastAsia"/>
          <w:b/>
          <w:color w:val="7030A0"/>
          <w:highlight w:val="yellow"/>
        </w:rPr>
        <w:t>^/</w:t>
      </w:r>
      <w:r w:rsidRPr="00D41C5A">
        <w:rPr>
          <w:b/>
          <w:color w:val="7030A0"/>
          <w:highlight w:val="yellow"/>
        </w:rPr>
        <w:t>(.*) http://www.etiantian.org/$1  permanent;</w:t>
      </w:r>
    </w:p>
    <w:p w:rsidR="00D41C5A" w:rsidRPr="00D41C5A" w:rsidRDefault="00D41C5A" w:rsidP="00D41C5A">
      <w:pPr>
        <w:pStyle w:val="ad"/>
        <w:rPr>
          <w:b/>
          <w:color w:val="7030A0"/>
        </w:rPr>
      </w:pPr>
      <w:r w:rsidRPr="00D41C5A">
        <w:rPr>
          <w:b/>
          <w:color w:val="7030A0"/>
        </w:rPr>
        <w:t xml:space="preserve">            }</w:t>
      </w:r>
    </w:p>
    <w:p w:rsidR="00D41C5A" w:rsidRPr="00B31CDD" w:rsidRDefault="00D41C5A" w:rsidP="00D41C5A">
      <w:pPr>
        <w:pStyle w:val="ad"/>
        <w:rPr>
          <w:color w:val="FF0000"/>
        </w:rPr>
      </w:pPr>
      <w:r>
        <w:t xml:space="preserve">       </w:t>
      </w:r>
      <w:r w:rsidRPr="00B31CDD">
        <w:rPr>
          <w:color w:val="FF0000"/>
        </w:rPr>
        <w:t xml:space="preserve"> server {</w:t>
      </w:r>
    </w:p>
    <w:p w:rsidR="00D41C5A" w:rsidRPr="00B31CDD" w:rsidRDefault="00D41C5A" w:rsidP="00D41C5A">
      <w:pPr>
        <w:pStyle w:val="ad"/>
        <w:rPr>
          <w:color w:val="FF0000"/>
        </w:rPr>
      </w:pPr>
      <w:r w:rsidRPr="00B31CDD">
        <w:rPr>
          <w:color w:val="FF0000"/>
        </w:rPr>
        <w:t xml:space="preserve">        listen       80;</w:t>
      </w:r>
    </w:p>
    <w:p w:rsidR="00D41C5A" w:rsidRPr="00B31CDD" w:rsidRDefault="00D41C5A" w:rsidP="00D41C5A">
      <w:pPr>
        <w:pStyle w:val="ad"/>
        <w:rPr>
          <w:color w:val="FF0000"/>
        </w:rPr>
      </w:pPr>
      <w:r w:rsidRPr="00B31CDD">
        <w:rPr>
          <w:color w:val="FF0000"/>
        </w:rPr>
        <w:t xml:space="preserve">        server_name  www.etiantian.org;</w:t>
      </w:r>
    </w:p>
    <w:p w:rsidR="00D41C5A" w:rsidRPr="00B31CDD" w:rsidRDefault="00D41C5A" w:rsidP="00D41C5A">
      <w:pPr>
        <w:pStyle w:val="ad"/>
        <w:rPr>
          <w:color w:val="FF0000"/>
        </w:rPr>
      </w:pPr>
      <w:r w:rsidRPr="00B31CDD">
        <w:rPr>
          <w:color w:val="FF0000"/>
        </w:rPr>
        <w:t xml:space="preserve">            location  / {</w:t>
      </w:r>
    </w:p>
    <w:p w:rsidR="00D41C5A" w:rsidRPr="00B31CDD" w:rsidRDefault="00D41C5A" w:rsidP="00D41C5A">
      <w:pPr>
        <w:pStyle w:val="ad"/>
        <w:rPr>
          <w:color w:val="FF0000"/>
        </w:rPr>
      </w:pPr>
      <w:r w:rsidRPr="00B31CDD">
        <w:rPr>
          <w:color w:val="FF0000"/>
        </w:rPr>
        <w:t xml:space="preserve">             root   html/www;</w:t>
      </w:r>
    </w:p>
    <w:p w:rsidR="00D41C5A" w:rsidRPr="00B31CDD" w:rsidRDefault="00D41C5A" w:rsidP="00D41C5A">
      <w:pPr>
        <w:pStyle w:val="ad"/>
        <w:rPr>
          <w:color w:val="FF0000"/>
        </w:rPr>
      </w:pPr>
      <w:r w:rsidRPr="00B31CDD">
        <w:rPr>
          <w:color w:val="FF0000"/>
        </w:rPr>
        <w:t xml:space="preserve">            index  index.html index.htm;</w:t>
      </w:r>
    </w:p>
    <w:p w:rsidR="00D41C5A" w:rsidRPr="00B31CDD" w:rsidRDefault="00D41C5A" w:rsidP="00D41C5A">
      <w:pPr>
        <w:pStyle w:val="ad"/>
        <w:rPr>
          <w:color w:val="FF0000"/>
        </w:rPr>
      </w:pPr>
      <w:r w:rsidRPr="00B31CDD">
        <w:rPr>
          <w:color w:val="FF0000"/>
        </w:rPr>
        <w:t xml:space="preserve">           }</w:t>
      </w:r>
    </w:p>
    <w:p w:rsidR="00D41C5A" w:rsidRPr="00B31CDD" w:rsidRDefault="00D41C5A" w:rsidP="00D41C5A">
      <w:pPr>
        <w:pStyle w:val="ad"/>
        <w:rPr>
          <w:color w:val="FF0000"/>
        </w:rPr>
      </w:pPr>
      <w:r w:rsidRPr="00B31CDD">
        <w:rPr>
          <w:color w:val="FF0000"/>
        </w:rPr>
        <w:t xml:space="preserve">    }</w:t>
      </w:r>
    </w:p>
    <w:p w:rsidR="00D41C5A" w:rsidRDefault="00D41C5A" w:rsidP="00D41C5A">
      <w:pPr>
        <w:pStyle w:val="ad"/>
      </w:pPr>
    </w:p>
    <w:p w:rsidR="00D41C5A" w:rsidRDefault="00D41C5A" w:rsidP="00D41C5A">
      <w:pPr>
        <w:pStyle w:val="ad"/>
      </w:pPr>
      <w:r>
        <w:t xml:space="preserve">    }</w:t>
      </w:r>
    </w:p>
    <w:p w:rsidR="00D41C5A" w:rsidRDefault="00D41C5A" w:rsidP="00D41C5A">
      <w:pPr>
        <w:pStyle w:val="ad"/>
      </w:pPr>
    </w:p>
    <w:p w:rsidR="00D41C5A" w:rsidRDefault="00B31CDD" w:rsidP="00D41C5A">
      <w:pPr>
        <w:pStyle w:val="ad"/>
      </w:pPr>
      <w:r>
        <w:rPr>
          <w:rFonts w:hint="eastAsia"/>
        </w:rPr>
        <w:t>-------------备注解释--------------</w:t>
      </w:r>
    </w:p>
    <w:p w:rsidR="00B31CDD" w:rsidRPr="00D41C5A" w:rsidRDefault="00B31CDD" w:rsidP="00B31CDD">
      <w:pPr>
        <w:pStyle w:val="ad"/>
        <w:rPr>
          <w:b/>
          <w:color w:val="7030A0"/>
        </w:rPr>
      </w:pPr>
      <w:r w:rsidRPr="00D41C5A">
        <w:rPr>
          <w:b/>
          <w:color w:val="7030A0"/>
        </w:rPr>
        <w:t>server {</w:t>
      </w:r>
    </w:p>
    <w:p w:rsidR="00B31CDD" w:rsidRPr="00D41C5A" w:rsidRDefault="00B31CDD" w:rsidP="00B31CDD">
      <w:pPr>
        <w:pStyle w:val="ad"/>
        <w:rPr>
          <w:b/>
          <w:color w:val="7030A0"/>
        </w:rPr>
      </w:pPr>
      <w:r w:rsidRPr="00D41C5A">
        <w:rPr>
          <w:b/>
          <w:color w:val="7030A0"/>
        </w:rPr>
        <w:t xml:space="preserve">            listen 80;</w:t>
      </w:r>
    </w:p>
    <w:p w:rsidR="00B31CDD" w:rsidRPr="00D41C5A" w:rsidRDefault="00B31CDD" w:rsidP="00B31CDD">
      <w:pPr>
        <w:pStyle w:val="ad"/>
        <w:rPr>
          <w:b/>
          <w:color w:val="7030A0"/>
        </w:rPr>
      </w:pPr>
      <w:r w:rsidRPr="00D41C5A">
        <w:rPr>
          <w:b/>
          <w:color w:val="7030A0"/>
        </w:rPr>
        <w:t xml:space="preserve">            server_name etiantian.org;</w:t>
      </w:r>
    </w:p>
    <w:p w:rsidR="00B31CDD" w:rsidRPr="00D41C5A" w:rsidRDefault="00B31CDD" w:rsidP="00B31CDD">
      <w:pPr>
        <w:pStyle w:val="ad"/>
        <w:rPr>
          <w:b/>
          <w:color w:val="7030A0"/>
        </w:rPr>
      </w:pPr>
      <w:r w:rsidRPr="00D41C5A">
        <w:rPr>
          <w:b/>
          <w:color w:val="7030A0"/>
        </w:rPr>
        <w:t xml:space="preserve">            </w:t>
      </w:r>
      <w:r w:rsidRPr="00D41C5A">
        <w:rPr>
          <w:b/>
          <w:color w:val="7030A0"/>
          <w:highlight w:val="yellow"/>
        </w:rPr>
        <w:t xml:space="preserve">rewrite </w:t>
      </w:r>
      <w:r w:rsidR="00112E36">
        <w:rPr>
          <w:rFonts w:hint="eastAsia"/>
          <w:b/>
          <w:color w:val="7030A0"/>
          <w:highlight w:val="yellow"/>
        </w:rPr>
        <w:t>^/</w:t>
      </w:r>
      <w:r w:rsidRPr="00D41C5A">
        <w:rPr>
          <w:b/>
          <w:color w:val="7030A0"/>
          <w:highlight w:val="yellow"/>
        </w:rPr>
        <w:t>(.*) http://www.etiantian.org/$1  permanent;</w:t>
      </w:r>
    </w:p>
    <w:p w:rsidR="00B31CDD" w:rsidRDefault="00B31CDD" w:rsidP="00B31CDD">
      <w:pPr>
        <w:pStyle w:val="ad"/>
        <w:rPr>
          <w:b/>
          <w:color w:val="7030A0"/>
        </w:rPr>
      </w:pPr>
      <w:r w:rsidRPr="00D41C5A">
        <w:rPr>
          <w:b/>
          <w:color w:val="7030A0"/>
        </w:rPr>
        <w:t xml:space="preserve">            }</w:t>
      </w:r>
    </w:p>
    <w:p w:rsidR="00B31CDD" w:rsidRDefault="00B31CDD" w:rsidP="00B31CDD">
      <w:pPr>
        <w:pStyle w:val="ad"/>
        <w:rPr>
          <w:b/>
          <w:color w:val="7030A0"/>
        </w:rPr>
      </w:pPr>
      <w:r>
        <w:rPr>
          <w:rFonts w:hint="eastAsia"/>
          <w:b/>
          <w:color w:val="7030A0"/>
        </w:rPr>
        <w:t>备注：这里面如果把rewrite这条命令放到下面server</w:t>
      </w:r>
      <w:r w:rsidR="0003662A">
        <w:rPr>
          <w:rFonts w:hint="eastAsia"/>
          <w:b/>
          <w:color w:val="7030A0"/>
        </w:rPr>
        <w:t xml:space="preserve">区块里面的话，那么他就会被变成一个死循环，也就是说当你在命令行里面输入 etianitan.org的时候，这个时候他就会被自动跳转到 </w:t>
      </w:r>
      <w:hyperlink r:id="rId111" w:history="1">
        <w:r w:rsidR="0003662A" w:rsidRPr="00414014">
          <w:rPr>
            <w:rStyle w:val="a6"/>
            <w:rFonts w:hint="eastAsia"/>
            <w:b/>
          </w:rPr>
          <w:t>www.etiantian.org</w:t>
        </w:r>
      </w:hyperlink>
      <w:r w:rsidR="0003662A">
        <w:rPr>
          <w:rFonts w:hint="eastAsia"/>
          <w:b/>
          <w:color w:val="7030A0"/>
        </w:rPr>
        <w:t xml:space="preserve"> 这个域名，</w:t>
      </w:r>
      <w:r w:rsidR="00B65C6F">
        <w:rPr>
          <w:rFonts w:hint="eastAsia"/>
          <w:b/>
          <w:color w:val="7030A0"/>
        </w:rPr>
        <w:t>（简单理解就是如果单纯的输入的 域名后面就跟一个/的话，那么还是需要以文件支撑的，这个时候正好有跳转功能</w:t>
      </w:r>
      <w:r w:rsidR="006C7798">
        <w:rPr>
          <w:rFonts w:hint="eastAsia"/>
          <w:b/>
          <w:color w:val="7030A0"/>
        </w:rPr>
        <w:t>（内部跳转）</w:t>
      </w:r>
      <w:r w:rsidR="00B65C6F">
        <w:rPr>
          <w:rFonts w:hint="eastAsia"/>
          <w:b/>
          <w:color w:val="7030A0"/>
        </w:rPr>
        <w:t>，所以优先找到这个 rewrite重写了，然后和之前一样进行第二次的访问）这个时候</w:t>
      </w:r>
      <w:r w:rsidR="006C7798">
        <w:rPr>
          <w:rFonts w:hint="eastAsia"/>
          <w:b/>
          <w:color w:val="7030A0"/>
        </w:rPr>
        <w:t xml:space="preserve">就会以 </w:t>
      </w:r>
      <w:hyperlink r:id="rId112" w:history="1">
        <w:r w:rsidR="006C7798" w:rsidRPr="00414014">
          <w:rPr>
            <w:rStyle w:val="a6"/>
            <w:rFonts w:hint="eastAsia"/>
            <w:b/>
          </w:rPr>
          <w:t>www.etiantian.org</w:t>
        </w:r>
      </w:hyperlink>
      <w:r w:rsidR="006C7798">
        <w:rPr>
          <w:rFonts w:hint="eastAsia"/>
          <w:b/>
          <w:color w:val="7030A0"/>
        </w:rPr>
        <w:t>去访问。 然后就会是一个死循环，但是单独拿出来组成一个server区块就不会了。</w:t>
      </w:r>
    </w:p>
    <w:p w:rsidR="006C7798" w:rsidRPr="00D41C5A" w:rsidRDefault="006C7798" w:rsidP="00B31CDD">
      <w:pPr>
        <w:pStyle w:val="ad"/>
        <w:rPr>
          <w:b/>
          <w:color w:val="7030A0"/>
        </w:rPr>
      </w:pPr>
      <w:r>
        <w:rPr>
          <w:rFonts w:hint="eastAsia"/>
          <w:b/>
          <w:color w:val="7030A0"/>
        </w:rPr>
        <w:t>所以单独拿出来的时候，一个server 区块， listen server_name rewrite 就可以了，后面就常规操作。</w:t>
      </w:r>
    </w:p>
    <w:p w:rsidR="00B31CDD" w:rsidRPr="00B31CDD" w:rsidRDefault="00B31CDD" w:rsidP="00B31CDD">
      <w:pPr>
        <w:pStyle w:val="ad"/>
        <w:rPr>
          <w:color w:val="FF0000"/>
        </w:rPr>
      </w:pPr>
      <w:r>
        <w:t xml:space="preserve">       </w:t>
      </w:r>
      <w:r w:rsidRPr="00B31CDD">
        <w:rPr>
          <w:color w:val="FF0000"/>
        </w:rPr>
        <w:t xml:space="preserve"> server {</w:t>
      </w:r>
    </w:p>
    <w:p w:rsidR="00B31CDD" w:rsidRPr="00B31CDD" w:rsidRDefault="00B31CDD" w:rsidP="00B31CDD">
      <w:pPr>
        <w:pStyle w:val="ad"/>
        <w:rPr>
          <w:color w:val="FF0000"/>
        </w:rPr>
      </w:pPr>
      <w:r w:rsidRPr="00B31CDD">
        <w:rPr>
          <w:color w:val="FF0000"/>
        </w:rPr>
        <w:t xml:space="preserve">        listen       80;</w:t>
      </w:r>
    </w:p>
    <w:p w:rsidR="00B31CDD" w:rsidRPr="00B31CDD" w:rsidRDefault="00B31CDD" w:rsidP="00B31CDD">
      <w:pPr>
        <w:pStyle w:val="ad"/>
        <w:rPr>
          <w:color w:val="FF0000"/>
        </w:rPr>
      </w:pPr>
      <w:r w:rsidRPr="00B31CDD">
        <w:rPr>
          <w:color w:val="FF0000"/>
        </w:rPr>
        <w:t xml:space="preserve">        server_name  www.etiantian.org;</w:t>
      </w:r>
    </w:p>
    <w:p w:rsidR="00B31CDD" w:rsidRPr="00B31CDD" w:rsidRDefault="00B31CDD" w:rsidP="00B31CDD">
      <w:pPr>
        <w:pStyle w:val="ad"/>
        <w:rPr>
          <w:color w:val="FF0000"/>
        </w:rPr>
      </w:pPr>
      <w:r w:rsidRPr="00B31CDD">
        <w:rPr>
          <w:color w:val="FF0000"/>
        </w:rPr>
        <w:t xml:space="preserve">            location  / {</w:t>
      </w:r>
    </w:p>
    <w:p w:rsidR="00B31CDD" w:rsidRPr="00B31CDD" w:rsidRDefault="00B31CDD" w:rsidP="00B31CDD">
      <w:pPr>
        <w:pStyle w:val="ad"/>
        <w:rPr>
          <w:color w:val="FF0000"/>
        </w:rPr>
      </w:pPr>
      <w:r w:rsidRPr="00B31CDD">
        <w:rPr>
          <w:color w:val="FF0000"/>
        </w:rPr>
        <w:t xml:space="preserve">             root   html/www;</w:t>
      </w:r>
    </w:p>
    <w:p w:rsidR="00B31CDD" w:rsidRPr="00B31CDD" w:rsidRDefault="00B31CDD" w:rsidP="00B31CDD">
      <w:pPr>
        <w:pStyle w:val="ad"/>
        <w:rPr>
          <w:color w:val="FF0000"/>
        </w:rPr>
      </w:pPr>
      <w:r w:rsidRPr="00B31CDD">
        <w:rPr>
          <w:color w:val="FF0000"/>
        </w:rPr>
        <w:t xml:space="preserve">            index  index.html index.htm;</w:t>
      </w:r>
    </w:p>
    <w:p w:rsidR="00B31CDD" w:rsidRPr="00B31CDD" w:rsidRDefault="00B31CDD" w:rsidP="00B31CDD">
      <w:pPr>
        <w:pStyle w:val="ad"/>
        <w:rPr>
          <w:color w:val="FF0000"/>
        </w:rPr>
      </w:pPr>
      <w:r w:rsidRPr="00B31CDD">
        <w:rPr>
          <w:color w:val="FF0000"/>
        </w:rPr>
        <w:t xml:space="preserve">           }</w:t>
      </w:r>
    </w:p>
    <w:p w:rsidR="00B31CDD" w:rsidRPr="00B31CDD" w:rsidRDefault="00B31CDD" w:rsidP="00B31CDD">
      <w:pPr>
        <w:pStyle w:val="ad"/>
        <w:rPr>
          <w:color w:val="FF0000"/>
        </w:rPr>
      </w:pPr>
      <w:r w:rsidRPr="00B31CDD">
        <w:rPr>
          <w:color w:val="FF0000"/>
        </w:rPr>
        <w:t xml:space="preserve">    }</w:t>
      </w:r>
    </w:p>
    <w:p w:rsidR="00B31CDD" w:rsidRDefault="00B31CDD" w:rsidP="00D41C5A">
      <w:pPr>
        <w:pStyle w:val="ad"/>
      </w:pPr>
    </w:p>
    <w:p w:rsidR="00D41C5A" w:rsidRDefault="009E506C" w:rsidP="006C7798">
      <w:pPr>
        <w:pStyle w:val="ad"/>
      </w:pPr>
      <w:r>
        <w:rPr>
          <w:rFonts w:hint="eastAsia"/>
        </w:rPr>
        <w:t>3.</w:t>
      </w:r>
      <w:r w:rsidR="006C7798">
        <w:rPr>
          <w:rFonts w:hint="eastAsia"/>
        </w:rPr>
        <w:t>检查语法</w:t>
      </w:r>
    </w:p>
    <w:p w:rsidR="006C7798" w:rsidRDefault="006C7798" w:rsidP="006C7798">
      <w:pPr>
        <w:pStyle w:val="ad"/>
      </w:pPr>
      <w:r>
        <w:t>[root@web01 ~]# nginx -t</w:t>
      </w:r>
    </w:p>
    <w:p w:rsidR="006C7798" w:rsidRDefault="006C7798" w:rsidP="006C7798">
      <w:pPr>
        <w:pStyle w:val="ad"/>
      </w:pPr>
      <w:r>
        <w:t>nginx: the configuration file /application/nginx-1.14/conf/nginx.conf syntax is ok</w:t>
      </w:r>
    </w:p>
    <w:p w:rsidR="006C7798" w:rsidRDefault="006C7798" w:rsidP="006C7798">
      <w:pPr>
        <w:pStyle w:val="ad"/>
      </w:pPr>
      <w:r>
        <w:t>nginx: configuration file /application/nginx-1.14/conf/nginx.conf test is successful</w:t>
      </w:r>
    </w:p>
    <w:p w:rsidR="006C7798" w:rsidRDefault="006C7798" w:rsidP="006C7798">
      <w:pPr>
        <w:pStyle w:val="ad"/>
      </w:pPr>
      <w:r>
        <w:t>[root@web01 ~]#</w:t>
      </w:r>
    </w:p>
    <w:p w:rsidR="00D41C5A" w:rsidRDefault="001C6097" w:rsidP="001C6097">
      <w:pPr>
        <w:pStyle w:val="4"/>
      </w:pPr>
      <w:r>
        <w:rPr>
          <w:rFonts w:hint="eastAsia"/>
        </w:rPr>
        <w:t>平滑重启</w:t>
      </w:r>
    </w:p>
    <w:p w:rsidR="001C6097" w:rsidRDefault="001C6097" w:rsidP="001C6097">
      <w:pPr>
        <w:pStyle w:val="ad"/>
      </w:pPr>
      <w:r>
        <w:t>[root@web01 ~]# nginx -s reload</w:t>
      </w:r>
    </w:p>
    <w:p w:rsidR="001C6097" w:rsidRDefault="001C6097" w:rsidP="001C6097">
      <w:pPr>
        <w:pStyle w:val="ad"/>
      </w:pPr>
      <w:r>
        <w:t>[root@web01 ~]#</w:t>
      </w:r>
    </w:p>
    <w:p w:rsidR="009E506C" w:rsidRDefault="009E506C" w:rsidP="009E506C">
      <w:pPr>
        <w:pStyle w:val="4"/>
      </w:pPr>
      <w:r>
        <w:rPr>
          <w:rFonts w:hint="eastAsia"/>
        </w:rPr>
        <w:lastRenderedPageBreak/>
        <w:t>测试</w:t>
      </w:r>
    </w:p>
    <w:p w:rsidR="009E506C" w:rsidRDefault="009E506C" w:rsidP="009E506C">
      <w:pPr>
        <w:pStyle w:val="ad"/>
      </w:pPr>
      <w:r>
        <w:rPr>
          <w:rFonts w:hint="eastAsia"/>
          <w:noProof/>
        </w:rPr>
        <w:drawing>
          <wp:inline distT="0" distB="0" distL="0" distR="0">
            <wp:extent cx="4895850" cy="1828800"/>
            <wp:effectExtent l="1905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3" cstate="print"/>
                    <a:srcRect/>
                    <a:stretch>
                      <a:fillRect/>
                    </a:stretch>
                  </pic:blipFill>
                  <pic:spPr bwMode="auto">
                    <a:xfrm>
                      <a:off x="0" y="0"/>
                      <a:ext cx="4895850" cy="1828800"/>
                    </a:xfrm>
                    <a:prstGeom prst="rect">
                      <a:avLst/>
                    </a:prstGeom>
                    <a:noFill/>
                    <a:ln w="9525">
                      <a:noFill/>
                      <a:miter lim="800000"/>
                      <a:headEnd/>
                      <a:tailEnd/>
                    </a:ln>
                  </pic:spPr>
                </pic:pic>
              </a:graphicData>
            </a:graphic>
          </wp:inline>
        </w:drawing>
      </w:r>
    </w:p>
    <w:p w:rsidR="009E506C" w:rsidRDefault="009E506C" w:rsidP="009E506C">
      <w:pPr>
        <w:pStyle w:val="ad"/>
      </w:pPr>
    </w:p>
    <w:p w:rsidR="009E506C" w:rsidRDefault="009E506C" w:rsidP="009E506C">
      <w:pPr>
        <w:pStyle w:val="ad"/>
      </w:pPr>
      <w:r>
        <w:rPr>
          <w:rFonts w:hint="eastAsia"/>
        </w:rPr>
        <w:t>测试成功</w:t>
      </w:r>
    </w:p>
    <w:p w:rsidR="00AD4F9C" w:rsidRDefault="00AD4F9C" w:rsidP="009E506C">
      <w:pPr>
        <w:pStyle w:val="ad"/>
      </w:pPr>
    </w:p>
    <w:p w:rsidR="00AD4F9C" w:rsidRDefault="00AD4F9C" w:rsidP="009E506C">
      <w:pPr>
        <w:pStyle w:val="ad"/>
      </w:pPr>
      <w:r>
        <w:rPr>
          <w:rFonts w:hint="eastAsia"/>
        </w:rPr>
        <w:t>在linux里面测试</w:t>
      </w:r>
    </w:p>
    <w:p w:rsidR="0081208D" w:rsidRDefault="0081208D" w:rsidP="0081208D">
      <w:pPr>
        <w:pStyle w:val="ad"/>
      </w:pPr>
      <w:r>
        <w:rPr>
          <w:rFonts w:hint="eastAsia"/>
        </w:rPr>
        <w:t>-L (location 位置定位的意思  -v  verbose 显示详细信息的意思) 所以- Lv就是显示详细的定位信息的意思。</w:t>
      </w:r>
    </w:p>
    <w:p w:rsidR="0081208D" w:rsidRPr="00E12A7C" w:rsidRDefault="0081208D" w:rsidP="0081208D">
      <w:pPr>
        <w:pStyle w:val="ad"/>
        <w:rPr>
          <w:color w:val="7030A0"/>
        </w:rPr>
      </w:pPr>
      <w:r>
        <w:t>[root@web01 conf]# curl -Lv etiantian.org</w:t>
      </w:r>
      <w:r>
        <w:rPr>
          <w:rFonts w:hint="eastAsia"/>
        </w:rPr>
        <w:t xml:space="preserve">  </w:t>
      </w:r>
      <w:r w:rsidRPr="00E12A7C">
        <w:rPr>
          <w:rFonts w:hint="eastAsia"/>
          <w:color w:val="7030A0"/>
        </w:rPr>
        <w:t>--命令</w:t>
      </w:r>
    </w:p>
    <w:p w:rsidR="0081208D" w:rsidRPr="00E12A7C" w:rsidRDefault="0081208D" w:rsidP="0081208D">
      <w:pPr>
        <w:pStyle w:val="ad"/>
        <w:rPr>
          <w:color w:val="7030A0"/>
        </w:rPr>
      </w:pPr>
      <w:r>
        <w:t>* About to connect() to etiantian.org port 80 (#0)</w:t>
      </w:r>
      <w:r>
        <w:rPr>
          <w:rFonts w:hint="eastAsia"/>
        </w:rPr>
        <w:t xml:space="preserve"> </w:t>
      </w:r>
      <w:r w:rsidRPr="00E12A7C">
        <w:rPr>
          <w:rFonts w:hint="eastAsia"/>
          <w:color w:val="7030A0"/>
        </w:rPr>
        <w:t>--域名解析过程</w:t>
      </w:r>
    </w:p>
    <w:p w:rsidR="0081208D" w:rsidRPr="00E12A7C" w:rsidRDefault="0081208D" w:rsidP="0081208D">
      <w:pPr>
        <w:pStyle w:val="ad"/>
        <w:rPr>
          <w:color w:val="7030A0"/>
        </w:rPr>
      </w:pPr>
      <w:r>
        <w:t>*   Trying 172.16.1.7... connected</w:t>
      </w:r>
      <w:r>
        <w:rPr>
          <w:rFonts w:hint="eastAsia"/>
        </w:rPr>
        <w:t xml:space="preserve"> </w:t>
      </w:r>
      <w:r w:rsidRPr="00E12A7C">
        <w:rPr>
          <w:rFonts w:hint="eastAsia"/>
          <w:color w:val="7030A0"/>
        </w:rPr>
        <w:t>--域名解析过程</w:t>
      </w:r>
    </w:p>
    <w:p w:rsidR="0081208D" w:rsidRDefault="0081208D" w:rsidP="0081208D">
      <w:pPr>
        <w:pStyle w:val="ad"/>
      </w:pPr>
      <w:r>
        <w:t>* Connected to etiantian.org (172.16.1.7) port 80 (#0)</w:t>
      </w:r>
      <w:r>
        <w:rPr>
          <w:rFonts w:hint="eastAsia"/>
        </w:rPr>
        <w:t xml:space="preserve"> </w:t>
      </w:r>
      <w:r w:rsidRPr="00E12A7C">
        <w:rPr>
          <w:rFonts w:hint="eastAsia"/>
          <w:color w:val="7030A0"/>
        </w:rPr>
        <w:t>--域名解析过程</w:t>
      </w:r>
    </w:p>
    <w:p w:rsidR="0081208D" w:rsidRPr="00E12A7C" w:rsidRDefault="0081208D" w:rsidP="0081208D">
      <w:pPr>
        <w:pStyle w:val="ad"/>
        <w:rPr>
          <w:color w:val="7030A0"/>
        </w:rPr>
      </w:pPr>
      <w:r>
        <w:t>&gt; GET / HTTP/1.1</w:t>
      </w:r>
      <w:r>
        <w:rPr>
          <w:rFonts w:hint="eastAsia"/>
        </w:rPr>
        <w:t xml:space="preserve"> </w:t>
      </w:r>
      <w:r w:rsidRPr="00E12A7C">
        <w:rPr>
          <w:rFonts w:hint="eastAsia"/>
          <w:color w:val="7030A0"/>
        </w:rPr>
        <w:t>--get方法请求行  http协议版本号是 1.1 长连接</w:t>
      </w:r>
    </w:p>
    <w:p w:rsidR="0081208D" w:rsidRPr="00204069" w:rsidRDefault="0081208D" w:rsidP="0081208D">
      <w:pPr>
        <w:pStyle w:val="ad"/>
        <w:rPr>
          <w:color w:val="7030A0"/>
        </w:rPr>
      </w:pPr>
      <w:r>
        <w:t>&gt; User-Agent: curl/7.19.7 (x86_64-redhat-linux-gnu) libcurl/7.19.7 NSS/3.21 Basic ECC zlib/1.2.3 libidn/1.18 libssh2/1.4.2</w:t>
      </w:r>
      <w:r>
        <w:rPr>
          <w:rFonts w:hint="eastAsia"/>
        </w:rPr>
        <w:t xml:space="preserve">  </w:t>
      </w:r>
      <w:r w:rsidRPr="00204069">
        <w:rPr>
          <w:rFonts w:hint="eastAsia"/>
          <w:color w:val="7030A0"/>
        </w:rPr>
        <w:t>---请求头信息</w:t>
      </w:r>
      <w:r>
        <w:rPr>
          <w:rFonts w:hint="eastAsia"/>
          <w:color w:val="7030A0"/>
        </w:rPr>
        <w:t xml:space="preserve"> ：用户代理代表的是用户是以什么身份访问的</w:t>
      </w:r>
    </w:p>
    <w:p w:rsidR="0081208D" w:rsidRPr="00631762" w:rsidRDefault="0081208D" w:rsidP="0081208D">
      <w:pPr>
        <w:pStyle w:val="ad"/>
        <w:rPr>
          <w:color w:val="7030A0"/>
        </w:rPr>
      </w:pPr>
      <w:r>
        <w:t>&gt; Host: etiantian.org</w:t>
      </w:r>
      <w:r>
        <w:rPr>
          <w:rFonts w:hint="eastAsia"/>
        </w:rPr>
        <w:t xml:space="preserve">  </w:t>
      </w:r>
      <w:r w:rsidRPr="00631762">
        <w:rPr>
          <w:rFonts w:hint="eastAsia"/>
          <w:color w:val="7030A0"/>
        </w:rPr>
        <w:t xml:space="preserve"> ---</w:t>
      </w:r>
      <w:r>
        <w:rPr>
          <w:rFonts w:hint="eastAsia"/>
          <w:color w:val="7030A0"/>
        </w:rPr>
        <w:t>请求头信息：</w:t>
      </w:r>
      <w:r w:rsidRPr="00631762">
        <w:rPr>
          <w:rFonts w:hint="eastAsia"/>
          <w:color w:val="7030A0"/>
        </w:rPr>
        <w:t>请求的主机域名是 etiantian.org</w:t>
      </w:r>
    </w:p>
    <w:p w:rsidR="0081208D" w:rsidRPr="002C62D3" w:rsidRDefault="0081208D" w:rsidP="0081208D">
      <w:pPr>
        <w:pStyle w:val="ad"/>
        <w:rPr>
          <w:color w:val="7030A0"/>
        </w:rPr>
      </w:pPr>
      <w:r>
        <w:t>&gt; Accept: */*</w:t>
      </w:r>
      <w:r>
        <w:rPr>
          <w:rFonts w:hint="eastAsia"/>
        </w:rPr>
        <w:t xml:space="preserve">         </w:t>
      </w:r>
      <w:r w:rsidRPr="002C62D3">
        <w:rPr>
          <w:rFonts w:hint="eastAsia"/>
          <w:color w:val="7030A0"/>
        </w:rPr>
        <w:t>----- 接受的...</w:t>
      </w:r>
    </w:p>
    <w:p w:rsidR="0081208D" w:rsidRDefault="0081208D" w:rsidP="0081208D">
      <w:pPr>
        <w:pStyle w:val="ad"/>
      </w:pPr>
      <w:r>
        <w:t xml:space="preserve">&gt; </w:t>
      </w:r>
      <w:r>
        <w:rPr>
          <w:rFonts w:hint="eastAsia"/>
        </w:rPr>
        <w:t xml:space="preserve">                       空行</w:t>
      </w:r>
    </w:p>
    <w:p w:rsidR="0081208D" w:rsidRPr="002C62D3" w:rsidRDefault="0081208D" w:rsidP="0081208D">
      <w:pPr>
        <w:pStyle w:val="ad"/>
        <w:rPr>
          <w:color w:val="7030A0"/>
        </w:rPr>
      </w:pPr>
      <w:r w:rsidRPr="002C62D3">
        <w:rPr>
          <w:rFonts w:hint="eastAsia"/>
          <w:color w:val="7030A0"/>
        </w:rPr>
        <w:t>因为get方法没有报文主体，所以就是直接到相应报文</w:t>
      </w:r>
    </w:p>
    <w:p w:rsidR="0081208D" w:rsidRDefault="0081208D" w:rsidP="0081208D">
      <w:pPr>
        <w:pStyle w:val="ad"/>
      </w:pPr>
      <w:r>
        <w:t>&lt; HTTP/1.1 301 Moved Permanently</w:t>
      </w:r>
      <w:r>
        <w:rPr>
          <w:rFonts w:hint="eastAsia"/>
        </w:rPr>
        <w:t xml:space="preserve">  </w:t>
      </w:r>
      <w:r w:rsidRPr="00AB27B1">
        <w:rPr>
          <w:rFonts w:hint="eastAsia"/>
          <w:color w:val="FF0000"/>
        </w:rPr>
        <w:t>--相应报文的起始行， http/1.1 代表的是版本号 301 代表永久跳转， permanently 代表的是nginx语法的标签 ）（他代表的意思就是返回301永久跳转））</w:t>
      </w:r>
    </w:p>
    <w:p w:rsidR="0081208D" w:rsidRDefault="0081208D" w:rsidP="0081208D">
      <w:pPr>
        <w:pStyle w:val="ad"/>
      </w:pPr>
      <w:r>
        <w:t>&lt; Server: nginx/1.14.0</w:t>
      </w:r>
      <w:r>
        <w:rPr>
          <w:rFonts w:hint="eastAsia"/>
        </w:rPr>
        <w:t xml:space="preserve">  </w:t>
      </w:r>
      <w:r w:rsidRPr="003A2F34">
        <w:rPr>
          <w:rFonts w:hint="eastAsia"/>
          <w:color w:val="7030A0"/>
        </w:rPr>
        <w:t>-- 相应报文的相应头信息 代表的是你访问的服务器是用的nginx 1.14版本的服务</w:t>
      </w:r>
    </w:p>
    <w:p w:rsidR="0081208D" w:rsidRPr="003A2F34" w:rsidRDefault="0081208D" w:rsidP="0081208D">
      <w:pPr>
        <w:pStyle w:val="ad"/>
        <w:rPr>
          <w:color w:val="7030A0"/>
        </w:rPr>
      </w:pPr>
      <w:r>
        <w:t>&lt; Date: Sun, 20 May 2018 12:28:20 GMT</w:t>
      </w:r>
      <w:r>
        <w:rPr>
          <w:rFonts w:hint="eastAsia"/>
        </w:rPr>
        <w:t xml:space="preserve">    </w:t>
      </w:r>
      <w:r w:rsidRPr="003A2F34">
        <w:rPr>
          <w:rFonts w:hint="eastAsia"/>
          <w:color w:val="7030A0"/>
        </w:rPr>
        <w:t>-----相应的时间</w:t>
      </w:r>
    </w:p>
    <w:p w:rsidR="0081208D" w:rsidRPr="00C57BE8" w:rsidRDefault="0081208D" w:rsidP="0081208D">
      <w:pPr>
        <w:pStyle w:val="ad"/>
        <w:rPr>
          <w:color w:val="7030A0"/>
        </w:rPr>
      </w:pPr>
      <w:r>
        <w:t>&lt; Content-Type: text/html</w:t>
      </w:r>
      <w:r>
        <w:rPr>
          <w:rFonts w:hint="eastAsia"/>
        </w:rPr>
        <w:t xml:space="preserve">      </w:t>
      </w:r>
      <w:r w:rsidRPr="00C57BE8">
        <w:rPr>
          <w:rFonts w:hint="eastAsia"/>
          <w:color w:val="7030A0"/>
        </w:rPr>
        <w:t xml:space="preserve"> ------ content-type 用户浏览器加载数据的格式 ，所以这里的意思就是web服务器加载数据格式是 text/html格式</w:t>
      </w:r>
    </w:p>
    <w:p w:rsidR="0081208D" w:rsidRPr="00C57BE8" w:rsidRDefault="0081208D" w:rsidP="0081208D">
      <w:pPr>
        <w:pStyle w:val="ad"/>
        <w:rPr>
          <w:color w:val="7030A0"/>
        </w:rPr>
      </w:pPr>
      <w:r>
        <w:t xml:space="preserve">&lt; Content-Length: </w:t>
      </w:r>
      <w:r w:rsidRPr="00C57BE8">
        <w:rPr>
          <w:color w:val="7030A0"/>
        </w:rPr>
        <w:t>185</w:t>
      </w:r>
      <w:r w:rsidRPr="00C57BE8">
        <w:rPr>
          <w:rFonts w:hint="eastAsia"/>
          <w:color w:val="7030A0"/>
        </w:rPr>
        <w:t xml:space="preserve"> 代表浏览器加载数据的长度是 185</w:t>
      </w:r>
    </w:p>
    <w:p w:rsidR="0081208D" w:rsidRPr="00AB27B1" w:rsidRDefault="0081208D" w:rsidP="0081208D">
      <w:pPr>
        <w:pStyle w:val="ad"/>
        <w:rPr>
          <w:color w:val="7030A0"/>
        </w:rPr>
      </w:pPr>
      <w:r>
        <w:t>&lt; Connection: keep-alive</w:t>
      </w:r>
      <w:r>
        <w:rPr>
          <w:rFonts w:hint="eastAsia"/>
        </w:rPr>
        <w:t xml:space="preserve"> </w:t>
      </w:r>
      <w:r w:rsidRPr="00AB27B1">
        <w:rPr>
          <w:rFonts w:hint="eastAsia"/>
          <w:color w:val="7030A0"/>
        </w:rPr>
        <w:t>--代表保持长连接的意思</w:t>
      </w:r>
    </w:p>
    <w:p w:rsidR="0081208D" w:rsidRDefault="0081208D" w:rsidP="0081208D">
      <w:pPr>
        <w:pStyle w:val="ad"/>
      </w:pPr>
      <w:r>
        <w:t xml:space="preserve">&lt; Location: </w:t>
      </w:r>
      <w:hyperlink r:id="rId114" w:history="1">
        <w:r w:rsidRPr="00E81B57">
          <w:rPr>
            <w:rStyle w:val="a6"/>
          </w:rPr>
          <w:t>http://www.etiantian.org/</w:t>
        </w:r>
      </w:hyperlink>
      <w:r>
        <w:rPr>
          <w:rFonts w:hint="eastAsia"/>
        </w:rPr>
        <w:t xml:space="preserve">  </w:t>
      </w:r>
      <w:r w:rsidRPr="00AB27B1">
        <w:rPr>
          <w:rFonts w:hint="eastAsia"/>
          <w:color w:val="7030A0"/>
        </w:rPr>
        <w:t>---跳转后的域名地址是 http://www.etiantian.org</w:t>
      </w:r>
    </w:p>
    <w:p w:rsidR="0081208D" w:rsidRPr="00AB27B1" w:rsidRDefault="0081208D" w:rsidP="0081208D">
      <w:pPr>
        <w:pStyle w:val="ad"/>
        <w:rPr>
          <w:color w:val="FF0000"/>
        </w:rPr>
      </w:pPr>
      <w:r>
        <w:t xml:space="preserve">&lt; </w:t>
      </w:r>
      <w:r>
        <w:rPr>
          <w:rFonts w:hint="eastAsia"/>
        </w:rPr>
        <w:t xml:space="preserve">   -------</w:t>
      </w:r>
      <w:r w:rsidRPr="00AB27B1">
        <w:rPr>
          <w:rFonts w:hint="eastAsia"/>
          <w:color w:val="FF0000"/>
        </w:rPr>
        <w:t>-----空行</w:t>
      </w:r>
    </w:p>
    <w:p w:rsidR="0081208D" w:rsidRDefault="0081208D" w:rsidP="0081208D">
      <w:pPr>
        <w:pStyle w:val="ad"/>
      </w:pPr>
      <w:r>
        <w:t>* Ignoring the response-body</w:t>
      </w:r>
      <w:r>
        <w:rPr>
          <w:rFonts w:hint="eastAsia"/>
        </w:rPr>
        <w:t xml:space="preserve">     </w:t>
      </w:r>
      <w:r w:rsidRPr="00D96541">
        <w:rPr>
          <w:rFonts w:hint="eastAsia"/>
          <w:highlight w:val="yellow"/>
        </w:rPr>
        <w:t>进行第二次DNS的解析</w:t>
      </w:r>
    </w:p>
    <w:p w:rsidR="0081208D" w:rsidRDefault="0081208D" w:rsidP="0081208D">
      <w:pPr>
        <w:pStyle w:val="ad"/>
      </w:pPr>
      <w:r>
        <w:lastRenderedPageBreak/>
        <w:t>* Connection #0 to host etiantian.org left intact</w:t>
      </w:r>
    </w:p>
    <w:p w:rsidR="0081208D" w:rsidRDefault="0081208D" w:rsidP="0081208D">
      <w:pPr>
        <w:pStyle w:val="ad"/>
      </w:pPr>
      <w:r>
        <w:t>* Issue another request to this URL: 'http://www.etiantian.org/'</w:t>
      </w:r>
    </w:p>
    <w:p w:rsidR="0081208D" w:rsidRDefault="0081208D" w:rsidP="0081208D">
      <w:pPr>
        <w:pStyle w:val="ad"/>
      </w:pPr>
      <w:r>
        <w:t>* About to connect() to www.etiantian.org port 80 (#1)</w:t>
      </w:r>
    </w:p>
    <w:p w:rsidR="0081208D" w:rsidRDefault="0081208D" w:rsidP="0081208D">
      <w:pPr>
        <w:pStyle w:val="ad"/>
      </w:pPr>
      <w:r>
        <w:t>*   Trying 172.16.1.7... connected</w:t>
      </w:r>
    </w:p>
    <w:p w:rsidR="0081208D" w:rsidRDefault="0081208D" w:rsidP="0081208D">
      <w:pPr>
        <w:pStyle w:val="ad"/>
      </w:pPr>
      <w:r>
        <w:t>* Connected to www.etiantian.org (172.16.1.7) port 80 (#1)</w:t>
      </w:r>
      <w:r>
        <w:rPr>
          <w:rFonts w:hint="eastAsia"/>
        </w:rPr>
        <w:t xml:space="preserve"> </w:t>
      </w:r>
      <w:r w:rsidRPr="00D96541">
        <w:rPr>
          <w:rFonts w:hint="eastAsia"/>
          <w:highlight w:val="yellow"/>
        </w:rPr>
        <w:t>进行第二次DNS的解析</w:t>
      </w:r>
    </w:p>
    <w:p w:rsidR="0081208D" w:rsidRDefault="0081208D" w:rsidP="0081208D">
      <w:pPr>
        <w:pStyle w:val="ad"/>
      </w:pPr>
      <w:r>
        <w:t>&gt; GET / HTTP/1.1</w:t>
      </w:r>
      <w:r>
        <w:rPr>
          <w:rFonts w:hint="eastAsia"/>
        </w:rPr>
        <w:t xml:space="preserve">  --请求行 （get 方法  版本）</w:t>
      </w:r>
    </w:p>
    <w:p w:rsidR="0081208D" w:rsidRDefault="0081208D" w:rsidP="0081208D">
      <w:pPr>
        <w:pStyle w:val="ad"/>
      </w:pPr>
      <w:r>
        <w:t>&gt; User-Agent: curl/7.19.7 (x86_64-redhat-linux-gnu) libcurl/7.19.7 NSS/3.21 Basic ECC zlib/1.2.3 libidn/1.18 libssh2/1.4.2</w:t>
      </w:r>
      <w:r>
        <w:rPr>
          <w:rFonts w:hint="eastAsia"/>
        </w:rPr>
        <w:t xml:space="preserve"> </w:t>
      </w:r>
      <w:r w:rsidRPr="00A70045">
        <w:rPr>
          <w:rFonts w:hint="eastAsia"/>
          <w:color w:val="7030A0"/>
        </w:rPr>
        <w:t>（请求头 用户代理,就是代表用户用什么东西来访问客户端）</w:t>
      </w:r>
    </w:p>
    <w:p w:rsidR="0081208D" w:rsidRPr="00A70045" w:rsidRDefault="0081208D" w:rsidP="0081208D">
      <w:pPr>
        <w:pStyle w:val="ad"/>
        <w:rPr>
          <w:color w:val="7030A0"/>
        </w:rPr>
      </w:pPr>
      <w:r>
        <w:t xml:space="preserve">&gt; Host: </w:t>
      </w:r>
      <w:hyperlink r:id="rId115" w:history="1">
        <w:r w:rsidRPr="00E81B57">
          <w:rPr>
            <w:rStyle w:val="a6"/>
          </w:rPr>
          <w:t>www.etiantian.org</w:t>
        </w:r>
      </w:hyperlink>
      <w:r>
        <w:rPr>
          <w:rFonts w:hint="eastAsia"/>
        </w:rPr>
        <w:t xml:space="preserve">   </w:t>
      </w:r>
      <w:r w:rsidRPr="00A70045">
        <w:rPr>
          <w:rFonts w:hint="eastAsia"/>
          <w:color w:val="7030A0"/>
        </w:rPr>
        <w:t xml:space="preserve">---这次用户是以 </w:t>
      </w:r>
      <w:hyperlink r:id="rId116" w:history="1">
        <w:r w:rsidRPr="00A70045">
          <w:rPr>
            <w:rStyle w:val="a6"/>
            <w:rFonts w:hint="eastAsia"/>
            <w:color w:val="7030A0"/>
          </w:rPr>
          <w:t>www.etiantian.org</w:t>
        </w:r>
      </w:hyperlink>
      <w:r w:rsidRPr="00A70045">
        <w:rPr>
          <w:rFonts w:hint="eastAsia"/>
          <w:color w:val="7030A0"/>
        </w:rPr>
        <w:t>的域名来访问服务我</w:t>
      </w:r>
    </w:p>
    <w:p w:rsidR="0081208D" w:rsidRDefault="0081208D" w:rsidP="0081208D">
      <w:pPr>
        <w:pStyle w:val="ad"/>
      </w:pPr>
      <w:r>
        <w:t>&gt; Accept: */*</w:t>
      </w:r>
    </w:p>
    <w:p w:rsidR="0081208D" w:rsidRDefault="0081208D" w:rsidP="0081208D">
      <w:pPr>
        <w:pStyle w:val="ad"/>
      </w:pPr>
      <w:r>
        <w:t xml:space="preserve">&gt; </w:t>
      </w:r>
      <w:r>
        <w:rPr>
          <w:rFonts w:hint="eastAsia"/>
        </w:rPr>
        <w:t xml:space="preserve">     空行  </w:t>
      </w:r>
    </w:p>
    <w:p w:rsidR="0081208D" w:rsidRPr="009F23FA" w:rsidRDefault="0081208D" w:rsidP="0081208D">
      <w:pPr>
        <w:pStyle w:val="ad"/>
        <w:rPr>
          <w:color w:val="7030A0"/>
        </w:rPr>
      </w:pPr>
      <w:r w:rsidRPr="002C62D3">
        <w:rPr>
          <w:rFonts w:hint="eastAsia"/>
          <w:color w:val="7030A0"/>
        </w:rPr>
        <w:t>因为get方法没有报文主体，所以就是直接到相应报文</w:t>
      </w:r>
    </w:p>
    <w:p w:rsidR="0081208D" w:rsidRDefault="0081208D" w:rsidP="0081208D">
      <w:pPr>
        <w:pStyle w:val="ad"/>
      </w:pPr>
      <w:r w:rsidRPr="00F0152D">
        <w:rPr>
          <w:color w:val="FF0000"/>
        </w:rPr>
        <w:t>&lt; HTTP/1.1 200 OK</w:t>
      </w:r>
      <w:r w:rsidRPr="00F0152D">
        <w:rPr>
          <w:rFonts w:hint="eastAsia"/>
          <w:color w:val="FF0000"/>
        </w:rPr>
        <w:t xml:space="preserve"> </w:t>
      </w:r>
      <w:r>
        <w:rPr>
          <w:rFonts w:hint="eastAsia"/>
        </w:rPr>
        <w:t xml:space="preserve">  </w:t>
      </w:r>
      <w:r w:rsidRPr="009F23FA">
        <w:rPr>
          <w:rFonts w:hint="eastAsia"/>
          <w:highlight w:val="yellow"/>
        </w:rPr>
        <w:t>-----相应的起始行</w:t>
      </w:r>
      <w:r>
        <w:rPr>
          <w:rFonts w:hint="eastAsia"/>
        </w:rPr>
        <w:t xml:space="preserve">  </w:t>
      </w:r>
      <w:r w:rsidRPr="00F0152D">
        <w:rPr>
          <w:rFonts w:hint="eastAsia"/>
          <w:highlight w:val="yellow"/>
        </w:rPr>
        <w:t>200代表相应成功，服务器成功返回网页</w:t>
      </w:r>
    </w:p>
    <w:p w:rsidR="0081208D" w:rsidRDefault="0081208D" w:rsidP="0081208D">
      <w:pPr>
        <w:pStyle w:val="ad"/>
      </w:pPr>
      <w:r>
        <w:t>&lt; Server: nginx/1.14.0</w:t>
      </w:r>
      <w:r>
        <w:rPr>
          <w:rFonts w:hint="eastAsia"/>
        </w:rPr>
        <w:t xml:space="preserve">  </w:t>
      </w:r>
      <w:r w:rsidRPr="00F0152D">
        <w:rPr>
          <w:rFonts w:hint="eastAsia"/>
          <w:highlight w:val="yellow"/>
        </w:rPr>
        <w:t>相应头（服务器的一些信息）</w:t>
      </w:r>
    </w:p>
    <w:p w:rsidR="0081208D" w:rsidRDefault="0081208D" w:rsidP="0081208D">
      <w:pPr>
        <w:pStyle w:val="ad"/>
      </w:pPr>
      <w:r>
        <w:t>&lt; Date: Sun, 20 May 2018 12:28:20 GMT</w:t>
      </w:r>
      <w:r>
        <w:rPr>
          <w:rFonts w:hint="eastAsia"/>
        </w:rPr>
        <w:t xml:space="preserve">  </w:t>
      </w:r>
      <w:r w:rsidRPr="00F0152D">
        <w:rPr>
          <w:rFonts w:hint="eastAsia"/>
          <w:highlight w:val="yellow"/>
        </w:rPr>
        <w:t>相应的时间</w:t>
      </w:r>
    </w:p>
    <w:p w:rsidR="0081208D" w:rsidRPr="00C57BE8" w:rsidRDefault="0081208D" w:rsidP="0081208D">
      <w:pPr>
        <w:pStyle w:val="ad"/>
        <w:rPr>
          <w:color w:val="7030A0"/>
        </w:rPr>
      </w:pPr>
      <w:r>
        <w:t>&lt; Content-Type: text/html</w:t>
      </w:r>
      <w:r>
        <w:rPr>
          <w:rFonts w:hint="eastAsia"/>
        </w:rPr>
        <w:t xml:space="preserve">    </w:t>
      </w:r>
      <w:r w:rsidRPr="00C57BE8">
        <w:rPr>
          <w:rFonts w:hint="eastAsia"/>
          <w:color w:val="7030A0"/>
        </w:rPr>
        <w:t>------ content-type 用户浏览器加载数据的格式 ，所以这里的意思就是web服务器加载数据格式是 text/html格式</w:t>
      </w:r>
    </w:p>
    <w:p w:rsidR="0081208D" w:rsidRDefault="0081208D" w:rsidP="0081208D">
      <w:pPr>
        <w:pStyle w:val="ad"/>
      </w:pPr>
    </w:p>
    <w:p w:rsidR="0081208D" w:rsidRDefault="0081208D" w:rsidP="0081208D">
      <w:pPr>
        <w:pStyle w:val="ad"/>
      </w:pPr>
      <w:r>
        <w:t>&lt; Content-Length: 27</w:t>
      </w:r>
      <w:r>
        <w:rPr>
          <w:rFonts w:hint="eastAsia"/>
        </w:rPr>
        <w:t xml:space="preserve">  </w:t>
      </w:r>
      <w:r w:rsidRPr="00C57BE8">
        <w:rPr>
          <w:rFonts w:hint="eastAsia"/>
          <w:color w:val="7030A0"/>
        </w:rPr>
        <w:t>代表浏览器加载数据的长度是</w:t>
      </w:r>
      <w:r>
        <w:rPr>
          <w:rFonts w:hint="eastAsia"/>
          <w:color w:val="7030A0"/>
        </w:rPr>
        <w:t>27</w:t>
      </w:r>
    </w:p>
    <w:p w:rsidR="0081208D" w:rsidRPr="004858F1" w:rsidRDefault="0081208D" w:rsidP="0081208D">
      <w:pPr>
        <w:pStyle w:val="ad"/>
        <w:rPr>
          <w:color w:val="7030A0"/>
        </w:rPr>
      </w:pPr>
      <w:r>
        <w:t>&lt; Last-Modified: Thu, 17 May 2018 01:46:43 GMT</w:t>
      </w:r>
      <w:r>
        <w:rPr>
          <w:rFonts w:hint="eastAsia"/>
        </w:rPr>
        <w:t xml:space="preserve">  </w:t>
      </w:r>
      <w:r w:rsidRPr="004858F1">
        <w:rPr>
          <w:rFonts w:hint="eastAsia"/>
          <w:color w:val="7030A0"/>
        </w:rPr>
        <w:t>--时间</w:t>
      </w:r>
    </w:p>
    <w:p w:rsidR="0081208D" w:rsidRPr="00FF7290" w:rsidRDefault="0081208D" w:rsidP="0081208D">
      <w:pPr>
        <w:pStyle w:val="ad"/>
        <w:rPr>
          <w:color w:val="7030A0"/>
        </w:rPr>
      </w:pPr>
      <w:r>
        <w:t>&lt; Connection: keep-alive</w:t>
      </w:r>
      <w:r>
        <w:rPr>
          <w:rFonts w:hint="eastAsia"/>
        </w:rPr>
        <w:t xml:space="preserve"> </w:t>
      </w:r>
      <w:r w:rsidRPr="00FF7290">
        <w:rPr>
          <w:rFonts w:hint="eastAsia"/>
          <w:color w:val="7030A0"/>
        </w:rPr>
        <w:t xml:space="preserve"> --服务器保持长连接</w:t>
      </w:r>
    </w:p>
    <w:p w:rsidR="0081208D" w:rsidRDefault="0081208D" w:rsidP="0081208D">
      <w:pPr>
        <w:pStyle w:val="ad"/>
      </w:pPr>
      <w:r>
        <w:t>&lt; ETag: "5afcdf03-1b"</w:t>
      </w:r>
      <w:r>
        <w:rPr>
          <w:rFonts w:hint="eastAsia"/>
        </w:rPr>
        <w:t xml:space="preserve"> </w:t>
      </w:r>
    </w:p>
    <w:p w:rsidR="0081208D" w:rsidRPr="00FF7290" w:rsidRDefault="0081208D" w:rsidP="0081208D">
      <w:pPr>
        <w:pStyle w:val="ad"/>
        <w:rPr>
          <w:color w:val="7030A0"/>
        </w:rPr>
      </w:pPr>
      <w:r>
        <w:t>&lt; Accept-Ranges: bytes</w:t>
      </w:r>
      <w:r>
        <w:rPr>
          <w:rFonts w:hint="eastAsia"/>
        </w:rPr>
        <w:t xml:space="preserve">   </w:t>
      </w:r>
      <w:r w:rsidRPr="00FF7290">
        <w:rPr>
          <w:rFonts w:hint="eastAsia"/>
          <w:color w:val="7030A0"/>
        </w:rPr>
        <w:t>接受的范围是字节</w:t>
      </w:r>
    </w:p>
    <w:p w:rsidR="0081208D" w:rsidRPr="00667384" w:rsidRDefault="0081208D" w:rsidP="0081208D">
      <w:pPr>
        <w:pStyle w:val="ad"/>
        <w:rPr>
          <w:color w:val="7030A0"/>
        </w:rPr>
      </w:pPr>
      <w:r>
        <w:t xml:space="preserve">&lt; </w:t>
      </w:r>
      <w:r>
        <w:rPr>
          <w:rFonts w:hint="eastAsia"/>
        </w:rPr>
        <w:t xml:space="preserve">   </w:t>
      </w:r>
      <w:r w:rsidRPr="00667384">
        <w:rPr>
          <w:rFonts w:hint="eastAsia"/>
          <w:color w:val="7030A0"/>
        </w:rPr>
        <w:t xml:space="preserve"> --空格</w:t>
      </w:r>
    </w:p>
    <w:p w:rsidR="0081208D" w:rsidRPr="00667384" w:rsidRDefault="0081208D" w:rsidP="0081208D">
      <w:pPr>
        <w:pStyle w:val="ad"/>
        <w:rPr>
          <w:color w:val="7030A0"/>
        </w:rPr>
      </w:pPr>
      <w:r>
        <w:t xml:space="preserve">10.0.0.7 </w:t>
      </w:r>
      <w:hyperlink r:id="rId117" w:history="1">
        <w:r w:rsidRPr="00E81B57">
          <w:rPr>
            <w:rStyle w:val="a6"/>
          </w:rPr>
          <w:t>www.etiantian.org</w:t>
        </w:r>
      </w:hyperlink>
      <w:r>
        <w:rPr>
          <w:rFonts w:hint="eastAsia"/>
        </w:rPr>
        <w:t xml:space="preserve">   </w:t>
      </w:r>
      <w:r w:rsidRPr="00667384">
        <w:rPr>
          <w:rFonts w:hint="eastAsia"/>
          <w:color w:val="7030A0"/>
        </w:rPr>
        <w:t xml:space="preserve"> 相应的主体内容</w:t>
      </w:r>
    </w:p>
    <w:p w:rsidR="0081208D" w:rsidRPr="00667384" w:rsidRDefault="0081208D" w:rsidP="0081208D">
      <w:pPr>
        <w:pStyle w:val="ad"/>
        <w:rPr>
          <w:color w:val="7030A0"/>
        </w:rPr>
      </w:pPr>
      <w:r>
        <w:t>* Connection #1 to host www.etiantian.org left intact</w:t>
      </w:r>
      <w:r>
        <w:rPr>
          <w:rFonts w:hint="eastAsia"/>
        </w:rPr>
        <w:t xml:space="preserve">  </w:t>
      </w:r>
      <w:r w:rsidRPr="00667384">
        <w:rPr>
          <w:rFonts w:hint="eastAsia"/>
          <w:color w:val="7030A0"/>
        </w:rPr>
        <w:t>--断开连接</w:t>
      </w:r>
    </w:p>
    <w:p w:rsidR="0081208D" w:rsidRPr="00667384" w:rsidRDefault="0081208D" w:rsidP="0081208D">
      <w:pPr>
        <w:pStyle w:val="ad"/>
        <w:rPr>
          <w:color w:val="7030A0"/>
        </w:rPr>
      </w:pPr>
      <w:r>
        <w:t>* Closing connection #0</w:t>
      </w:r>
      <w:r>
        <w:rPr>
          <w:rFonts w:hint="eastAsia"/>
        </w:rPr>
        <w:t xml:space="preserve">  </w:t>
      </w:r>
      <w:r w:rsidRPr="00667384">
        <w:rPr>
          <w:rFonts w:hint="eastAsia"/>
          <w:color w:val="7030A0"/>
        </w:rPr>
        <w:t>--断开连接</w:t>
      </w:r>
    </w:p>
    <w:p w:rsidR="0081208D" w:rsidRPr="00667384" w:rsidRDefault="0081208D" w:rsidP="0081208D">
      <w:pPr>
        <w:pStyle w:val="ad"/>
        <w:rPr>
          <w:color w:val="7030A0"/>
        </w:rPr>
      </w:pPr>
      <w:r>
        <w:t>* Closing connection #1</w:t>
      </w:r>
      <w:r>
        <w:rPr>
          <w:rFonts w:hint="eastAsia"/>
        </w:rPr>
        <w:t xml:space="preserve">  </w:t>
      </w:r>
      <w:r w:rsidRPr="00667384">
        <w:rPr>
          <w:rFonts w:hint="eastAsia"/>
          <w:color w:val="7030A0"/>
        </w:rPr>
        <w:t xml:space="preserve"> --断开连接</w:t>
      </w:r>
    </w:p>
    <w:p w:rsidR="0081208D" w:rsidRPr="004817B6" w:rsidRDefault="0081208D" w:rsidP="0081208D">
      <w:pPr>
        <w:pStyle w:val="ad"/>
      </w:pPr>
      <w:r>
        <w:t>[root@web01 conf]#</w:t>
      </w:r>
    </w:p>
    <w:p w:rsidR="00AD4F9C" w:rsidRPr="009E506C" w:rsidRDefault="0081208D" w:rsidP="0081208D">
      <w:pPr>
        <w:pStyle w:val="ad"/>
      </w:pPr>
      <w:r>
        <w:t xml:space="preserve"> </w:t>
      </w:r>
      <w:r w:rsidR="00AD4F9C">
        <w:t>[root@web01 conf]#</w:t>
      </w:r>
    </w:p>
    <w:p w:rsidR="00F470D5" w:rsidRDefault="009E506C" w:rsidP="001666C9">
      <w:pPr>
        <w:pStyle w:val="3"/>
        <w:spacing w:before="163" w:after="163"/>
      </w:pPr>
      <w:r>
        <w:rPr>
          <w:rFonts w:hint="eastAsia"/>
        </w:rPr>
        <w:t>实现输入</w:t>
      </w:r>
      <w:r>
        <w:rPr>
          <w:rFonts w:hint="eastAsia"/>
        </w:rPr>
        <w:t>etiantian.org</w:t>
      </w:r>
      <w:r>
        <w:rPr>
          <w:rFonts w:hint="eastAsia"/>
        </w:rPr>
        <w:t>域名时自动跳转</w:t>
      </w:r>
      <w:r>
        <w:rPr>
          <w:rFonts w:hint="eastAsia"/>
        </w:rPr>
        <w:t xml:space="preserve"> </w:t>
      </w:r>
      <w:hyperlink r:id="rId118" w:history="1">
        <w:r w:rsidRPr="00414014">
          <w:rPr>
            <w:rStyle w:val="a6"/>
            <w:rFonts w:hint="eastAsia"/>
          </w:rPr>
          <w:t>www.etiantian.org</w:t>
        </w:r>
      </w:hyperlink>
    </w:p>
    <w:p w:rsidR="007955CC" w:rsidRPr="00C119BE" w:rsidRDefault="007955CC" w:rsidP="007955CC">
      <w:pPr>
        <w:pStyle w:val="ad"/>
        <w:rPr>
          <w:b/>
        </w:rPr>
      </w:pPr>
      <w:r w:rsidRPr="00C119BE">
        <w:rPr>
          <w:rFonts w:hint="eastAsia"/>
          <w:b/>
        </w:rPr>
        <w:t>注意事项1.域名解析2.解析的目录和文件存在</w:t>
      </w:r>
    </w:p>
    <w:p w:rsidR="009E506C" w:rsidRDefault="003651C3" w:rsidP="003651C3">
      <w:pPr>
        <w:pStyle w:val="4"/>
      </w:pPr>
      <w:r>
        <w:rPr>
          <w:rFonts w:hint="eastAsia"/>
        </w:rPr>
        <w:lastRenderedPageBreak/>
        <w:t>书写</w:t>
      </w:r>
      <w:r>
        <w:rPr>
          <w:rFonts w:hint="eastAsia"/>
        </w:rPr>
        <w:t>if</w:t>
      </w:r>
      <w:r>
        <w:rPr>
          <w:rFonts w:hint="eastAsia"/>
        </w:rPr>
        <w:t>条件判断的代码</w:t>
      </w:r>
    </w:p>
    <w:p w:rsidR="003651C3" w:rsidRDefault="003651C3" w:rsidP="003651C3">
      <w:pPr>
        <w:pStyle w:val="ad"/>
      </w:pPr>
      <w:r>
        <w:rPr>
          <w:rFonts w:hint="eastAsia"/>
        </w:rPr>
        <w:t>if ($host ~* etiantian.org) {</w:t>
      </w:r>
    </w:p>
    <w:p w:rsidR="003651C3" w:rsidRDefault="003651C3" w:rsidP="003651C3">
      <w:pPr>
        <w:pStyle w:val="ad"/>
      </w:pPr>
    </w:p>
    <w:p w:rsidR="003651C3" w:rsidRDefault="003651C3" w:rsidP="003651C3">
      <w:pPr>
        <w:pStyle w:val="ad"/>
      </w:pPr>
      <w:r>
        <w:rPr>
          <w:rFonts w:hint="eastAsia"/>
        </w:rPr>
        <w:t xml:space="preserve">    </w:t>
      </w:r>
      <w:r w:rsidRPr="00D41C5A">
        <w:rPr>
          <w:b/>
          <w:color w:val="7030A0"/>
          <w:highlight w:val="yellow"/>
        </w:rPr>
        <w:t xml:space="preserve">rewrite </w:t>
      </w:r>
      <w:r w:rsidR="00FA6E7D">
        <w:rPr>
          <w:rFonts w:hint="eastAsia"/>
          <w:b/>
          <w:color w:val="7030A0"/>
          <w:highlight w:val="yellow"/>
        </w:rPr>
        <w:t>^/</w:t>
      </w:r>
      <w:r w:rsidRPr="00D41C5A">
        <w:rPr>
          <w:b/>
          <w:color w:val="7030A0"/>
          <w:highlight w:val="yellow"/>
        </w:rPr>
        <w:t>(.*) http://www.etiantian.org/$1  permanent;</w:t>
      </w:r>
      <w:r>
        <w:rPr>
          <w:rFonts w:hint="eastAsia"/>
        </w:rPr>
        <w:t xml:space="preserve"> </w:t>
      </w:r>
    </w:p>
    <w:p w:rsidR="003651C3" w:rsidRDefault="003651C3" w:rsidP="003651C3">
      <w:pPr>
        <w:pStyle w:val="ad"/>
      </w:pPr>
      <w:r>
        <w:rPr>
          <w:rFonts w:hint="eastAsia"/>
        </w:rPr>
        <w:t>}</w:t>
      </w:r>
    </w:p>
    <w:p w:rsidR="00A86DF2" w:rsidRDefault="00A86DF2" w:rsidP="003651C3">
      <w:pPr>
        <w:pStyle w:val="ad"/>
      </w:pPr>
      <w:r>
        <w:rPr>
          <w:rFonts w:hint="eastAsia"/>
        </w:rPr>
        <w:t>--------------备注说明---------------</w:t>
      </w:r>
    </w:p>
    <w:p w:rsidR="00A86DF2" w:rsidRDefault="00A86DF2" w:rsidP="00A86DF2">
      <w:pPr>
        <w:pStyle w:val="ad"/>
        <w:numPr>
          <w:ilvl w:val="0"/>
          <w:numId w:val="29"/>
        </w:numPr>
      </w:pPr>
      <w:r>
        <w:rPr>
          <w:rFonts w:hint="eastAsia"/>
        </w:rPr>
        <w:t>if 判断具体格式见后面格式 简单理解就是：if 里面的条件成立了，那么就会执行大括号里面放的内容</w:t>
      </w:r>
    </w:p>
    <w:p w:rsidR="00A86DF2" w:rsidRDefault="00FD0C96" w:rsidP="00A86DF2">
      <w:pPr>
        <w:pStyle w:val="ad"/>
        <w:numPr>
          <w:ilvl w:val="0"/>
          <w:numId w:val="29"/>
        </w:numPr>
      </w:pPr>
      <w:r>
        <w:rPr>
          <w:rFonts w:hint="eastAsia"/>
        </w:rPr>
        <w:t>$host 就是主机名，域名的意思</w:t>
      </w:r>
    </w:p>
    <w:p w:rsidR="00FD0C96" w:rsidRDefault="00FD0C96" w:rsidP="00A86DF2">
      <w:pPr>
        <w:pStyle w:val="ad"/>
        <w:numPr>
          <w:ilvl w:val="0"/>
          <w:numId w:val="29"/>
        </w:numPr>
      </w:pPr>
      <w:r>
        <w:rPr>
          <w:rFonts w:hint="eastAsia"/>
        </w:rPr>
        <w:t>~* 代表模糊匹配的意思</w:t>
      </w:r>
      <w:r w:rsidR="00FA6E7D">
        <w:rPr>
          <w:rFonts w:hint="eastAsia"/>
        </w:rPr>
        <w:t>，不区分大小写</w:t>
      </w:r>
    </w:p>
    <w:p w:rsidR="00A86DF2" w:rsidRDefault="00FD0C96" w:rsidP="00FD0C96">
      <w:pPr>
        <w:pStyle w:val="ad"/>
        <w:numPr>
          <w:ilvl w:val="0"/>
          <w:numId w:val="29"/>
        </w:numPr>
      </w:pPr>
      <w:r>
        <w:rPr>
          <w:rFonts w:hint="eastAsia"/>
        </w:rPr>
        <w:t>etiantian.org  代表如果你在浏览器里面输入的etiantian.org</w:t>
      </w:r>
      <w:r w:rsidR="00FA6E7D">
        <w:rPr>
          <w:rFonts w:hint="eastAsia"/>
        </w:rPr>
        <w:t xml:space="preserve"> 那么就会跳转</w:t>
      </w:r>
    </w:p>
    <w:p w:rsidR="00FA6E7D" w:rsidRDefault="00FA6E7D" w:rsidP="00FD0C96">
      <w:pPr>
        <w:pStyle w:val="ad"/>
        <w:numPr>
          <w:ilvl w:val="0"/>
          <w:numId w:val="29"/>
        </w:numPr>
      </w:pPr>
      <w:r>
        <w:rPr>
          <w:rFonts w:hint="eastAsia"/>
        </w:rPr>
        <w:t>rewrite 命令</w:t>
      </w:r>
    </w:p>
    <w:p w:rsidR="00FA6E7D" w:rsidRDefault="00FA6E7D" w:rsidP="00FD0C96">
      <w:pPr>
        <w:pStyle w:val="ad"/>
        <w:numPr>
          <w:ilvl w:val="0"/>
          <w:numId w:val="29"/>
        </w:numPr>
      </w:pPr>
      <w:r>
        <w:rPr>
          <w:rFonts w:hint="eastAsia"/>
        </w:rPr>
        <w:t>^/ 代表匹配域名</w:t>
      </w:r>
    </w:p>
    <w:p w:rsidR="00FA6E7D" w:rsidRDefault="00FA6E7D" w:rsidP="00FD0C96">
      <w:pPr>
        <w:pStyle w:val="ad"/>
        <w:numPr>
          <w:ilvl w:val="0"/>
          <w:numId w:val="29"/>
        </w:numPr>
      </w:pPr>
      <w:r>
        <w:rPr>
          <w:rFonts w:hint="eastAsia"/>
        </w:rPr>
        <w:t>（.*）正则表达式 代表匹配域名后面的所有东西</w:t>
      </w:r>
    </w:p>
    <w:p w:rsidR="00FA6E7D" w:rsidRPr="004630C0" w:rsidRDefault="00F306D8" w:rsidP="00FD0C96">
      <w:pPr>
        <w:pStyle w:val="ad"/>
        <w:numPr>
          <w:ilvl w:val="0"/>
          <w:numId w:val="29"/>
        </w:numPr>
      </w:pPr>
      <w:hyperlink r:id="rId119" w:history="1">
        <w:r w:rsidR="004630C0" w:rsidRPr="00E81B57">
          <w:rPr>
            <w:rStyle w:val="a6"/>
            <w:b/>
            <w:highlight w:val="yellow"/>
          </w:rPr>
          <w:t>http://www.etiantian.org/</w:t>
        </w:r>
      </w:hyperlink>
      <w:r w:rsidR="004630C0">
        <w:rPr>
          <w:rFonts w:hint="eastAsia"/>
          <w:b/>
          <w:color w:val="7030A0"/>
        </w:rPr>
        <w:t xml:space="preserve">  代表即将要跳转的域名</w:t>
      </w:r>
    </w:p>
    <w:p w:rsidR="004630C0" w:rsidRPr="004630C0" w:rsidRDefault="004630C0" w:rsidP="00FD0C96">
      <w:pPr>
        <w:pStyle w:val="ad"/>
        <w:numPr>
          <w:ilvl w:val="0"/>
          <w:numId w:val="29"/>
        </w:numPr>
      </w:pPr>
      <w:r w:rsidRPr="00D41C5A">
        <w:rPr>
          <w:b/>
          <w:color w:val="7030A0"/>
          <w:highlight w:val="yellow"/>
        </w:rPr>
        <w:t>$1</w:t>
      </w:r>
      <w:r>
        <w:rPr>
          <w:rFonts w:hint="eastAsia"/>
          <w:b/>
          <w:color w:val="7030A0"/>
        </w:rPr>
        <w:t xml:space="preserve"> 后项引用，代表取出签名（.*）的内容</w:t>
      </w:r>
    </w:p>
    <w:p w:rsidR="004630C0" w:rsidRPr="004630C0" w:rsidRDefault="004630C0" w:rsidP="00FD0C96">
      <w:pPr>
        <w:pStyle w:val="ad"/>
        <w:numPr>
          <w:ilvl w:val="0"/>
          <w:numId w:val="29"/>
        </w:numPr>
      </w:pPr>
      <w:r w:rsidRPr="00D41C5A">
        <w:rPr>
          <w:b/>
          <w:color w:val="7030A0"/>
          <w:highlight w:val="yellow"/>
        </w:rPr>
        <w:t>permanent</w:t>
      </w:r>
      <w:r>
        <w:rPr>
          <w:rFonts w:hint="eastAsia"/>
          <w:b/>
          <w:color w:val="7030A0"/>
        </w:rPr>
        <w:t xml:space="preserve"> 永久跳转</w:t>
      </w:r>
    </w:p>
    <w:p w:rsidR="004630C0" w:rsidRDefault="004630C0" w:rsidP="00FD0C96">
      <w:pPr>
        <w:pStyle w:val="ad"/>
        <w:numPr>
          <w:ilvl w:val="0"/>
          <w:numId w:val="29"/>
        </w:numPr>
      </w:pPr>
      <w:r>
        <w:rPr>
          <w:rFonts w:hint="eastAsia"/>
          <w:b/>
          <w:color w:val="7030A0"/>
        </w:rPr>
        <w:t>; 分割符号</w:t>
      </w:r>
    </w:p>
    <w:p w:rsidR="00A86DF2" w:rsidRDefault="00A86DF2" w:rsidP="003651C3">
      <w:pPr>
        <w:pStyle w:val="ad"/>
      </w:pPr>
    </w:p>
    <w:p w:rsidR="003651C3" w:rsidRDefault="003651C3" w:rsidP="003651C3">
      <w:pPr>
        <w:pStyle w:val="4"/>
      </w:pPr>
      <w:r>
        <w:rPr>
          <w:rFonts w:hint="eastAsia"/>
        </w:rPr>
        <w:t>编写配置文件</w:t>
      </w:r>
    </w:p>
    <w:p w:rsidR="001C6097" w:rsidRPr="001C6097" w:rsidRDefault="001C6097" w:rsidP="00063B5F">
      <w:pPr>
        <w:pStyle w:val="ad"/>
        <w:pBdr>
          <w:left w:val="single" w:sz="8" w:space="0" w:color="auto" w:shadow="1"/>
        </w:pBdr>
        <w:rPr>
          <w:b/>
        </w:rPr>
      </w:pPr>
      <w:r w:rsidRPr="001C6097">
        <w:rPr>
          <w:rFonts w:hint="eastAsia"/>
          <w:b/>
        </w:rPr>
        <w:t>配置文件编写</w:t>
      </w:r>
    </w:p>
    <w:p w:rsidR="00063B5F" w:rsidRDefault="00063B5F" w:rsidP="00063B5F">
      <w:pPr>
        <w:pStyle w:val="ad"/>
        <w:pBdr>
          <w:left w:val="single" w:sz="8" w:space="0" w:color="auto" w:shadow="1"/>
        </w:pBdr>
      </w:pPr>
      <w:r>
        <w:t>worker_processes  2;</w:t>
      </w:r>
    </w:p>
    <w:p w:rsidR="00063B5F" w:rsidRDefault="00063B5F" w:rsidP="00063B5F">
      <w:pPr>
        <w:pStyle w:val="ad"/>
        <w:pBdr>
          <w:left w:val="single" w:sz="8" w:space="0" w:color="auto" w:shadow="1"/>
        </w:pBdr>
      </w:pPr>
      <w:r>
        <w:t xml:space="preserve">    events {</w:t>
      </w:r>
    </w:p>
    <w:p w:rsidR="00063B5F" w:rsidRDefault="00063B5F" w:rsidP="00063B5F">
      <w:pPr>
        <w:pStyle w:val="ad"/>
        <w:pBdr>
          <w:left w:val="single" w:sz="8" w:space="0" w:color="auto" w:shadow="1"/>
        </w:pBdr>
      </w:pPr>
      <w:r>
        <w:t xml:space="preserve">        worker_connections  1024;</w:t>
      </w:r>
    </w:p>
    <w:p w:rsidR="00063B5F" w:rsidRDefault="00063B5F" w:rsidP="00063B5F">
      <w:pPr>
        <w:pStyle w:val="ad"/>
        <w:pBdr>
          <w:left w:val="single" w:sz="8" w:space="0" w:color="auto" w:shadow="1"/>
        </w:pBdr>
      </w:pPr>
      <w:r>
        <w:t xml:space="preserve">    }</w:t>
      </w:r>
    </w:p>
    <w:p w:rsidR="00063B5F" w:rsidRDefault="00063B5F" w:rsidP="00063B5F">
      <w:pPr>
        <w:pStyle w:val="ad"/>
        <w:pBdr>
          <w:left w:val="single" w:sz="8" w:space="0" w:color="auto" w:shadow="1"/>
        </w:pBdr>
      </w:pPr>
      <w:r>
        <w:t xml:space="preserve">    http {</w:t>
      </w:r>
    </w:p>
    <w:p w:rsidR="00063B5F" w:rsidRDefault="00063B5F" w:rsidP="00063B5F">
      <w:pPr>
        <w:pStyle w:val="ad"/>
        <w:pBdr>
          <w:left w:val="single" w:sz="8" w:space="0" w:color="auto" w:shadow="1"/>
        </w:pBdr>
      </w:pPr>
      <w:r>
        <w:t xml:space="preserve">        include       mime.types;</w:t>
      </w:r>
    </w:p>
    <w:p w:rsidR="00063B5F" w:rsidRDefault="00063B5F" w:rsidP="00063B5F">
      <w:pPr>
        <w:pStyle w:val="ad"/>
        <w:pBdr>
          <w:left w:val="single" w:sz="8" w:space="0" w:color="auto" w:shadow="1"/>
        </w:pBdr>
      </w:pPr>
      <w:r>
        <w:t xml:space="preserve">        default_type  application/octet-stream;</w:t>
      </w:r>
    </w:p>
    <w:p w:rsidR="00063B5F" w:rsidRDefault="00063B5F" w:rsidP="00063B5F">
      <w:pPr>
        <w:pStyle w:val="ad"/>
        <w:pBdr>
          <w:left w:val="single" w:sz="8" w:space="0" w:color="auto" w:shadow="1"/>
        </w:pBdr>
      </w:pPr>
      <w:r>
        <w:t xml:space="preserve">        sendfile        on;</w:t>
      </w:r>
    </w:p>
    <w:p w:rsidR="00063B5F" w:rsidRDefault="00063B5F" w:rsidP="00063B5F">
      <w:pPr>
        <w:pStyle w:val="ad"/>
        <w:pBdr>
          <w:left w:val="single" w:sz="8" w:space="0" w:color="auto" w:shadow="1"/>
        </w:pBdr>
      </w:pPr>
      <w:r>
        <w:t xml:space="preserve">        keepalive_timeout  65;</w:t>
      </w:r>
    </w:p>
    <w:p w:rsidR="00063B5F" w:rsidRDefault="00063B5F" w:rsidP="00063B5F">
      <w:pPr>
        <w:pStyle w:val="ad"/>
        <w:pBdr>
          <w:left w:val="single" w:sz="8" w:space="0" w:color="auto" w:shadow="1"/>
        </w:pBdr>
      </w:pPr>
      <w:r>
        <w:t xml:space="preserve">        server {</w:t>
      </w:r>
    </w:p>
    <w:p w:rsidR="00063B5F" w:rsidRDefault="00063B5F" w:rsidP="00063B5F">
      <w:pPr>
        <w:pStyle w:val="ad"/>
        <w:pBdr>
          <w:left w:val="single" w:sz="8" w:space="0" w:color="auto" w:shadow="1"/>
        </w:pBdr>
      </w:pPr>
      <w:r>
        <w:t xml:space="preserve">        listen       80;</w:t>
      </w:r>
    </w:p>
    <w:p w:rsidR="00063B5F" w:rsidRDefault="00063B5F" w:rsidP="00063B5F">
      <w:pPr>
        <w:pStyle w:val="ad"/>
        <w:pBdr>
          <w:left w:val="single" w:sz="8" w:space="0" w:color="auto" w:shadow="1"/>
        </w:pBdr>
      </w:pPr>
      <w:r>
        <w:t xml:space="preserve">        server_name  www.etiantian.org;</w:t>
      </w:r>
    </w:p>
    <w:p w:rsidR="00063B5F" w:rsidRDefault="00063B5F" w:rsidP="00063B5F">
      <w:pPr>
        <w:pStyle w:val="ad"/>
        <w:pBdr>
          <w:left w:val="single" w:sz="8" w:space="0" w:color="auto" w:shadow="1"/>
        </w:pBdr>
      </w:pPr>
      <w:r>
        <w:t xml:space="preserve">            location  / {   </w:t>
      </w:r>
    </w:p>
    <w:p w:rsidR="00063B5F" w:rsidRDefault="00063B5F" w:rsidP="00063B5F">
      <w:pPr>
        <w:pStyle w:val="ad"/>
        <w:pBdr>
          <w:left w:val="single" w:sz="8" w:space="0" w:color="auto" w:shadow="1"/>
        </w:pBdr>
      </w:pPr>
      <w:r>
        <w:t xml:space="preserve">             root   html/www;</w:t>
      </w:r>
    </w:p>
    <w:p w:rsidR="00063B5F" w:rsidRDefault="00063B5F" w:rsidP="00063B5F">
      <w:pPr>
        <w:pStyle w:val="ad"/>
        <w:pBdr>
          <w:left w:val="single" w:sz="8" w:space="0" w:color="auto" w:shadow="1"/>
        </w:pBdr>
      </w:pPr>
      <w:r>
        <w:lastRenderedPageBreak/>
        <w:t xml:space="preserve">            index  index.html index.htm;</w:t>
      </w:r>
    </w:p>
    <w:p w:rsidR="00063B5F" w:rsidRPr="00063B5F" w:rsidRDefault="00063B5F" w:rsidP="00063B5F">
      <w:pPr>
        <w:pStyle w:val="ad"/>
        <w:pBdr>
          <w:left w:val="single" w:sz="8" w:space="0" w:color="auto" w:shadow="1"/>
        </w:pBdr>
        <w:rPr>
          <w:highlight w:val="yellow"/>
        </w:rPr>
      </w:pPr>
      <w:r>
        <w:t xml:space="preserve">          </w:t>
      </w:r>
      <w:r w:rsidRPr="00063B5F">
        <w:rPr>
          <w:highlight w:val="yellow"/>
        </w:rPr>
        <w:t>if ( $host ~* ^etiantian.org</w:t>
      </w:r>
      <w:r w:rsidR="0073102C">
        <w:rPr>
          <w:rFonts w:hint="eastAsia"/>
          <w:highlight w:val="yellow"/>
        </w:rPr>
        <w:t>$</w:t>
      </w:r>
      <w:r w:rsidRPr="00063B5F">
        <w:rPr>
          <w:highlight w:val="yellow"/>
        </w:rPr>
        <w:t>) {</w:t>
      </w:r>
    </w:p>
    <w:p w:rsidR="00063B5F" w:rsidRPr="00063B5F" w:rsidRDefault="00063B5F" w:rsidP="00063B5F">
      <w:pPr>
        <w:pStyle w:val="ad"/>
        <w:pBdr>
          <w:left w:val="single" w:sz="8" w:space="0" w:color="auto" w:shadow="1"/>
        </w:pBdr>
        <w:rPr>
          <w:highlight w:val="yellow"/>
        </w:rPr>
      </w:pPr>
      <w:r w:rsidRPr="00063B5F">
        <w:rPr>
          <w:highlight w:val="yellow"/>
        </w:rPr>
        <w:t xml:space="preserve">       rewrite </w:t>
      </w:r>
      <w:r w:rsidR="00D35D7E">
        <w:rPr>
          <w:rFonts w:hint="eastAsia"/>
          <w:highlight w:val="yellow"/>
        </w:rPr>
        <w:t>^/</w:t>
      </w:r>
      <w:r w:rsidRPr="00063B5F">
        <w:rPr>
          <w:highlight w:val="yellow"/>
        </w:rPr>
        <w:t xml:space="preserve">(.*) http://www.etiantian.org/$1  permanent;     </w:t>
      </w:r>
    </w:p>
    <w:p w:rsidR="00063B5F" w:rsidRDefault="00063B5F" w:rsidP="00063B5F">
      <w:pPr>
        <w:pStyle w:val="ad"/>
        <w:pBdr>
          <w:left w:val="single" w:sz="8" w:space="0" w:color="auto" w:shadow="1"/>
        </w:pBdr>
      </w:pPr>
      <w:r w:rsidRPr="00063B5F">
        <w:rPr>
          <w:highlight w:val="yellow"/>
        </w:rPr>
        <w:t xml:space="preserve">     }</w:t>
      </w:r>
    </w:p>
    <w:p w:rsidR="00063B5F" w:rsidRDefault="00063B5F" w:rsidP="00063B5F">
      <w:pPr>
        <w:pStyle w:val="ad"/>
        <w:pBdr>
          <w:left w:val="single" w:sz="8" w:space="0" w:color="auto" w:shadow="1"/>
        </w:pBdr>
      </w:pPr>
    </w:p>
    <w:p w:rsidR="00063B5F" w:rsidRDefault="00063B5F" w:rsidP="00063B5F">
      <w:pPr>
        <w:pStyle w:val="ad"/>
        <w:pBdr>
          <w:left w:val="single" w:sz="8" w:space="0" w:color="auto" w:shadow="1"/>
        </w:pBdr>
      </w:pPr>
      <w:r>
        <w:t xml:space="preserve">           }</w:t>
      </w:r>
    </w:p>
    <w:p w:rsidR="00063B5F" w:rsidRDefault="00063B5F" w:rsidP="00063B5F">
      <w:pPr>
        <w:pStyle w:val="ad"/>
        <w:pBdr>
          <w:left w:val="single" w:sz="8" w:space="0" w:color="auto" w:shadow="1"/>
        </w:pBdr>
      </w:pPr>
      <w:r>
        <w:t xml:space="preserve">         </w:t>
      </w:r>
    </w:p>
    <w:p w:rsidR="00063B5F" w:rsidRDefault="00063B5F" w:rsidP="00063B5F">
      <w:pPr>
        <w:pStyle w:val="ad"/>
        <w:pBdr>
          <w:left w:val="single" w:sz="8" w:space="0" w:color="auto" w:shadow="1"/>
        </w:pBdr>
      </w:pPr>
      <w:r>
        <w:t xml:space="preserve">           </w:t>
      </w:r>
    </w:p>
    <w:p w:rsidR="00063B5F" w:rsidRDefault="00063B5F" w:rsidP="00063B5F">
      <w:pPr>
        <w:pStyle w:val="ad"/>
        <w:pBdr>
          <w:left w:val="single" w:sz="8" w:space="0" w:color="auto" w:shadow="1"/>
        </w:pBdr>
      </w:pPr>
      <w:r>
        <w:t xml:space="preserve">         </w:t>
      </w:r>
    </w:p>
    <w:p w:rsidR="00063B5F" w:rsidRDefault="00063B5F" w:rsidP="00063B5F">
      <w:pPr>
        <w:pStyle w:val="ad"/>
      </w:pPr>
      <w:r>
        <w:t xml:space="preserve">        </w:t>
      </w:r>
    </w:p>
    <w:p w:rsidR="00063B5F" w:rsidRDefault="00063B5F" w:rsidP="00063B5F">
      <w:pPr>
        <w:pStyle w:val="ad"/>
      </w:pPr>
      <w:r>
        <w:t xml:space="preserve">    }</w:t>
      </w:r>
    </w:p>
    <w:p w:rsidR="00063B5F" w:rsidRDefault="00063B5F" w:rsidP="00063B5F">
      <w:pPr>
        <w:pStyle w:val="ad"/>
      </w:pPr>
    </w:p>
    <w:p w:rsidR="003651C3" w:rsidRDefault="00063B5F" w:rsidP="00063B5F">
      <w:pPr>
        <w:pStyle w:val="ad"/>
      </w:pPr>
      <w:r>
        <w:t xml:space="preserve">    }</w:t>
      </w:r>
    </w:p>
    <w:p w:rsidR="00063B5F" w:rsidRDefault="00063B5F" w:rsidP="003651C3">
      <w:pPr>
        <w:pStyle w:val="ad"/>
      </w:pPr>
    </w:p>
    <w:p w:rsidR="00063B5F" w:rsidRPr="001C6097" w:rsidRDefault="001C6097" w:rsidP="003651C3">
      <w:pPr>
        <w:pStyle w:val="ad"/>
        <w:rPr>
          <w:b/>
        </w:rPr>
      </w:pPr>
      <w:r w:rsidRPr="001C6097">
        <w:rPr>
          <w:rFonts w:hint="eastAsia"/>
          <w:b/>
        </w:rPr>
        <w:t>语法检查</w:t>
      </w:r>
    </w:p>
    <w:p w:rsidR="001C6097" w:rsidRDefault="001C6097" w:rsidP="001C6097">
      <w:pPr>
        <w:pStyle w:val="ad"/>
      </w:pPr>
      <w:r>
        <w:t>[root@web01 ~]# nginx -t</w:t>
      </w:r>
    </w:p>
    <w:p w:rsidR="001C6097" w:rsidRDefault="001C6097" w:rsidP="001C6097">
      <w:pPr>
        <w:pStyle w:val="ad"/>
      </w:pPr>
      <w:r>
        <w:t>nginx: the configuration file /application/nginx-1.14/conf/nginx.conf syntax is ok</w:t>
      </w:r>
    </w:p>
    <w:p w:rsidR="001C6097" w:rsidRDefault="001C6097" w:rsidP="001C6097">
      <w:pPr>
        <w:pStyle w:val="ad"/>
      </w:pPr>
      <w:r>
        <w:t>nginx: configuration file /application/nginx-1.14/conf/nginx.conf test is successful</w:t>
      </w:r>
    </w:p>
    <w:p w:rsidR="00063B5F" w:rsidRDefault="001C6097" w:rsidP="001C6097">
      <w:pPr>
        <w:pStyle w:val="ad"/>
      </w:pPr>
      <w:r>
        <w:t>[root@web01 ~]#</w:t>
      </w:r>
    </w:p>
    <w:p w:rsidR="00063B5F" w:rsidRDefault="001C6097" w:rsidP="001C6097">
      <w:pPr>
        <w:pStyle w:val="4"/>
      </w:pPr>
      <w:r>
        <w:rPr>
          <w:rFonts w:hint="eastAsia"/>
        </w:rPr>
        <w:t>平滑重启</w:t>
      </w:r>
    </w:p>
    <w:p w:rsidR="001C6097" w:rsidRDefault="001C6097" w:rsidP="001C6097">
      <w:pPr>
        <w:pStyle w:val="ad"/>
      </w:pPr>
      <w:r>
        <w:t>[root@web01 ~]# nginx -s reload</w:t>
      </w:r>
    </w:p>
    <w:p w:rsidR="00063B5F" w:rsidRDefault="001C6097" w:rsidP="001C6097">
      <w:pPr>
        <w:pStyle w:val="ad"/>
      </w:pPr>
      <w:r>
        <w:t>[root@web01 ~]#</w:t>
      </w:r>
    </w:p>
    <w:p w:rsidR="00063B5F" w:rsidRDefault="001C6097" w:rsidP="001C6097">
      <w:pPr>
        <w:pStyle w:val="4"/>
      </w:pPr>
      <w:r>
        <w:rPr>
          <w:rFonts w:hint="eastAsia"/>
        </w:rPr>
        <w:t>测试检查</w:t>
      </w:r>
    </w:p>
    <w:p w:rsidR="001C6097" w:rsidRDefault="001C6097" w:rsidP="003651C3">
      <w:pPr>
        <w:pStyle w:val="ad"/>
      </w:pPr>
      <w:r>
        <w:rPr>
          <w:rFonts w:hint="eastAsia"/>
          <w:noProof/>
        </w:rPr>
        <w:drawing>
          <wp:inline distT="0" distB="0" distL="0" distR="0">
            <wp:extent cx="4133850" cy="1304925"/>
            <wp:effectExtent l="19050" t="0" r="0" b="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0" cstate="print"/>
                    <a:srcRect/>
                    <a:stretch>
                      <a:fillRect/>
                    </a:stretch>
                  </pic:blipFill>
                  <pic:spPr bwMode="auto">
                    <a:xfrm>
                      <a:off x="0" y="0"/>
                      <a:ext cx="4133850" cy="1304925"/>
                    </a:xfrm>
                    <a:prstGeom prst="rect">
                      <a:avLst/>
                    </a:prstGeom>
                    <a:noFill/>
                    <a:ln w="9525">
                      <a:noFill/>
                      <a:miter lim="800000"/>
                      <a:headEnd/>
                      <a:tailEnd/>
                    </a:ln>
                  </pic:spPr>
                </pic:pic>
              </a:graphicData>
            </a:graphic>
          </wp:inline>
        </w:drawing>
      </w:r>
    </w:p>
    <w:p w:rsidR="00F470D5" w:rsidRDefault="001C6097" w:rsidP="006F7E15">
      <w:pPr>
        <w:pStyle w:val="ad"/>
      </w:pPr>
      <w:r>
        <w:rPr>
          <w:rFonts w:hint="eastAsia"/>
        </w:rPr>
        <w:t>测试成功</w:t>
      </w:r>
    </w:p>
    <w:p w:rsidR="00045307" w:rsidRDefault="001666C9" w:rsidP="001666C9">
      <w:pPr>
        <w:pStyle w:val="3"/>
        <w:spacing w:before="163" w:after="163"/>
      </w:pPr>
      <w:r>
        <w:rPr>
          <w:rFonts w:hint="eastAsia"/>
        </w:rPr>
        <w:t>重写中用到的指令</w:t>
      </w:r>
    </w:p>
    <w:p w:rsidR="007B025A" w:rsidRDefault="007B025A" w:rsidP="001666C9">
      <w:pPr>
        <w:pStyle w:val="ad"/>
      </w:pPr>
      <w:r>
        <w:rPr>
          <w:rFonts w:hint="eastAsia"/>
        </w:rPr>
        <w:t>重写中用到的指令</w:t>
      </w:r>
    </w:p>
    <w:p w:rsidR="001666C9" w:rsidRDefault="001666C9" w:rsidP="001666C9">
      <w:pPr>
        <w:pStyle w:val="ad"/>
      </w:pPr>
      <w:r>
        <w:rPr>
          <w:rFonts w:hint="eastAsia"/>
        </w:rPr>
        <w:t>if (条件)  {} 设定条件，再进行重写</w:t>
      </w:r>
    </w:p>
    <w:p w:rsidR="001666C9" w:rsidRDefault="001666C9" w:rsidP="001666C9">
      <w:pPr>
        <w:pStyle w:val="ad"/>
      </w:pPr>
      <w:r>
        <w:rPr>
          <w:rFonts w:hint="eastAsia"/>
        </w:rPr>
        <w:lastRenderedPageBreak/>
        <w:t>set #设置变量</w:t>
      </w:r>
    </w:p>
    <w:p w:rsidR="001666C9" w:rsidRDefault="001666C9" w:rsidP="001666C9">
      <w:pPr>
        <w:pStyle w:val="ad"/>
      </w:pPr>
      <w:r>
        <w:rPr>
          <w:rFonts w:hint="eastAsia"/>
        </w:rPr>
        <w:t>return 返回状态码</w:t>
      </w:r>
    </w:p>
    <w:p w:rsidR="007B025A" w:rsidRDefault="007B025A" w:rsidP="001666C9">
      <w:pPr>
        <w:pStyle w:val="ad"/>
      </w:pPr>
      <w:r>
        <w:rPr>
          <w:rFonts w:hint="eastAsia"/>
        </w:rPr>
        <w:t>break#跳出rewrite</w:t>
      </w:r>
    </w:p>
    <w:p w:rsidR="00952468" w:rsidRDefault="001666C9" w:rsidP="00952468">
      <w:pPr>
        <w:pStyle w:val="ad"/>
      </w:pPr>
      <w:r>
        <w:rPr>
          <w:rFonts w:hint="eastAsia"/>
        </w:rPr>
        <w:t xml:space="preserve">rewrite </w:t>
      </w:r>
      <w:r w:rsidR="007B025A">
        <w:rPr>
          <w:rFonts w:hint="eastAsia"/>
        </w:rPr>
        <w:t>#</w:t>
      </w:r>
      <w:r>
        <w:rPr>
          <w:rFonts w:hint="eastAsia"/>
        </w:rPr>
        <w:t>重写</w:t>
      </w:r>
    </w:p>
    <w:p w:rsidR="00045307" w:rsidRDefault="00952468" w:rsidP="00952468">
      <w:pPr>
        <w:pStyle w:val="3"/>
        <w:spacing w:before="163" w:after="163"/>
      </w:pPr>
      <w:r>
        <w:rPr>
          <w:rFonts w:hint="eastAsia"/>
        </w:rPr>
        <w:t>rewrit</w:t>
      </w:r>
      <w:r>
        <w:rPr>
          <w:rFonts w:hint="eastAsia"/>
        </w:rPr>
        <w:t>重写的</w:t>
      </w:r>
      <w:r>
        <w:rPr>
          <w:rFonts w:hint="eastAsia"/>
        </w:rPr>
        <w:t>if</w:t>
      </w:r>
      <w:r>
        <w:rPr>
          <w:rFonts w:hint="eastAsia"/>
        </w:rPr>
        <w:t>条件</w:t>
      </w:r>
    </w:p>
    <w:p w:rsidR="00952468" w:rsidRDefault="00952468" w:rsidP="00952468">
      <w:pPr>
        <w:pStyle w:val="ad"/>
      </w:pPr>
      <w:r>
        <w:rPr>
          <w:rFonts w:hint="eastAsia"/>
        </w:rPr>
        <w:t>基本格式</w:t>
      </w:r>
    </w:p>
    <w:p w:rsidR="008314F8" w:rsidRDefault="00952468" w:rsidP="00952468">
      <w:pPr>
        <w:pStyle w:val="ad"/>
      </w:pPr>
      <w:r>
        <w:rPr>
          <w:rFonts w:hint="eastAsia"/>
        </w:rPr>
        <w:t>if (</w:t>
      </w:r>
      <w:r w:rsidR="008314F8">
        <w:rPr>
          <w:rFonts w:hint="eastAsia"/>
        </w:rPr>
        <w:t>条件</w:t>
      </w:r>
      <w:r>
        <w:rPr>
          <w:rFonts w:hint="eastAsia"/>
        </w:rPr>
        <w:t>) {</w:t>
      </w:r>
    </w:p>
    <w:p w:rsidR="008314F8" w:rsidRDefault="008314F8" w:rsidP="00952468">
      <w:pPr>
        <w:pStyle w:val="ad"/>
      </w:pPr>
      <w:r>
        <w:rPr>
          <w:rFonts w:hint="eastAsia"/>
        </w:rPr>
        <w:t xml:space="preserve">  重写模式</w:t>
      </w:r>
    </w:p>
    <w:p w:rsidR="00952468" w:rsidRDefault="00952468" w:rsidP="00952468">
      <w:pPr>
        <w:pStyle w:val="ad"/>
      </w:pPr>
      <w:r>
        <w:rPr>
          <w:rFonts w:hint="eastAsia"/>
        </w:rPr>
        <w:t>}</w:t>
      </w:r>
    </w:p>
    <w:p w:rsidR="008314F8" w:rsidRDefault="008314F8" w:rsidP="00952468">
      <w:pPr>
        <w:pStyle w:val="ad"/>
      </w:pPr>
      <w:r>
        <w:rPr>
          <w:rFonts w:hint="eastAsia"/>
        </w:rPr>
        <w:t>注意：if 和条件中间必须有空格</w:t>
      </w:r>
    </w:p>
    <w:p w:rsidR="008314F8" w:rsidRDefault="007A0C6D" w:rsidP="00952468">
      <w:pPr>
        <w:pStyle w:val="ad"/>
      </w:pPr>
      <w:r>
        <w:rPr>
          <w:rFonts w:hint="eastAsia"/>
        </w:rPr>
        <w:t>条件有哪些？</w:t>
      </w:r>
    </w:p>
    <w:p w:rsidR="007A0C6D" w:rsidRDefault="007A0C6D" w:rsidP="007A0C6D">
      <w:pPr>
        <w:pStyle w:val="ad"/>
        <w:numPr>
          <w:ilvl w:val="0"/>
          <w:numId w:val="27"/>
        </w:numPr>
      </w:pPr>
      <w:r>
        <w:rPr>
          <w:rFonts w:hint="eastAsia"/>
        </w:rPr>
        <w:t>= 来判断相等，用于字符串比较    2. ~ 用正则来匹配（属于模糊匹配，区分大小写） 3.</w:t>
      </w:r>
      <w:r w:rsidR="009D42EE">
        <w:rPr>
          <w:rFonts w:hint="eastAsia"/>
        </w:rPr>
        <w:t>~* 不区分大小写模糊匹配的正则  4. -f -d -e 判断是否是文件 是否是目录 是否存在</w:t>
      </w:r>
    </w:p>
    <w:p w:rsidR="00851A37" w:rsidRDefault="00B208B3" w:rsidP="00B208B3">
      <w:pPr>
        <w:pStyle w:val="3"/>
        <w:spacing w:before="163" w:after="163"/>
      </w:pPr>
      <w:r>
        <w:rPr>
          <w:rFonts w:hint="eastAsia"/>
        </w:rPr>
        <w:t>练习题目</w:t>
      </w:r>
    </w:p>
    <w:p w:rsidR="00851A37" w:rsidRDefault="00B208B3" w:rsidP="00B208B3">
      <w:pPr>
        <w:pStyle w:val="ad"/>
        <w:numPr>
          <w:ilvl w:val="0"/>
          <w:numId w:val="30"/>
        </w:numPr>
      </w:pPr>
      <w:r>
        <w:rPr>
          <w:rFonts w:hint="eastAsia"/>
        </w:rPr>
        <w:t>实现rewrite跳转功能，用户访问</w:t>
      </w:r>
      <w:hyperlink r:id="rId121" w:history="1">
        <w:r w:rsidRPr="008067BA">
          <w:rPr>
            <w:rStyle w:val="a6"/>
            <w:rFonts w:hint="eastAsia"/>
          </w:rPr>
          <w:t>www.taobao.com</w:t>
        </w:r>
      </w:hyperlink>
      <w:r>
        <w:rPr>
          <w:rFonts w:hint="eastAsia"/>
        </w:rPr>
        <w:t xml:space="preserve">自动跳转为 </w:t>
      </w:r>
      <w:hyperlink r:id="rId122" w:history="1">
        <w:r w:rsidRPr="008067BA">
          <w:rPr>
            <w:rStyle w:val="a6"/>
            <w:rFonts w:hint="eastAsia"/>
          </w:rPr>
          <w:t>www.etiantian.org</w:t>
        </w:r>
      </w:hyperlink>
    </w:p>
    <w:p w:rsidR="00B208B3" w:rsidRDefault="006842FE" w:rsidP="006842FE">
      <w:pPr>
        <w:pStyle w:val="ad"/>
      </w:pPr>
      <w:r>
        <w:rPr>
          <w:rFonts w:hint="eastAsia"/>
        </w:rPr>
        <w:t>第一个脚本如下：域名和首页站点的目录和文件都需要存在</w:t>
      </w:r>
    </w:p>
    <w:p w:rsidR="00611EF9" w:rsidRDefault="00611EF9" w:rsidP="00611EF9">
      <w:pPr>
        <w:pStyle w:val="ad"/>
        <w:ind w:firstLineChars="100" w:firstLine="210"/>
      </w:pPr>
      <w:r>
        <w:t>worker_processes  2;</w:t>
      </w:r>
    </w:p>
    <w:p w:rsidR="00611EF9" w:rsidRDefault="00611EF9" w:rsidP="00611EF9">
      <w:pPr>
        <w:pStyle w:val="ad"/>
      </w:pPr>
      <w:r>
        <w:t xml:space="preserve">    events {</w:t>
      </w:r>
    </w:p>
    <w:p w:rsidR="00611EF9" w:rsidRDefault="00611EF9" w:rsidP="00611EF9">
      <w:pPr>
        <w:pStyle w:val="ad"/>
      </w:pPr>
      <w:r>
        <w:t xml:space="preserve">        worker_connections  1024;</w:t>
      </w:r>
    </w:p>
    <w:p w:rsidR="00611EF9" w:rsidRDefault="00611EF9" w:rsidP="00611EF9">
      <w:pPr>
        <w:pStyle w:val="ad"/>
      </w:pPr>
      <w:r>
        <w:t xml:space="preserve">    }</w:t>
      </w:r>
    </w:p>
    <w:p w:rsidR="00611EF9" w:rsidRDefault="00611EF9" w:rsidP="00611EF9">
      <w:pPr>
        <w:pStyle w:val="ad"/>
      </w:pPr>
      <w:r>
        <w:t xml:space="preserve">    http {</w:t>
      </w:r>
    </w:p>
    <w:p w:rsidR="00611EF9" w:rsidRDefault="00611EF9" w:rsidP="00611EF9">
      <w:pPr>
        <w:pStyle w:val="ad"/>
      </w:pPr>
      <w:r>
        <w:t xml:space="preserve">        include       mime.types;</w:t>
      </w:r>
    </w:p>
    <w:p w:rsidR="00611EF9" w:rsidRDefault="00611EF9" w:rsidP="00611EF9">
      <w:pPr>
        <w:pStyle w:val="ad"/>
      </w:pPr>
      <w:r>
        <w:t xml:space="preserve">        default_type  application/octet-stream;</w:t>
      </w:r>
    </w:p>
    <w:p w:rsidR="00611EF9" w:rsidRDefault="00611EF9" w:rsidP="00611EF9">
      <w:pPr>
        <w:pStyle w:val="ad"/>
      </w:pPr>
      <w:r>
        <w:t xml:space="preserve">        sendfile        on;</w:t>
      </w:r>
    </w:p>
    <w:p w:rsidR="006842FE" w:rsidRDefault="006842FE" w:rsidP="00611EF9">
      <w:pPr>
        <w:pStyle w:val="ad"/>
      </w:pPr>
      <w:r>
        <w:t xml:space="preserve">        keepalive_timeout  65;</w:t>
      </w:r>
    </w:p>
    <w:p w:rsidR="006842FE" w:rsidRDefault="006842FE" w:rsidP="006842FE">
      <w:pPr>
        <w:pStyle w:val="ad"/>
      </w:pPr>
      <w:r>
        <w:t xml:space="preserve">        server {</w:t>
      </w:r>
    </w:p>
    <w:p w:rsidR="006842FE" w:rsidRDefault="006842FE" w:rsidP="006842FE">
      <w:pPr>
        <w:pStyle w:val="ad"/>
      </w:pPr>
      <w:r>
        <w:t xml:space="preserve">        listen       80;</w:t>
      </w:r>
    </w:p>
    <w:p w:rsidR="006842FE" w:rsidRDefault="006842FE" w:rsidP="006842FE">
      <w:pPr>
        <w:pStyle w:val="ad"/>
      </w:pPr>
      <w:r>
        <w:t xml:space="preserve">        server_name  www.etiantian.org;</w:t>
      </w:r>
    </w:p>
    <w:p w:rsidR="006842FE" w:rsidRDefault="006842FE" w:rsidP="006842FE">
      <w:pPr>
        <w:pStyle w:val="ad"/>
      </w:pPr>
      <w:r>
        <w:t xml:space="preserve">            location  / {</w:t>
      </w:r>
    </w:p>
    <w:p w:rsidR="006842FE" w:rsidRDefault="006842FE" w:rsidP="006842FE">
      <w:pPr>
        <w:pStyle w:val="ad"/>
      </w:pPr>
      <w:r>
        <w:t xml:space="preserve">             root   html/www;</w:t>
      </w:r>
    </w:p>
    <w:p w:rsidR="006842FE" w:rsidRDefault="006842FE" w:rsidP="006842FE">
      <w:pPr>
        <w:pStyle w:val="ad"/>
      </w:pPr>
      <w:r>
        <w:t xml:space="preserve">            index  index.html index.htm;</w:t>
      </w:r>
    </w:p>
    <w:p w:rsidR="006842FE" w:rsidRDefault="006842FE" w:rsidP="006842FE">
      <w:pPr>
        <w:pStyle w:val="ad"/>
      </w:pPr>
      <w:r>
        <w:t xml:space="preserve">          if ( $host ~* ^www.taobao.com$) {</w:t>
      </w:r>
    </w:p>
    <w:p w:rsidR="006842FE" w:rsidRDefault="006842FE" w:rsidP="006842FE">
      <w:pPr>
        <w:pStyle w:val="ad"/>
      </w:pPr>
      <w:r>
        <w:t xml:space="preserve">       rewrite ^/(.*) http://www.etiantian.org/$1  permanent;</w:t>
      </w:r>
    </w:p>
    <w:p w:rsidR="006842FE" w:rsidRDefault="006842FE" w:rsidP="006842FE">
      <w:pPr>
        <w:pStyle w:val="ad"/>
      </w:pPr>
      <w:r>
        <w:lastRenderedPageBreak/>
        <w:t xml:space="preserve">     }</w:t>
      </w:r>
    </w:p>
    <w:p w:rsidR="006842FE" w:rsidRDefault="006842FE" w:rsidP="006842FE">
      <w:pPr>
        <w:pStyle w:val="ad"/>
      </w:pPr>
    </w:p>
    <w:p w:rsidR="006842FE" w:rsidRDefault="006842FE" w:rsidP="006842FE">
      <w:pPr>
        <w:pStyle w:val="ad"/>
      </w:pPr>
      <w:r>
        <w:t xml:space="preserve">           }</w:t>
      </w:r>
    </w:p>
    <w:p w:rsidR="006842FE" w:rsidRDefault="006842FE" w:rsidP="006842FE">
      <w:pPr>
        <w:pStyle w:val="ad"/>
      </w:pPr>
      <w:r>
        <w:t xml:space="preserve">    }</w:t>
      </w:r>
    </w:p>
    <w:p w:rsidR="006842FE" w:rsidRDefault="006842FE" w:rsidP="006842FE">
      <w:pPr>
        <w:pStyle w:val="ad"/>
      </w:pPr>
    </w:p>
    <w:p w:rsidR="006842FE" w:rsidRDefault="006842FE" w:rsidP="006842FE">
      <w:pPr>
        <w:pStyle w:val="ad"/>
      </w:pPr>
      <w:r>
        <w:t xml:space="preserve">    }</w:t>
      </w:r>
    </w:p>
    <w:p w:rsidR="009D42EE" w:rsidRDefault="006842FE" w:rsidP="009D42EE">
      <w:pPr>
        <w:pStyle w:val="ad"/>
      </w:pPr>
      <w:r>
        <w:rPr>
          <w:rFonts w:hint="eastAsia"/>
        </w:rPr>
        <w:t>第二个脚本如下：</w:t>
      </w:r>
    </w:p>
    <w:p w:rsidR="00D96706" w:rsidRDefault="00D96706" w:rsidP="00D96706">
      <w:pPr>
        <w:pStyle w:val="ad"/>
      </w:pPr>
      <w:r>
        <w:rPr>
          <w:rFonts w:hint="eastAsia"/>
        </w:rPr>
        <w:t xml:space="preserve"> </w:t>
      </w:r>
      <w:r>
        <w:t>worker_processes  2;</w:t>
      </w:r>
    </w:p>
    <w:p w:rsidR="00D96706" w:rsidRDefault="00D96706" w:rsidP="00D96706">
      <w:pPr>
        <w:pStyle w:val="ad"/>
      </w:pPr>
      <w:r>
        <w:t xml:space="preserve">    events {</w:t>
      </w:r>
    </w:p>
    <w:p w:rsidR="00D96706" w:rsidRDefault="00D96706" w:rsidP="00D96706">
      <w:pPr>
        <w:pStyle w:val="ad"/>
      </w:pPr>
      <w:r>
        <w:t xml:space="preserve">        worker_connections  1024;</w:t>
      </w:r>
    </w:p>
    <w:p w:rsidR="00D96706" w:rsidRDefault="00D96706" w:rsidP="00D96706">
      <w:pPr>
        <w:pStyle w:val="ad"/>
      </w:pPr>
      <w:r>
        <w:t xml:space="preserve">    }</w:t>
      </w:r>
    </w:p>
    <w:p w:rsidR="00D96706" w:rsidRDefault="00D96706" w:rsidP="00D96706">
      <w:pPr>
        <w:pStyle w:val="ad"/>
      </w:pPr>
      <w:r>
        <w:t xml:space="preserve">    http {</w:t>
      </w:r>
    </w:p>
    <w:p w:rsidR="00D96706" w:rsidRDefault="00D96706" w:rsidP="00D96706">
      <w:pPr>
        <w:pStyle w:val="ad"/>
      </w:pPr>
      <w:r>
        <w:t xml:space="preserve">        include       mime.types;</w:t>
      </w:r>
    </w:p>
    <w:p w:rsidR="00D96706" w:rsidRDefault="00D96706" w:rsidP="00D96706">
      <w:pPr>
        <w:pStyle w:val="ad"/>
      </w:pPr>
      <w:r>
        <w:t xml:space="preserve">        default_type  application/octet-stream;</w:t>
      </w:r>
    </w:p>
    <w:p w:rsidR="00D96706" w:rsidRDefault="00D96706" w:rsidP="00D96706">
      <w:pPr>
        <w:pStyle w:val="ad"/>
      </w:pPr>
      <w:r>
        <w:t xml:space="preserve">        sendfile        on;</w:t>
      </w:r>
    </w:p>
    <w:p w:rsidR="00D96706" w:rsidRDefault="00D96706" w:rsidP="00D96706">
      <w:pPr>
        <w:pStyle w:val="ad"/>
      </w:pPr>
      <w:r>
        <w:t xml:space="preserve">        keepalive_timeout  65;</w:t>
      </w:r>
    </w:p>
    <w:p w:rsidR="00D96706" w:rsidRDefault="00D96706" w:rsidP="00D96706">
      <w:pPr>
        <w:pStyle w:val="ad"/>
      </w:pPr>
      <w:r>
        <w:t xml:space="preserve">        server {</w:t>
      </w:r>
    </w:p>
    <w:p w:rsidR="00D96706" w:rsidRDefault="00D96706" w:rsidP="00D96706">
      <w:pPr>
        <w:pStyle w:val="ad"/>
      </w:pPr>
      <w:r>
        <w:t xml:space="preserve">            listen 80;</w:t>
      </w:r>
    </w:p>
    <w:p w:rsidR="00D96706" w:rsidRDefault="00D96706" w:rsidP="00D96706">
      <w:pPr>
        <w:pStyle w:val="ad"/>
      </w:pPr>
      <w:r>
        <w:t xml:space="preserve">            server_name www.taobao.com;</w:t>
      </w:r>
    </w:p>
    <w:p w:rsidR="00D96706" w:rsidRDefault="00D96706" w:rsidP="00D96706">
      <w:pPr>
        <w:pStyle w:val="ad"/>
      </w:pPr>
      <w:r>
        <w:t xml:space="preserve">            rewrite ^/(.*) http://www.etiantian.org/$1  permanent;</w:t>
      </w:r>
    </w:p>
    <w:p w:rsidR="00D96706" w:rsidRDefault="00D96706" w:rsidP="00D96706">
      <w:pPr>
        <w:pStyle w:val="ad"/>
      </w:pPr>
      <w:r>
        <w:t xml:space="preserve">            }</w:t>
      </w:r>
    </w:p>
    <w:p w:rsidR="00D96706" w:rsidRDefault="00D96706" w:rsidP="00D96706">
      <w:pPr>
        <w:pStyle w:val="ad"/>
      </w:pPr>
      <w:r>
        <w:t xml:space="preserve">        server {</w:t>
      </w:r>
    </w:p>
    <w:p w:rsidR="00D96706" w:rsidRDefault="00D96706" w:rsidP="00D96706">
      <w:pPr>
        <w:pStyle w:val="ad"/>
      </w:pPr>
      <w:r>
        <w:t xml:space="preserve">        listen       80;</w:t>
      </w:r>
    </w:p>
    <w:p w:rsidR="00D96706" w:rsidRDefault="00D96706" w:rsidP="00D96706">
      <w:pPr>
        <w:pStyle w:val="ad"/>
      </w:pPr>
      <w:r>
        <w:t xml:space="preserve">        server_name  www.etiantian.org;</w:t>
      </w:r>
    </w:p>
    <w:p w:rsidR="00D96706" w:rsidRDefault="00D96706" w:rsidP="00D96706">
      <w:pPr>
        <w:pStyle w:val="ad"/>
      </w:pPr>
      <w:r>
        <w:t xml:space="preserve">            location  / {</w:t>
      </w:r>
    </w:p>
    <w:p w:rsidR="00D96706" w:rsidRDefault="00D96706" w:rsidP="00D96706">
      <w:pPr>
        <w:pStyle w:val="ad"/>
      </w:pPr>
      <w:r>
        <w:t xml:space="preserve">             root   html/www;</w:t>
      </w:r>
    </w:p>
    <w:p w:rsidR="00D96706" w:rsidRDefault="00D96706" w:rsidP="00D96706">
      <w:pPr>
        <w:pStyle w:val="ad"/>
      </w:pPr>
      <w:r>
        <w:t xml:space="preserve">            index  index.html index.htm;</w:t>
      </w:r>
    </w:p>
    <w:p w:rsidR="00D96706" w:rsidRDefault="00D96706" w:rsidP="00D96706">
      <w:pPr>
        <w:pStyle w:val="ad"/>
      </w:pPr>
      <w:r>
        <w:t xml:space="preserve">           }</w:t>
      </w:r>
    </w:p>
    <w:p w:rsidR="00D96706" w:rsidRDefault="00D96706" w:rsidP="00D96706">
      <w:pPr>
        <w:pStyle w:val="ad"/>
      </w:pPr>
      <w:r>
        <w:t xml:space="preserve">    }</w:t>
      </w:r>
    </w:p>
    <w:p w:rsidR="00D96706" w:rsidRDefault="00D96706" w:rsidP="00D96706">
      <w:pPr>
        <w:pStyle w:val="ad"/>
      </w:pPr>
    </w:p>
    <w:p w:rsidR="00D96706" w:rsidRDefault="00D96706" w:rsidP="00D96706">
      <w:pPr>
        <w:pStyle w:val="ad"/>
      </w:pPr>
      <w:r>
        <w:t xml:space="preserve">    }</w:t>
      </w:r>
    </w:p>
    <w:p w:rsidR="006842FE" w:rsidRDefault="006842FE" w:rsidP="009D42EE">
      <w:pPr>
        <w:pStyle w:val="ad"/>
      </w:pPr>
    </w:p>
    <w:p w:rsidR="00E64D3C" w:rsidRDefault="00E64D3C" w:rsidP="00E64D3C">
      <w:pPr>
        <w:pStyle w:val="ad"/>
      </w:pPr>
      <w:r>
        <w:rPr>
          <w:rFonts w:hint="eastAsia"/>
        </w:rPr>
        <w:t>实现rewrite跳转功能，</w:t>
      </w:r>
    </w:p>
    <w:p w:rsidR="00E64D3C" w:rsidRDefault="00E64D3C" w:rsidP="00E64D3C">
      <w:pPr>
        <w:pStyle w:val="ad"/>
      </w:pPr>
      <w:r>
        <w:rPr>
          <w:rFonts w:hint="eastAsia"/>
        </w:rPr>
        <w:t xml:space="preserve">    用户访问www.taobao.com/av/oldboy.html ---&gt; www.etiantian.org/AV/oldboy.html</w:t>
      </w:r>
    </w:p>
    <w:p w:rsidR="00D96706" w:rsidRDefault="00E64D3C" w:rsidP="00E64D3C">
      <w:pPr>
        <w:pStyle w:val="ad"/>
      </w:pPr>
      <w:r>
        <w:rPr>
          <w:rFonts w:hint="eastAsia"/>
        </w:rPr>
        <w:tab/>
        <w:t>用户访问www.taobao.com/bv/oldboy.html 不做任何跳转，直接访问</w:t>
      </w:r>
    </w:p>
    <w:p w:rsidR="00E64D3C" w:rsidRDefault="00E64D3C" w:rsidP="00E64D3C">
      <w:pPr>
        <w:pStyle w:val="ad"/>
      </w:pPr>
    </w:p>
    <w:p w:rsidR="00E64D3C" w:rsidRDefault="00BB21E8" w:rsidP="00E64D3C">
      <w:pPr>
        <w:pStyle w:val="ad"/>
      </w:pPr>
      <w:r>
        <w:rPr>
          <w:rFonts w:hint="eastAsia"/>
        </w:rPr>
        <w:t>第一问题的脚本：</w:t>
      </w:r>
    </w:p>
    <w:p w:rsidR="00BB21E8" w:rsidRDefault="00BB21E8" w:rsidP="00BB21E8">
      <w:pPr>
        <w:pStyle w:val="ad"/>
      </w:pPr>
      <w:r>
        <w:t>worker_processes  2;</w:t>
      </w:r>
    </w:p>
    <w:p w:rsidR="00BB21E8" w:rsidRDefault="00BB21E8" w:rsidP="00BB21E8">
      <w:pPr>
        <w:pStyle w:val="ad"/>
      </w:pPr>
      <w:r>
        <w:t xml:space="preserve">    events {</w:t>
      </w:r>
    </w:p>
    <w:p w:rsidR="00BB21E8" w:rsidRDefault="00BB21E8" w:rsidP="00BB21E8">
      <w:pPr>
        <w:pStyle w:val="ad"/>
      </w:pPr>
      <w:r>
        <w:t xml:space="preserve">        worker_connections  1024;</w:t>
      </w:r>
    </w:p>
    <w:p w:rsidR="00BB21E8" w:rsidRDefault="00BB21E8" w:rsidP="00BB21E8">
      <w:pPr>
        <w:pStyle w:val="ad"/>
      </w:pPr>
      <w:r>
        <w:t xml:space="preserve">    }</w:t>
      </w:r>
    </w:p>
    <w:p w:rsidR="00BB21E8" w:rsidRDefault="00BB21E8" w:rsidP="00BB21E8">
      <w:pPr>
        <w:pStyle w:val="ad"/>
      </w:pPr>
      <w:r>
        <w:t xml:space="preserve">    http {</w:t>
      </w:r>
    </w:p>
    <w:p w:rsidR="00BB21E8" w:rsidRDefault="00BB21E8" w:rsidP="00BB21E8">
      <w:pPr>
        <w:pStyle w:val="ad"/>
      </w:pPr>
      <w:r>
        <w:t xml:space="preserve">        include       mime.types;</w:t>
      </w:r>
    </w:p>
    <w:p w:rsidR="00BB21E8" w:rsidRDefault="00BB21E8" w:rsidP="00BB21E8">
      <w:pPr>
        <w:pStyle w:val="ad"/>
      </w:pPr>
      <w:r>
        <w:t xml:space="preserve">        default_type  application/octet-stream;</w:t>
      </w:r>
    </w:p>
    <w:p w:rsidR="00BB21E8" w:rsidRDefault="00BB21E8" w:rsidP="00BB21E8">
      <w:pPr>
        <w:pStyle w:val="ad"/>
      </w:pPr>
      <w:r>
        <w:t xml:space="preserve">        sendfile        on;</w:t>
      </w:r>
    </w:p>
    <w:p w:rsidR="00BB21E8" w:rsidRDefault="00BB21E8" w:rsidP="00BB21E8">
      <w:pPr>
        <w:pStyle w:val="ad"/>
      </w:pPr>
      <w:r>
        <w:t xml:space="preserve">        keepalive_timeout  65;</w:t>
      </w:r>
    </w:p>
    <w:p w:rsidR="00BB21E8" w:rsidRDefault="00BB21E8" w:rsidP="00BB21E8">
      <w:pPr>
        <w:pStyle w:val="ad"/>
      </w:pPr>
      <w:r>
        <w:t xml:space="preserve">     server {</w:t>
      </w:r>
    </w:p>
    <w:p w:rsidR="00BB21E8" w:rsidRDefault="00BB21E8" w:rsidP="00BB21E8">
      <w:pPr>
        <w:pStyle w:val="ad"/>
      </w:pPr>
      <w:r>
        <w:tab/>
        <w:t xml:space="preserve">  listen  80;</w:t>
      </w:r>
    </w:p>
    <w:p w:rsidR="00BB21E8" w:rsidRDefault="00BB21E8" w:rsidP="00BB21E8">
      <w:pPr>
        <w:pStyle w:val="ad"/>
      </w:pPr>
      <w:r>
        <w:tab/>
        <w:t xml:space="preserve">  server_name  www.taobao.com;</w:t>
      </w:r>
    </w:p>
    <w:p w:rsidR="00BB21E8" w:rsidRDefault="00BB21E8" w:rsidP="00BB21E8">
      <w:pPr>
        <w:pStyle w:val="ad"/>
      </w:pPr>
      <w:r>
        <w:tab/>
        <w:t xml:space="preserve">  location /AV/ {</w:t>
      </w:r>
    </w:p>
    <w:p w:rsidR="00BB21E8" w:rsidRDefault="00BB21E8" w:rsidP="00BB21E8">
      <w:pPr>
        <w:pStyle w:val="ad"/>
      </w:pPr>
      <w:r>
        <w:tab/>
        <w:t xml:space="preserve">     rewrite  ^/(.*)  http://www.etiantian.org/$1 permanent;</w:t>
      </w:r>
    </w:p>
    <w:p w:rsidR="00BB21E8" w:rsidRDefault="00BB21E8" w:rsidP="00BB21E8">
      <w:pPr>
        <w:pStyle w:val="ad"/>
      </w:pPr>
      <w:r>
        <w:tab/>
        <w:t xml:space="preserve">  }</w:t>
      </w:r>
    </w:p>
    <w:p w:rsidR="00BB21E8" w:rsidRDefault="00BB21E8" w:rsidP="00BB21E8">
      <w:pPr>
        <w:pStyle w:val="ad"/>
      </w:pPr>
      <w:r>
        <w:tab/>
        <w:t xml:space="preserve">  root html/taobao;</w:t>
      </w:r>
    </w:p>
    <w:p w:rsidR="00BB21E8" w:rsidRDefault="00BB21E8" w:rsidP="00BB21E8">
      <w:pPr>
        <w:pStyle w:val="ad"/>
      </w:pPr>
      <w:r>
        <w:tab/>
        <w:t xml:space="preserve">  index  index.html;</w:t>
      </w:r>
    </w:p>
    <w:p w:rsidR="00BB21E8" w:rsidRDefault="00BB21E8" w:rsidP="00BB21E8">
      <w:pPr>
        <w:pStyle w:val="ad"/>
      </w:pPr>
      <w:r>
        <w:tab/>
        <w:t>}</w:t>
      </w:r>
    </w:p>
    <w:p w:rsidR="00BB21E8" w:rsidRDefault="00BB21E8" w:rsidP="00BB21E8">
      <w:pPr>
        <w:pStyle w:val="ad"/>
      </w:pPr>
      <w:r>
        <w:tab/>
        <w:t>server {</w:t>
      </w:r>
    </w:p>
    <w:p w:rsidR="00BB21E8" w:rsidRDefault="00BB21E8" w:rsidP="00BB21E8">
      <w:pPr>
        <w:pStyle w:val="ad"/>
      </w:pPr>
      <w:r>
        <w:tab/>
        <w:t xml:space="preserve">  listen  80;</w:t>
      </w:r>
    </w:p>
    <w:p w:rsidR="00BB21E8" w:rsidRDefault="00BB21E8" w:rsidP="00BB21E8">
      <w:pPr>
        <w:pStyle w:val="ad"/>
      </w:pPr>
      <w:r>
        <w:tab/>
        <w:t xml:space="preserve">  server_name  www.etiantian.org;</w:t>
      </w:r>
    </w:p>
    <w:p w:rsidR="00BB21E8" w:rsidRDefault="00BB21E8" w:rsidP="00BB21E8">
      <w:pPr>
        <w:pStyle w:val="ad"/>
      </w:pPr>
      <w:r>
        <w:t xml:space="preserve">          location ~* /AV/ {</w:t>
      </w:r>
    </w:p>
    <w:p w:rsidR="00BB21E8" w:rsidRDefault="00BB21E8" w:rsidP="00BB21E8">
      <w:pPr>
        <w:pStyle w:val="ad"/>
      </w:pPr>
      <w:r>
        <w:tab/>
        <w:t xml:space="preserve">  root   html/www;</w:t>
      </w:r>
    </w:p>
    <w:p w:rsidR="00BB21E8" w:rsidRDefault="00BB21E8" w:rsidP="00BB21E8">
      <w:pPr>
        <w:pStyle w:val="ad"/>
      </w:pPr>
      <w:r>
        <w:tab/>
        <w:t xml:space="preserve">  index  index.html;</w:t>
      </w:r>
    </w:p>
    <w:p w:rsidR="00BB21E8" w:rsidRDefault="00BB21E8" w:rsidP="00BB21E8">
      <w:pPr>
        <w:pStyle w:val="ad"/>
      </w:pPr>
      <w:r>
        <w:tab/>
        <w:t>}</w:t>
      </w:r>
    </w:p>
    <w:p w:rsidR="00BB21E8" w:rsidRDefault="00BB21E8" w:rsidP="00BB21E8">
      <w:pPr>
        <w:pStyle w:val="ad"/>
      </w:pPr>
      <w:r>
        <w:t xml:space="preserve">      }</w:t>
      </w:r>
    </w:p>
    <w:p w:rsidR="00BB21E8" w:rsidRDefault="00BB21E8" w:rsidP="00BB21E8">
      <w:pPr>
        <w:pStyle w:val="ad"/>
      </w:pPr>
      <w:r>
        <w:t xml:space="preserve"> }</w:t>
      </w:r>
    </w:p>
    <w:p w:rsidR="00BB21E8" w:rsidRDefault="00BB21E8" w:rsidP="00BB21E8">
      <w:pPr>
        <w:pStyle w:val="ad"/>
      </w:pPr>
    </w:p>
    <w:p w:rsidR="00BB21E8" w:rsidRDefault="00BB21E8" w:rsidP="00BB21E8">
      <w:pPr>
        <w:pStyle w:val="ad"/>
      </w:pPr>
      <w:r>
        <w:rPr>
          <w:rFonts w:hint="eastAsia"/>
        </w:rPr>
        <w:t>第二问题的脚本：</w:t>
      </w:r>
    </w:p>
    <w:p w:rsidR="00BB21E8" w:rsidRDefault="00BB21E8" w:rsidP="00BB21E8">
      <w:pPr>
        <w:pStyle w:val="ad"/>
      </w:pPr>
      <w:r>
        <w:rPr>
          <w:rFonts w:hint="eastAsia"/>
        </w:rPr>
        <w:t xml:space="preserve">  </w:t>
      </w:r>
      <w:r>
        <w:t>worker_processes  2;</w:t>
      </w:r>
    </w:p>
    <w:p w:rsidR="00BB21E8" w:rsidRDefault="00BB21E8" w:rsidP="00BB21E8">
      <w:pPr>
        <w:pStyle w:val="ad"/>
      </w:pPr>
      <w:r>
        <w:t xml:space="preserve">    events {</w:t>
      </w:r>
    </w:p>
    <w:p w:rsidR="00BB21E8" w:rsidRDefault="00BB21E8" w:rsidP="00BB21E8">
      <w:pPr>
        <w:pStyle w:val="ad"/>
      </w:pPr>
      <w:r>
        <w:t xml:space="preserve">        worker_connections  1024;</w:t>
      </w:r>
    </w:p>
    <w:p w:rsidR="00BB21E8" w:rsidRDefault="00BB21E8" w:rsidP="00BB21E8">
      <w:pPr>
        <w:pStyle w:val="ad"/>
      </w:pPr>
      <w:r>
        <w:t xml:space="preserve">    }</w:t>
      </w:r>
    </w:p>
    <w:p w:rsidR="00BB21E8" w:rsidRDefault="00BB21E8" w:rsidP="00BB21E8">
      <w:pPr>
        <w:pStyle w:val="ad"/>
      </w:pPr>
      <w:r>
        <w:lastRenderedPageBreak/>
        <w:t xml:space="preserve">    http {</w:t>
      </w:r>
    </w:p>
    <w:p w:rsidR="00BB21E8" w:rsidRDefault="00BB21E8" w:rsidP="00BB21E8">
      <w:pPr>
        <w:pStyle w:val="ad"/>
      </w:pPr>
      <w:r>
        <w:t xml:space="preserve">        include       mime.types;</w:t>
      </w:r>
    </w:p>
    <w:p w:rsidR="00BB21E8" w:rsidRDefault="00BB21E8" w:rsidP="00BB21E8">
      <w:pPr>
        <w:pStyle w:val="ad"/>
      </w:pPr>
      <w:r>
        <w:t xml:space="preserve">        default_type  application/octet-stream;</w:t>
      </w:r>
    </w:p>
    <w:p w:rsidR="00BB21E8" w:rsidRDefault="00BB21E8" w:rsidP="00BB21E8">
      <w:pPr>
        <w:pStyle w:val="ad"/>
      </w:pPr>
      <w:r>
        <w:t xml:space="preserve">        sendfile        on;</w:t>
      </w:r>
    </w:p>
    <w:p w:rsidR="00BB21E8" w:rsidRDefault="00BB21E8" w:rsidP="00BB21E8">
      <w:pPr>
        <w:pStyle w:val="ad"/>
      </w:pPr>
      <w:r>
        <w:t xml:space="preserve">        keepalive_timeout  65;</w:t>
      </w:r>
    </w:p>
    <w:p w:rsidR="00BB21E8" w:rsidRDefault="00BB21E8" w:rsidP="00BB21E8">
      <w:pPr>
        <w:pStyle w:val="ad"/>
      </w:pPr>
      <w:r>
        <w:t xml:space="preserve">     server {</w:t>
      </w:r>
    </w:p>
    <w:p w:rsidR="00BB21E8" w:rsidRDefault="00BB21E8" w:rsidP="00BB21E8">
      <w:pPr>
        <w:pStyle w:val="ad"/>
      </w:pPr>
      <w:r>
        <w:tab/>
        <w:t xml:space="preserve">  listen  80;</w:t>
      </w:r>
    </w:p>
    <w:p w:rsidR="00BB21E8" w:rsidRDefault="00BB21E8" w:rsidP="00BB21E8">
      <w:pPr>
        <w:pStyle w:val="ad"/>
      </w:pPr>
      <w:r>
        <w:tab/>
        <w:t xml:space="preserve">  server_name  www.taobao.com;</w:t>
      </w:r>
    </w:p>
    <w:p w:rsidR="00BB21E8" w:rsidRDefault="00BB21E8" w:rsidP="00BB21E8">
      <w:pPr>
        <w:pStyle w:val="ad"/>
      </w:pPr>
      <w:r>
        <w:tab/>
        <w:t xml:space="preserve">  location !~*/bv/ {</w:t>
      </w:r>
    </w:p>
    <w:p w:rsidR="00BB21E8" w:rsidRDefault="00BB21E8" w:rsidP="00BB21E8">
      <w:pPr>
        <w:pStyle w:val="ad"/>
      </w:pPr>
      <w:r>
        <w:tab/>
        <w:t xml:space="preserve">     rewrite  ^/(.*)  http://www.etiantian.org/$1 permanent;</w:t>
      </w:r>
    </w:p>
    <w:p w:rsidR="00BB21E8" w:rsidRDefault="00BB21E8" w:rsidP="00BB21E8">
      <w:pPr>
        <w:pStyle w:val="ad"/>
      </w:pPr>
      <w:r>
        <w:tab/>
        <w:t xml:space="preserve">  }</w:t>
      </w:r>
    </w:p>
    <w:p w:rsidR="00BB21E8" w:rsidRDefault="00BB21E8" w:rsidP="00BB21E8">
      <w:pPr>
        <w:pStyle w:val="ad"/>
      </w:pPr>
      <w:r>
        <w:tab/>
        <w:t xml:space="preserve">  root html/taobao;</w:t>
      </w:r>
    </w:p>
    <w:p w:rsidR="00BB21E8" w:rsidRDefault="00BB21E8" w:rsidP="00BB21E8">
      <w:pPr>
        <w:pStyle w:val="ad"/>
      </w:pPr>
      <w:r>
        <w:tab/>
        <w:t xml:space="preserve">  index  index.html;</w:t>
      </w:r>
    </w:p>
    <w:p w:rsidR="00BB21E8" w:rsidRDefault="00BB21E8" w:rsidP="00BB21E8">
      <w:pPr>
        <w:pStyle w:val="ad"/>
      </w:pPr>
      <w:r>
        <w:tab/>
        <w:t>}</w:t>
      </w:r>
    </w:p>
    <w:p w:rsidR="00BB21E8" w:rsidRDefault="00BB21E8" w:rsidP="00BB21E8">
      <w:pPr>
        <w:pStyle w:val="ad"/>
      </w:pPr>
      <w:r>
        <w:tab/>
        <w:t>server {</w:t>
      </w:r>
    </w:p>
    <w:p w:rsidR="00BB21E8" w:rsidRDefault="00BB21E8" w:rsidP="00BB21E8">
      <w:pPr>
        <w:pStyle w:val="ad"/>
      </w:pPr>
      <w:r>
        <w:tab/>
        <w:t xml:space="preserve">  listen  80;</w:t>
      </w:r>
    </w:p>
    <w:p w:rsidR="00BB21E8" w:rsidRDefault="00BB21E8" w:rsidP="00BB21E8">
      <w:pPr>
        <w:pStyle w:val="ad"/>
      </w:pPr>
      <w:r>
        <w:tab/>
        <w:t xml:space="preserve">  server_name  www.etiantian.org;</w:t>
      </w:r>
    </w:p>
    <w:p w:rsidR="00BB21E8" w:rsidRDefault="00BB21E8" w:rsidP="00BB21E8">
      <w:pPr>
        <w:pStyle w:val="ad"/>
      </w:pPr>
      <w:r>
        <w:t xml:space="preserve">          location  / {</w:t>
      </w:r>
    </w:p>
    <w:p w:rsidR="00BB21E8" w:rsidRDefault="00BB21E8" w:rsidP="00BB21E8">
      <w:pPr>
        <w:pStyle w:val="ad"/>
      </w:pPr>
      <w:r>
        <w:tab/>
        <w:t xml:space="preserve">  root   html/www;</w:t>
      </w:r>
    </w:p>
    <w:p w:rsidR="00BB21E8" w:rsidRDefault="00BB21E8" w:rsidP="00BB21E8">
      <w:pPr>
        <w:pStyle w:val="ad"/>
      </w:pPr>
      <w:r>
        <w:tab/>
        <w:t xml:space="preserve">  index  index.html;</w:t>
      </w:r>
    </w:p>
    <w:p w:rsidR="00BB21E8" w:rsidRDefault="00BB21E8" w:rsidP="00BB21E8">
      <w:pPr>
        <w:pStyle w:val="ad"/>
      </w:pPr>
      <w:r>
        <w:tab/>
        <w:t>}</w:t>
      </w:r>
    </w:p>
    <w:p w:rsidR="00BB21E8" w:rsidRDefault="00BB21E8" w:rsidP="00BB21E8">
      <w:pPr>
        <w:pStyle w:val="ad"/>
      </w:pPr>
      <w:r>
        <w:t xml:space="preserve">      }</w:t>
      </w:r>
    </w:p>
    <w:p w:rsidR="00BB21E8" w:rsidRDefault="00BB21E8" w:rsidP="00BB21E8">
      <w:pPr>
        <w:pStyle w:val="ad"/>
      </w:pPr>
      <w:r>
        <w:t xml:space="preserve"> }</w:t>
      </w:r>
    </w:p>
    <w:p w:rsidR="00D96706" w:rsidRPr="00952468" w:rsidRDefault="00D96706" w:rsidP="009D42EE">
      <w:pPr>
        <w:pStyle w:val="ad"/>
      </w:pPr>
    </w:p>
    <w:p w:rsidR="00045307" w:rsidRDefault="00045307" w:rsidP="005A580A"/>
    <w:p w:rsidR="00B94929" w:rsidRDefault="00B94929" w:rsidP="00B94929">
      <w:pPr>
        <w:pStyle w:val="20"/>
        <w:spacing w:before="163" w:after="163"/>
      </w:pPr>
      <w:r>
        <w:rPr>
          <w:rFonts w:hint="eastAsia"/>
        </w:rPr>
        <w:t>nginx</w:t>
      </w:r>
      <w:r>
        <w:rPr>
          <w:rFonts w:hint="eastAsia"/>
        </w:rPr>
        <w:t>的访问认证</w:t>
      </w:r>
    </w:p>
    <w:p w:rsidR="00045307" w:rsidRDefault="00B94929" w:rsidP="00B94929">
      <w:pPr>
        <w:pStyle w:val="ad"/>
      </w:pPr>
      <w:r>
        <w:rPr>
          <w:rFonts w:hint="eastAsia"/>
        </w:rPr>
        <w:t>在实际工作中，企业要求我们为网站设置访问账号和密码的权限，这样操作后，</w:t>
      </w:r>
      <w:r w:rsidR="00416142">
        <w:rPr>
          <w:rFonts w:hint="eastAsia"/>
        </w:rPr>
        <w:t>只用拥有账号和密码的用户才可以访问网站，这种使用账号和密码才可以访问的网站功能主要应用于企业内部人员。</w:t>
      </w:r>
    </w:p>
    <w:p w:rsidR="00416142" w:rsidRDefault="00416142" w:rsidP="00B94929">
      <w:pPr>
        <w:pStyle w:val="ad"/>
      </w:pPr>
      <w:r>
        <w:rPr>
          <w:rFonts w:hint="eastAsia"/>
        </w:rPr>
        <w:t>具体配置如下：</w:t>
      </w:r>
    </w:p>
    <w:p w:rsidR="00416142" w:rsidRDefault="00416142" w:rsidP="00B94929">
      <w:pPr>
        <w:pStyle w:val="ad"/>
      </w:pPr>
      <w:r w:rsidRPr="00416142">
        <w:t>Authentication</w:t>
      </w:r>
      <w:r>
        <w:rPr>
          <w:rFonts w:hint="eastAsia"/>
        </w:rPr>
        <w:t xml:space="preserve"> 简写 auth 认证的意思</w:t>
      </w:r>
    </w:p>
    <w:p w:rsidR="00A267B9" w:rsidRDefault="00A267B9" w:rsidP="00B94929">
      <w:pPr>
        <w:pStyle w:val="ad"/>
      </w:pPr>
    </w:p>
    <w:p w:rsidR="00A267B9" w:rsidRDefault="00A267B9" w:rsidP="00A267B9">
      <w:pPr>
        <w:pStyle w:val="ad"/>
        <w:ind w:firstLineChars="400" w:firstLine="840"/>
      </w:pPr>
      <w:r>
        <w:t>auth_basic           "web auth";</w:t>
      </w:r>
      <w:r>
        <w:rPr>
          <w:rFonts w:hint="eastAsia"/>
        </w:rPr>
        <w:t xml:space="preserve">  --代表的是认证的一个描述说明</w:t>
      </w:r>
    </w:p>
    <w:p w:rsidR="00A267B9" w:rsidRDefault="00A267B9" w:rsidP="00A267B9">
      <w:pPr>
        <w:pStyle w:val="ad"/>
      </w:pPr>
      <w:r>
        <w:t xml:space="preserve">        auth_basic_user_file conf/htpasswd;</w:t>
      </w:r>
      <w:r>
        <w:rPr>
          <w:rFonts w:hint="eastAsia"/>
        </w:rPr>
        <w:t xml:space="preserve">   --htppasswd生成密文的信息</w:t>
      </w:r>
    </w:p>
    <w:p w:rsidR="00045307" w:rsidRDefault="00045307" w:rsidP="005A580A"/>
    <w:p w:rsidR="00045307" w:rsidRDefault="0005127F" w:rsidP="0005127F">
      <w:pPr>
        <w:pStyle w:val="3"/>
        <w:spacing w:before="163" w:after="163"/>
      </w:pPr>
      <w:r>
        <w:rPr>
          <w:rFonts w:hint="eastAsia"/>
        </w:rPr>
        <w:t>nginx</w:t>
      </w:r>
      <w:r>
        <w:rPr>
          <w:rFonts w:hint="eastAsia"/>
        </w:rPr>
        <w:t>访问认证实战</w:t>
      </w:r>
    </w:p>
    <w:p w:rsidR="0005127F" w:rsidRPr="0005127F" w:rsidRDefault="0005127F" w:rsidP="0005127F">
      <w:pPr>
        <w:pStyle w:val="4"/>
      </w:pPr>
      <w:r>
        <w:rPr>
          <w:rFonts w:hint="eastAsia"/>
        </w:rPr>
        <w:t>第一个里程碑编写配置文件</w:t>
      </w:r>
    </w:p>
    <w:p w:rsidR="0005127F" w:rsidRDefault="0005127F" w:rsidP="0005127F">
      <w:pPr>
        <w:pStyle w:val="ad"/>
      </w:pPr>
      <w:r>
        <w:rPr>
          <w:rFonts w:hint="eastAsia"/>
        </w:rPr>
        <w:t xml:space="preserve">  </w:t>
      </w:r>
      <w:r>
        <w:t>[root@web01 other]# pwd</w:t>
      </w:r>
    </w:p>
    <w:p w:rsidR="0005127F" w:rsidRDefault="0005127F" w:rsidP="0005127F">
      <w:pPr>
        <w:pStyle w:val="ad"/>
      </w:pPr>
      <w:r>
        <w:t>/application/nginx/conf/extra/other</w:t>
      </w:r>
    </w:p>
    <w:p w:rsidR="0005127F" w:rsidRDefault="0005127F" w:rsidP="0005127F">
      <w:pPr>
        <w:pStyle w:val="ad"/>
      </w:pPr>
      <w:r>
        <w:t xml:space="preserve">[root@web01 other]# vim bbs.conf </w:t>
      </w:r>
    </w:p>
    <w:p w:rsidR="00E075C2" w:rsidRDefault="00E075C2" w:rsidP="00E075C2">
      <w:pPr>
        <w:pStyle w:val="ad"/>
      </w:pPr>
      <w:r>
        <w:t>server {</w:t>
      </w:r>
    </w:p>
    <w:p w:rsidR="00E075C2" w:rsidRDefault="00E075C2" w:rsidP="00E075C2">
      <w:pPr>
        <w:pStyle w:val="ad"/>
      </w:pPr>
      <w:r>
        <w:t xml:space="preserve">        listen       80;</w:t>
      </w:r>
    </w:p>
    <w:p w:rsidR="00E075C2" w:rsidRDefault="00E075C2" w:rsidP="00E075C2">
      <w:pPr>
        <w:pStyle w:val="ad"/>
      </w:pPr>
      <w:r>
        <w:t xml:space="preserve">        server_name  bbs.etiantian.org;</w:t>
      </w:r>
    </w:p>
    <w:p w:rsidR="00E075C2" w:rsidRDefault="00E075C2" w:rsidP="00E075C2">
      <w:pPr>
        <w:pStyle w:val="ad"/>
      </w:pPr>
    </w:p>
    <w:p w:rsidR="00E075C2" w:rsidRDefault="00E075C2" w:rsidP="00E075C2">
      <w:pPr>
        <w:pStyle w:val="ad"/>
      </w:pPr>
      <w:r>
        <w:t xml:space="preserve">            root   html/bbs;</w:t>
      </w:r>
    </w:p>
    <w:p w:rsidR="00E075C2" w:rsidRDefault="00E075C2" w:rsidP="00E075C2">
      <w:pPr>
        <w:pStyle w:val="ad"/>
      </w:pPr>
      <w:r>
        <w:t xml:space="preserve">            index  index.html index.htm;</w:t>
      </w:r>
    </w:p>
    <w:p w:rsidR="00E075C2" w:rsidRDefault="00E075C2" w:rsidP="00E075C2">
      <w:pPr>
        <w:pStyle w:val="ad"/>
      </w:pPr>
      <w:r>
        <w:t xml:space="preserve">            auth_basic           "web auth";</w:t>
      </w:r>
    </w:p>
    <w:p w:rsidR="00E075C2" w:rsidRDefault="00E075C2" w:rsidP="00E075C2">
      <w:pPr>
        <w:pStyle w:val="ad"/>
      </w:pPr>
      <w:r>
        <w:t xml:space="preserve">        auth_basic_user_file   /application/nginx/conf/htpasswd;           </w:t>
      </w:r>
    </w:p>
    <w:p w:rsidR="00045307" w:rsidRDefault="00E075C2" w:rsidP="00E075C2">
      <w:pPr>
        <w:pStyle w:val="ad"/>
      </w:pPr>
      <w:r>
        <w:t xml:space="preserve">    </w:t>
      </w:r>
      <w:r w:rsidR="0005127F">
        <w:t xml:space="preserve">    }</w:t>
      </w:r>
    </w:p>
    <w:p w:rsidR="00045307" w:rsidRDefault="00455C06" w:rsidP="00455C06">
      <w:pPr>
        <w:pStyle w:val="4"/>
      </w:pPr>
      <w:r w:rsidRPr="00455C06">
        <w:rPr>
          <w:rFonts w:hint="eastAsia"/>
        </w:rPr>
        <w:t>第二个里程：实现密码文件种的密码信息显示为密文</w:t>
      </w:r>
    </w:p>
    <w:p w:rsidR="00045307" w:rsidRDefault="00455C06" w:rsidP="00455C06">
      <w:pPr>
        <w:pStyle w:val="ad"/>
      </w:pPr>
      <w:r>
        <w:rPr>
          <w:rFonts w:hint="eastAsia"/>
        </w:rPr>
        <w:t>第一步：</w:t>
      </w:r>
    </w:p>
    <w:p w:rsidR="00DC5636" w:rsidRDefault="00DC5636" w:rsidP="00455C06">
      <w:pPr>
        <w:pStyle w:val="ad"/>
      </w:pPr>
      <w:r w:rsidRPr="00DC5636">
        <w:t>yum install -y httpd-tools</w:t>
      </w:r>
    </w:p>
    <w:p w:rsidR="00455C06" w:rsidRDefault="00455C06" w:rsidP="00455C06">
      <w:pPr>
        <w:pStyle w:val="ad"/>
      </w:pPr>
      <w:r>
        <w:rPr>
          <w:rFonts w:hint="eastAsia"/>
        </w:rPr>
        <w:t>第二步：</w:t>
      </w:r>
    </w:p>
    <w:p w:rsidR="007B466A" w:rsidRDefault="007B466A" w:rsidP="00455C06">
      <w:pPr>
        <w:pStyle w:val="ad"/>
      </w:pPr>
      <w:r w:rsidRPr="007B466A">
        <w:t>htpasswd -bc /application/nginx/conf/htpasswd oldboy 123456</w:t>
      </w:r>
    </w:p>
    <w:p w:rsidR="00F60781" w:rsidRDefault="00F60781" w:rsidP="00455C06">
      <w:pPr>
        <w:pStyle w:val="ad"/>
      </w:pPr>
      <w:r>
        <w:rPr>
          <w:rFonts w:hint="eastAsia"/>
        </w:rPr>
        <w:t>第三步</w:t>
      </w:r>
    </w:p>
    <w:p w:rsidR="00455C06" w:rsidRDefault="00455C06" w:rsidP="00455C06">
      <w:pPr>
        <w:pStyle w:val="ad"/>
      </w:pPr>
      <w:r>
        <w:t>chmod 400 /application/nginx/conf/htpasswd</w:t>
      </w:r>
    </w:p>
    <w:p w:rsidR="00F60781" w:rsidRDefault="00F60781" w:rsidP="00455C06">
      <w:pPr>
        <w:pStyle w:val="ad"/>
      </w:pPr>
      <w:r>
        <w:rPr>
          <w:rFonts w:hint="eastAsia"/>
        </w:rPr>
        <w:t>第四步</w:t>
      </w:r>
    </w:p>
    <w:p w:rsidR="00455C06" w:rsidRDefault="00455C06" w:rsidP="00455C06">
      <w:pPr>
        <w:pStyle w:val="ad"/>
      </w:pPr>
      <w:r>
        <w:t>chown www /application/nginx/conf/htpasswd</w:t>
      </w:r>
    </w:p>
    <w:p w:rsidR="007B466A" w:rsidRDefault="007B466A" w:rsidP="00455C06">
      <w:pPr>
        <w:pStyle w:val="ad"/>
      </w:pPr>
    </w:p>
    <w:p w:rsidR="007B466A" w:rsidRDefault="007B466A" w:rsidP="00455C06">
      <w:pPr>
        <w:pStyle w:val="ad"/>
      </w:pPr>
      <w:r>
        <w:rPr>
          <w:rFonts w:hint="eastAsia"/>
        </w:rPr>
        <w:t>--------解释备注：</w:t>
      </w:r>
    </w:p>
    <w:p w:rsidR="007B466A" w:rsidRDefault="007B466A" w:rsidP="00455C06">
      <w:pPr>
        <w:pStyle w:val="ad"/>
      </w:pPr>
      <w:r>
        <w:rPr>
          <w:rFonts w:hint="eastAsia"/>
        </w:rPr>
        <w:t>第一步就是安装生成</w:t>
      </w:r>
      <w:r w:rsidR="00DC5636">
        <w:rPr>
          <w:rFonts w:hint="eastAsia"/>
        </w:rPr>
        <w:t>密码文件的软件包</w:t>
      </w:r>
    </w:p>
    <w:p w:rsidR="00DC5636" w:rsidRDefault="00DC5636" w:rsidP="00455C06">
      <w:pPr>
        <w:pStyle w:val="ad"/>
      </w:pPr>
      <w:r>
        <w:rPr>
          <w:rFonts w:hint="eastAsia"/>
        </w:rPr>
        <w:t>第二步就是利用htpasswd命令 执行生成密码的文件 然后后面跟上用户名和密码</w:t>
      </w:r>
    </w:p>
    <w:p w:rsidR="00F60781" w:rsidRDefault="00F60781" w:rsidP="00455C06">
      <w:pPr>
        <w:pStyle w:val="ad"/>
      </w:pPr>
      <w:r>
        <w:rPr>
          <w:rFonts w:hint="eastAsia"/>
        </w:rPr>
        <w:t>第三步</w:t>
      </w:r>
    </w:p>
    <w:p w:rsidR="00F60781" w:rsidRDefault="00F60781" w:rsidP="00455C06">
      <w:pPr>
        <w:pStyle w:val="ad"/>
      </w:pPr>
      <w:r>
        <w:rPr>
          <w:rFonts w:hint="eastAsia"/>
        </w:rPr>
        <w:t>给密码文件授权一般授权的是600，这里授权400 也可以授权600</w:t>
      </w:r>
    </w:p>
    <w:p w:rsidR="00F60781" w:rsidRDefault="00F60781" w:rsidP="00455C06">
      <w:pPr>
        <w:pStyle w:val="ad"/>
      </w:pPr>
      <w:r>
        <w:rPr>
          <w:rFonts w:hint="eastAsia"/>
        </w:rPr>
        <w:t>第四步：</w:t>
      </w:r>
    </w:p>
    <w:p w:rsidR="00F60781" w:rsidRDefault="00F60781" w:rsidP="00455C06">
      <w:pPr>
        <w:pStyle w:val="ad"/>
      </w:pPr>
      <w:r>
        <w:rPr>
          <w:rFonts w:hint="eastAsia"/>
        </w:rPr>
        <w:t>将密码文件授权nginx的虚拟用户www去管理</w:t>
      </w:r>
    </w:p>
    <w:p w:rsidR="00045307" w:rsidRDefault="00045307" w:rsidP="005A580A"/>
    <w:p w:rsidR="00045307" w:rsidRDefault="00045307" w:rsidP="005A580A"/>
    <w:p w:rsidR="00045307" w:rsidRDefault="00045307" w:rsidP="005A580A"/>
    <w:p w:rsidR="005A580A" w:rsidRDefault="00F60781" w:rsidP="00F60781">
      <w:pPr>
        <w:pStyle w:val="4"/>
      </w:pPr>
      <w:r>
        <w:rPr>
          <w:rFonts w:hint="eastAsia"/>
        </w:rPr>
        <w:t>第三个里程碑：</w:t>
      </w:r>
      <w:r w:rsidRPr="00F60781">
        <w:rPr>
          <w:rFonts w:hint="eastAsia"/>
        </w:rPr>
        <w:t>重启</w:t>
      </w:r>
      <w:r w:rsidRPr="00F60781">
        <w:rPr>
          <w:rFonts w:hint="eastAsia"/>
        </w:rPr>
        <w:t>nginx</w:t>
      </w:r>
      <w:r w:rsidRPr="00F60781">
        <w:rPr>
          <w:rFonts w:hint="eastAsia"/>
        </w:rPr>
        <w:t>服务，进行访问测试</w:t>
      </w:r>
    </w:p>
    <w:p w:rsidR="00F60781" w:rsidRDefault="00F60781" w:rsidP="00F60781">
      <w:pPr>
        <w:pStyle w:val="ad"/>
        <w:ind w:firstLineChars="150" w:firstLine="315"/>
      </w:pPr>
      <w:r>
        <w:t xml:space="preserve">nginx -t </w:t>
      </w:r>
    </w:p>
    <w:p w:rsidR="00F60781" w:rsidRDefault="00F60781" w:rsidP="00F60781">
      <w:pPr>
        <w:pStyle w:val="ad"/>
      </w:pPr>
      <w:r>
        <w:t xml:space="preserve">   nginx -s reload</w:t>
      </w:r>
    </w:p>
    <w:p w:rsidR="00F60781" w:rsidRDefault="00F60781" w:rsidP="00F60781">
      <w:pPr>
        <w:pStyle w:val="ad"/>
      </w:pPr>
    </w:p>
    <w:p w:rsidR="00F60781" w:rsidRDefault="00F60781" w:rsidP="00F60781">
      <w:pPr>
        <w:pStyle w:val="ad"/>
      </w:pPr>
      <w:r>
        <w:t>[root@web01 conf]# htpasswd -bc /application/nginx/conf/htpasswd oldboy 123456</w:t>
      </w:r>
    </w:p>
    <w:p w:rsidR="00F60781" w:rsidRDefault="00F60781" w:rsidP="00F60781">
      <w:pPr>
        <w:pStyle w:val="ad"/>
      </w:pPr>
      <w:r>
        <w:t>Adding password for user oldboy</w:t>
      </w:r>
    </w:p>
    <w:p w:rsidR="00F60781" w:rsidRDefault="00F60781" w:rsidP="00F60781">
      <w:pPr>
        <w:pStyle w:val="ad"/>
      </w:pPr>
      <w:r>
        <w:t>[root@web01 conf]# curl -u oldboy:123456 bbs.etiantian.org</w:t>
      </w:r>
    </w:p>
    <w:p w:rsidR="00F60781" w:rsidRDefault="00F60781" w:rsidP="00F60781">
      <w:pPr>
        <w:pStyle w:val="ad"/>
      </w:pPr>
      <w:r>
        <w:t>10.0.0.7 bbs.etiantian.org</w:t>
      </w:r>
    </w:p>
    <w:p w:rsidR="00F60781" w:rsidRDefault="00F60781" w:rsidP="00F60781">
      <w:pPr>
        <w:pStyle w:val="ad"/>
      </w:pPr>
      <w:r>
        <w:rPr>
          <w:rFonts w:hint="eastAsia"/>
          <w:noProof/>
        </w:rPr>
        <w:drawing>
          <wp:inline distT="0" distB="0" distL="0" distR="0">
            <wp:extent cx="4667250" cy="1552575"/>
            <wp:effectExtent l="1905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4667250" cy="1552575"/>
                    </a:xfrm>
                    <a:prstGeom prst="rect">
                      <a:avLst/>
                    </a:prstGeom>
                    <a:noFill/>
                    <a:ln w="9525">
                      <a:noFill/>
                      <a:miter lim="800000"/>
                      <a:headEnd/>
                      <a:tailEnd/>
                    </a:ln>
                  </pic:spPr>
                </pic:pic>
              </a:graphicData>
            </a:graphic>
          </wp:inline>
        </w:drawing>
      </w:r>
    </w:p>
    <w:p w:rsidR="00F60781" w:rsidRPr="00F60781" w:rsidRDefault="00F60781" w:rsidP="00F60781">
      <w:pPr>
        <w:pStyle w:val="ad"/>
      </w:pPr>
    </w:p>
    <w:p w:rsidR="00BF50FF" w:rsidRDefault="00FB3267" w:rsidP="00FB3267">
      <w:pPr>
        <w:pStyle w:val="4"/>
      </w:pPr>
      <w:r>
        <w:rPr>
          <w:rFonts w:hint="eastAsia"/>
        </w:rPr>
        <w:t>密码认证原理</w:t>
      </w:r>
    </w:p>
    <w:p w:rsidR="00FB3267" w:rsidRDefault="00FB3267" w:rsidP="00FB3267">
      <w:pPr>
        <w:pStyle w:val="ad"/>
      </w:pPr>
      <w:r>
        <w:rPr>
          <w:rFonts w:hint="eastAsia"/>
        </w:rPr>
        <w:t xml:space="preserve">客户端访问的时候最终访问的是web服务器，所以用户在访问web服务器之前所以就需要转变为www用户，另外需要说明用户i名字和密码，所以就是为什么要授权www  权限600 </w:t>
      </w:r>
    </w:p>
    <w:p w:rsidR="00365A1C" w:rsidRDefault="00365A1C" w:rsidP="00FB3267">
      <w:pPr>
        <w:pStyle w:val="ad"/>
      </w:pPr>
    </w:p>
    <w:p w:rsidR="00365A1C" w:rsidRPr="00FB3267" w:rsidRDefault="00365A1C" w:rsidP="00FB3267">
      <w:pPr>
        <w:pStyle w:val="ad"/>
      </w:pPr>
      <w:r>
        <w:rPr>
          <w:noProof/>
        </w:rPr>
        <w:lastRenderedPageBreak/>
        <w:drawing>
          <wp:inline distT="0" distB="0" distL="0" distR="0">
            <wp:extent cx="6515100" cy="5000625"/>
            <wp:effectExtent l="1905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cstate="print"/>
                    <a:srcRect/>
                    <a:stretch>
                      <a:fillRect/>
                    </a:stretch>
                  </pic:blipFill>
                  <pic:spPr bwMode="auto">
                    <a:xfrm>
                      <a:off x="0" y="0"/>
                      <a:ext cx="6515100" cy="5000625"/>
                    </a:xfrm>
                    <a:prstGeom prst="rect">
                      <a:avLst/>
                    </a:prstGeom>
                    <a:noFill/>
                    <a:ln w="9525">
                      <a:noFill/>
                      <a:miter lim="800000"/>
                      <a:headEnd/>
                      <a:tailEnd/>
                    </a:ln>
                  </pic:spPr>
                </pic:pic>
              </a:graphicData>
            </a:graphic>
          </wp:inline>
        </w:drawing>
      </w:r>
    </w:p>
    <w:p w:rsidR="006F7E15" w:rsidRDefault="006F7E15" w:rsidP="006F7E15"/>
    <w:p w:rsidR="006F7E15" w:rsidRDefault="006F7E15" w:rsidP="006F7E15"/>
    <w:p w:rsidR="006F7E15" w:rsidRDefault="006F7E15" w:rsidP="006F7E15"/>
    <w:p w:rsidR="006F7E15" w:rsidRDefault="006F7E15" w:rsidP="006F7E15"/>
    <w:p w:rsidR="006F7E15" w:rsidRDefault="006F7E15" w:rsidP="006F7E15"/>
    <w:p w:rsidR="006F7E15" w:rsidRPr="006F7E15" w:rsidRDefault="006F7E15" w:rsidP="006F7E15">
      <w:pPr>
        <w:pStyle w:val="ad"/>
        <w:rPr>
          <w:rFonts w:hint="eastAsia"/>
        </w:rPr>
      </w:pPr>
      <w:bookmarkStart w:id="18" w:name="_GoBack"/>
      <w:bookmarkEnd w:id="18"/>
    </w:p>
    <w:sectPr w:rsidR="006F7E15" w:rsidRPr="006F7E15" w:rsidSect="00141F62">
      <w:headerReference w:type="default" r:id="rId125"/>
      <w:footerReference w:type="default" r:id="rId126"/>
      <w:pgSz w:w="11906" w:h="16838"/>
      <w:pgMar w:top="720" w:right="720" w:bottom="720" w:left="720" w:header="851" w:footer="850"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6D8" w:rsidRDefault="00F306D8" w:rsidP="00947D67">
      <w:pPr>
        <w:ind w:firstLine="560"/>
      </w:pPr>
      <w:r>
        <w:separator/>
      </w:r>
    </w:p>
  </w:endnote>
  <w:endnote w:type="continuationSeparator" w:id="0">
    <w:p w:rsidR="00F306D8" w:rsidRDefault="00F306D8" w:rsidP="00947D67">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10161"/>
      <w:gridCol w:w="535"/>
    </w:tblGrid>
    <w:tr w:rsidR="00812CD5">
      <w:trPr>
        <w:jc w:val="right"/>
      </w:trPr>
      <w:tc>
        <w:tcPr>
          <w:tcW w:w="4795" w:type="dxa"/>
          <w:vAlign w:val="center"/>
        </w:tcPr>
        <w:p w:rsidR="00812CD5" w:rsidRDefault="00812CD5">
          <w:pPr>
            <w:pStyle w:val="a8"/>
            <w:jc w:val="right"/>
            <w:rPr>
              <w:caps/>
              <w:color w:val="000000" w:themeColor="text1"/>
            </w:rPr>
          </w:pPr>
        </w:p>
      </w:tc>
      <w:tc>
        <w:tcPr>
          <w:tcW w:w="250" w:type="pct"/>
          <w:shd w:val="clear" w:color="auto" w:fill="C0504D" w:themeFill="accent2"/>
          <w:vAlign w:val="center"/>
        </w:tcPr>
        <w:p w:rsidR="00812CD5" w:rsidRDefault="00B93E58">
          <w:pPr>
            <w:pStyle w:val="aa"/>
            <w:jc w:val="center"/>
            <w:rPr>
              <w:color w:val="FFFFFF" w:themeColor="background1"/>
            </w:rPr>
          </w:pPr>
          <w:r>
            <w:rPr>
              <w:color w:val="FFFFFF" w:themeColor="background1"/>
            </w:rPr>
            <w:fldChar w:fldCharType="begin"/>
          </w:r>
          <w:r w:rsidR="00812CD5">
            <w:rPr>
              <w:color w:val="FFFFFF" w:themeColor="background1"/>
            </w:rPr>
            <w:instrText>PAGE   \* MERGEFORMAT</w:instrText>
          </w:r>
          <w:r>
            <w:rPr>
              <w:color w:val="FFFFFF" w:themeColor="background1"/>
            </w:rPr>
            <w:fldChar w:fldCharType="separate"/>
          </w:r>
          <w:r w:rsidR="00AA51FA" w:rsidRPr="00AA51FA">
            <w:rPr>
              <w:noProof/>
              <w:color w:val="FFFFFF" w:themeColor="background1"/>
              <w:lang w:val="zh-CN"/>
            </w:rPr>
            <w:t>II</w:t>
          </w:r>
          <w:r>
            <w:rPr>
              <w:color w:val="FFFFFF" w:themeColor="background1"/>
            </w:rPr>
            <w:fldChar w:fldCharType="end"/>
          </w:r>
        </w:p>
      </w:tc>
    </w:tr>
  </w:tbl>
  <w:p w:rsidR="00812CD5" w:rsidRDefault="00812CD5" w:rsidP="002E35B9">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CD5" w:rsidRDefault="00812CD5" w:rsidP="0077162A">
    <w:pPr>
      <w:pStyle w:val="aa"/>
      <w:jc w:val="center"/>
    </w:pPr>
    <w:r>
      <w:object w:dxaOrig="7270" w:dyaOrig="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6pt;height:15pt" o:ole="">
          <v:imagedata r:id="rId1" o:title=""/>
        </v:shape>
        <o:OLEObject Type="Embed" ProgID="Excel.Sheet.12" ShapeID="_x0000_i1025" DrawAspect="Content" ObjectID="_1607435093" r:id="rId2"/>
      </w:obje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6D8" w:rsidRDefault="00F306D8" w:rsidP="00947D67">
      <w:pPr>
        <w:ind w:firstLine="560"/>
      </w:pPr>
      <w:r>
        <w:separator/>
      </w:r>
    </w:p>
  </w:footnote>
  <w:footnote w:type="continuationSeparator" w:id="0">
    <w:p w:rsidR="00F306D8" w:rsidRDefault="00F306D8" w:rsidP="00947D67">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CD5" w:rsidRPr="00625BDD" w:rsidRDefault="00812CD5" w:rsidP="00625BDD">
    <w:pPr>
      <w:pStyle w:val="a8"/>
      <w:jc w:val="left"/>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CD5" w:rsidRPr="00625BDD" w:rsidRDefault="00812CD5" w:rsidP="00625BDD">
    <w:pPr>
      <w:pStyle w:val="a8"/>
      <w:jc w:val="left"/>
      <w:rPr>
        <w:sz w:val="21"/>
        <w:szCs w:val="21"/>
      </w:rPr>
    </w:pPr>
    <w:r w:rsidRPr="006679E4">
      <w:rPr>
        <w:rFonts w:hint="eastAsia"/>
        <w:b/>
        <w:sz w:val="21"/>
        <w:szCs w:val="21"/>
      </w:rPr>
      <w:t>老男孩</w:t>
    </w:r>
    <w:r w:rsidRPr="006679E4">
      <w:rPr>
        <w:rFonts w:hint="eastAsia"/>
        <w:b/>
        <w:sz w:val="21"/>
        <w:szCs w:val="21"/>
      </w:rPr>
      <w:t>linux</w:t>
    </w:r>
    <w:r>
      <w:rPr>
        <w:rFonts w:hint="eastAsia"/>
        <w:b/>
        <w:sz w:val="21"/>
        <w:szCs w:val="21"/>
      </w:rPr>
      <w:t>运维实战教育</w:t>
    </w:r>
    <w:r>
      <w:rPr>
        <w:b/>
        <w:sz w:val="21"/>
        <w:szCs w:val="21"/>
      </w:rPr>
      <w:t>-</w:t>
    </w:r>
    <w:r>
      <w:rPr>
        <w:b/>
        <w:sz w:val="21"/>
        <w:szCs w:val="21"/>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CD5" w:rsidRPr="00625BDD" w:rsidRDefault="00812CD5" w:rsidP="00625BDD">
    <w:pPr>
      <w:pStyle w:val="a8"/>
      <w:jc w:val="left"/>
      <w:rPr>
        <w:sz w:val="21"/>
        <w:szCs w:val="21"/>
      </w:rPr>
    </w:pPr>
    <w:bookmarkStart w:id="19" w:name="OLE_LINK3"/>
    <w:bookmarkStart w:id="20" w:name="OLE_LINK4"/>
    <w:r w:rsidRPr="006679E4">
      <w:rPr>
        <w:rFonts w:hint="eastAsia"/>
        <w:b/>
        <w:sz w:val="21"/>
        <w:szCs w:val="21"/>
      </w:rPr>
      <w:t>老男孩</w:t>
    </w:r>
    <w:r w:rsidRPr="006679E4">
      <w:rPr>
        <w:rFonts w:hint="eastAsia"/>
        <w:b/>
        <w:sz w:val="21"/>
        <w:szCs w:val="21"/>
      </w:rPr>
      <w:t>linux</w:t>
    </w:r>
    <w:r>
      <w:rPr>
        <w:rFonts w:hint="eastAsia"/>
        <w:b/>
        <w:sz w:val="21"/>
        <w:szCs w:val="21"/>
      </w:rPr>
      <w:t>运维实战教育</w:t>
    </w:r>
    <w:r w:rsidRPr="006679E4">
      <w:rPr>
        <w:rFonts w:hint="eastAsia"/>
        <w:b/>
        <w:sz w:val="21"/>
        <w:szCs w:val="21"/>
      </w:rPr>
      <w:t xml:space="preserve"> </w:t>
    </w:r>
    <w:r>
      <w:rPr>
        <w:rFonts w:hint="eastAsia"/>
        <w:sz w:val="21"/>
        <w:szCs w:val="21"/>
      </w:rPr>
      <w:t xml:space="preserve">                        </w:t>
    </w:r>
    <w:r>
      <w:rPr>
        <w:sz w:val="21"/>
        <w:szCs w:val="21"/>
      </w:rPr>
      <w:t xml:space="preserve">         </w:t>
    </w:r>
    <w:r w:rsidRPr="00AB2F9F">
      <w:rPr>
        <w:b/>
        <w:sz w:val="21"/>
        <w:szCs w:val="21"/>
      </w:rPr>
      <w:t>http://www.oldboyedu.com/</w:t>
    </w:r>
    <w:bookmarkEnd w:id="19"/>
    <w:bookmarkEnd w:id="20"/>
    <w:r w:rsidR="00F306D8">
      <w:rPr>
        <w:caps/>
        <w:noProof/>
        <w:color w:val="808080" w:themeColor="background1" w:themeShade="80"/>
        <w:sz w:val="20"/>
        <w:szCs w:val="20"/>
      </w:rPr>
      <w:pict>
        <v:group id="组 167" o:spid="_x0000_s2050" style="position:absolute;margin-left:1750.5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&#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">
          <v:group id="组 168" o:spid="_x0000_s205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矩形 3" o:spid="_x0000_s2055" style="position:absolute;width:17007;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yjsMA&#10;AADaAAAADwAAAGRycy9kb3ducmV2LnhtbESPQWvCQBSE7wX/w/KE3pqNFmwTXaWUlsajVgRvj+wz&#10;CWbfht2tSf69Kwg9DjPzDbPaDKYVV3K+saxglqQgiEurG64UHH6/X95B+ICssbVMCkbysFlPnlaY&#10;a9vzjq77UIkIYZ+jgjqELpfSlzUZ9IntiKN3ts5giNJVUjvsI9y0cp6mC2mw4bhQY0efNZWX/Z9R&#10;kC3mW7c7/pz689ifLtUbFtkXKvU8HT6WIAIN4T/8aBdawSvcr8Qb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EyjsMAAADaAAAADwAAAAAAAAAAAAAAAACYAgAAZHJzL2Rv&#10;d25yZXYueG1sUEsFBgAAAAAEAAQA9QAAAIgDAAAAAA==&#10;" fillcolor="white [3212]" stroked="f" strokeweight="2pt">
              <v:fill opacity="0"/>
            </v:rect>
            <v:shape id="矩形 12" o:spid="_x0000_s2054"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fLSMEA&#10;AADaAAAADwAAAGRycy9kb3ducmV2LnhtbESP3YrCMBSE7wXfIRxh7zRVitiuUURx8Urw5wEOzdm2&#10;2pyUJLb17TcLC3s5zMw3zHo7mEZ05HxtWcF8loAgLqyuuVRwvx2nKxA+IGtsLJOCN3nYbsajNeba&#10;9nyh7hpKESHsc1RQhdDmUvqiIoN+Zlvi6H1bZzBE6UqpHfYRbhq5SJKlNFhzXKiwpX1FxfP6Mgpk&#10;lnX90Tbp/dy/v9xgT4+DTpX6mAy7TxCBhvAf/muftIIUfq/E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ny0jBAAAA2gAAAA8AAAAAAAAAAAAAAAAAmAIAAGRycy9kb3du&#10;cmV2LnhtbFBLBQYAAAAABAAEAPUAAACGAwAAAAA=&#10;" path="m,l1462822,r,1014481l638269,407899,,xe" fillcolor="#4f81bd [3204]" stroked="f" strokeweight="2pt">
              <v:path arrowok="t" o:connecttype="custom" o:connectlocs="0,0;1463040,0;1463040,1014984;638364,408101;0,0" o:connectangles="0,0,0,0,0"/>
            </v:shape>
            <v:rect id="矩形 5" o:spid="_x0000_s2053" style="position:absolute;width:14721;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bDMMA&#10;AADaAAAADwAAAGRycy9kb3ducmV2LnhtbESPS4vCQBCE74L/YeiFvelkjS+yjiKisjefiHtrMm0S&#10;zPSEzKxm/70jCB6LqvqKmswaU4ob1a6wrOCrG4EgTq0uOFNwPKw6YxDOI2ssLZOCf3Iwm7ZbE0y0&#10;vfOObnufiQBhl6CC3PsqkdKlORl0XVsRB+9ia4M+yDqTusZ7gJtS9qJoKA0WHBZyrGiRU3rd/xkF&#10;8Sjb9bbrwWl9jn5P180yvvSbWKnPj2b+DcJT49/hV/tHKxjA80q4A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DbDMMAAADaAAAADwAAAAAAAAAAAAAAAACYAgAAZHJzL2Rv&#10;d25yZXYueG1sUEsFBgAAAAAEAAQA9QAAAIgDAAAAAA==&#10;" strokecolor="white [3212]" strokeweight="2pt">
              <v:fill r:id="rId1" o:title="" recolor="t" rotate="t" type="frame"/>
            </v:rect>
          </v:group>
          <v:shapetype id="_x0000_t202" coordsize="21600,21600" o:spt="202" path="m,l,21600r21600,l21600,xe">
            <v:stroke joinstyle="miter"/>
            <v:path gradientshapeok="t" o:connecttype="rect"/>
          </v:shapetype>
          <v:shape id="文本框 6" o:spid="_x0000_s2051" type="#_x0000_t202" style="position:absolute;left:10326;top:95;width:4381;height:37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0RcMA&#10;AADaAAAADwAAAGRycy9kb3ducmV2LnhtbESPW2vCQBSE3wv9D8sp+Kab1qISXSUEby8VvICvh+wx&#10;CWbPxuxq0n/vFoQ+DjPzDTNbdKYSD2pcaVnB5yACQZxZXXKu4HRc9ScgnEfWWFkmBb/kYDF/f5th&#10;rG3Le3ocfC4ChF2MCgrv61hKlxVk0A1sTRy8i20M+iCbXOoG2wA3lfyKopE0WHJYKLCmtKDsergb&#10;Ben38rbarH+S+7ht7VCm0e6cXJXqfXTJFISnzv+HX+2tVjCCvyvhBs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M0RcMAAADaAAAADwAAAAAAAAAAAAAAAACYAgAAZHJzL2Rv&#10;d25yZXYueG1sUEsFBgAAAAAEAAQA9QAAAIgDAAAAAA==&#10;" filled="f" stroked="f" strokeweight=".5pt">
            <v:textbox inset=",7.2pt,,7.2pt">
              <w:txbxContent>
                <w:p w:rsidR="00812CD5" w:rsidRDefault="00B93E58">
                  <w:pPr>
                    <w:pStyle w:val="a8"/>
                    <w:rPr>
                      <w:color w:val="FFFFFF" w:themeColor="background1"/>
                      <w:sz w:val="24"/>
                      <w:szCs w:val="24"/>
                    </w:rPr>
                  </w:pPr>
                  <w:r>
                    <w:rPr>
                      <w:color w:val="FFFFFF" w:themeColor="background1"/>
                      <w:sz w:val="24"/>
                      <w:szCs w:val="24"/>
                    </w:rPr>
                    <w:fldChar w:fldCharType="begin"/>
                  </w:r>
                  <w:r w:rsidR="00812CD5">
                    <w:rPr>
                      <w:color w:val="FFFFFF" w:themeColor="background1"/>
                      <w:sz w:val="24"/>
                      <w:szCs w:val="24"/>
                    </w:rPr>
                    <w:instrText>PAGE   \* MERGEFORMAT</w:instrText>
                  </w:r>
                  <w:r>
                    <w:rPr>
                      <w:color w:val="FFFFFF" w:themeColor="background1"/>
                      <w:sz w:val="24"/>
                      <w:szCs w:val="24"/>
                    </w:rPr>
                    <w:fldChar w:fldCharType="separate"/>
                  </w:r>
                  <w:r w:rsidR="00AA51FA" w:rsidRPr="00AA51FA">
                    <w:rPr>
                      <w:noProof/>
                      <w:color w:val="FFFFFF" w:themeColor="background1"/>
                      <w:sz w:val="24"/>
                      <w:szCs w:val="24"/>
                      <w:lang w:val="zh-CN"/>
                    </w:rPr>
                    <w:t>104</w:t>
                  </w:r>
                  <w:r>
                    <w:rPr>
                      <w:color w:val="FFFFFF" w:themeColor="background1"/>
                      <w:sz w:val="24"/>
                      <w:szCs w:val="24"/>
                    </w:rPr>
                    <w:fldChar w:fldCharType="end"/>
                  </w:r>
                </w:p>
              </w:txbxContent>
            </v:textbox>
          </v:shape>
          <w10:wrap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A1092"/>
    <w:multiLevelType w:val="hybridMultilevel"/>
    <w:tmpl w:val="EBC0D780"/>
    <w:lvl w:ilvl="0" w:tplc="1CF8C5F6">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EFB743E"/>
    <w:multiLevelType w:val="hybridMultilevel"/>
    <w:tmpl w:val="E5B015DC"/>
    <w:lvl w:ilvl="0" w:tplc="51129238">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053906"/>
    <w:multiLevelType w:val="multilevel"/>
    <w:tmpl w:val="EFE0216C"/>
    <w:lvl w:ilvl="0">
      <w:start w:val="1"/>
      <w:numFmt w:val="decimal"/>
      <w:lvlText w:val="%1"/>
      <w:lvlJc w:val="left"/>
      <w:pPr>
        <w:ind w:left="425" w:hanging="425"/>
      </w:pPr>
      <w:rPr>
        <w:rFonts w:hint="eastAsia"/>
      </w:rPr>
    </w:lvl>
    <w:lvl w:ilvl="1">
      <w:start w:val="1"/>
      <w:numFmt w:val="decimal"/>
      <w:suff w:val="space"/>
      <w:lvlText w:val="示例%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173C1F71"/>
    <w:multiLevelType w:val="hybridMultilevel"/>
    <w:tmpl w:val="7EACEB72"/>
    <w:lvl w:ilvl="0" w:tplc="33B2B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FB0E7F"/>
    <w:multiLevelType w:val="hybridMultilevel"/>
    <w:tmpl w:val="C2084504"/>
    <w:lvl w:ilvl="0" w:tplc="37D436C2">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C2002D"/>
    <w:multiLevelType w:val="multilevel"/>
    <w:tmpl w:val="B4CC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0D3BFA"/>
    <w:multiLevelType w:val="hybridMultilevel"/>
    <w:tmpl w:val="8B84B7FC"/>
    <w:lvl w:ilvl="0" w:tplc="CF14E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E3190B"/>
    <w:multiLevelType w:val="hybridMultilevel"/>
    <w:tmpl w:val="6712AC9C"/>
    <w:lvl w:ilvl="0" w:tplc="19D8B9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215303"/>
    <w:multiLevelType w:val="hybridMultilevel"/>
    <w:tmpl w:val="8042FEA6"/>
    <w:lvl w:ilvl="0" w:tplc="B2C834AE">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9">
    <w:nsid w:val="34BA113E"/>
    <w:multiLevelType w:val="hybridMultilevel"/>
    <w:tmpl w:val="2726433C"/>
    <w:lvl w:ilvl="0" w:tplc="046610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6383B93"/>
    <w:multiLevelType w:val="multilevel"/>
    <w:tmpl w:val="727ECB46"/>
    <w:styleLink w:val="2"/>
    <w:lvl w:ilvl="0">
      <w:start w:val="1"/>
      <w:numFmt w:val="chineseCountingThousand"/>
      <w:suff w:val="space"/>
      <w:lvlText w:val="第%1章"/>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A174D36"/>
    <w:multiLevelType w:val="hybridMultilevel"/>
    <w:tmpl w:val="A7FE49C6"/>
    <w:lvl w:ilvl="0" w:tplc="09402D2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AE34E1E"/>
    <w:multiLevelType w:val="hybridMultilevel"/>
    <w:tmpl w:val="DBECAF0E"/>
    <w:lvl w:ilvl="0" w:tplc="F3E2C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0E4713"/>
    <w:multiLevelType w:val="hybridMultilevel"/>
    <w:tmpl w:val="B308BAC8"/>
    <w:lvl w:ilvl="0" w:tplc="D096A328">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84724A"/>
    <w:multiLevelType w:val="hybridMultilevel"/>
    <w:tmpl w:val="5FFCD412"/>
    <w:lvl w:ilvl="0" w:tplc="8D068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42024FD"/>
    <w:multiLevelType w:val="hybridMultilevel"/>
    <w:tmpl w:val="D1F8D37C"/>
    <w:lvl w:ilvl="0" w:tplc="209EB5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9D66DB"/>
    <w:multiLevelType w:val="multilevel"/>
    <w:tmpl w:val="7C9C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903420"/>
    <w:multiLevelType w:val="hybridMultilevel"/>
    <w:tmpl w:val="B3C290F6"/>
    <w:lvl w:ilvl="0" w:tplc="267E1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AEE1616"/>
    <w:multiLevelType w:val="multilevel"/>
    <w:tmpl w:val="30C66D10"/>
    <w:lvl w:ilvl="0">
      <w:start w:val="1"/>
      <w:numFmt w:val="decimal"/>
      <w:pStyle w:val="1"/>
      <w:suff w:val="space"/>
      <w:lvlText w:val="第%1章"/>
      <w:lvlJc w:val="left"/>
      <w:pPr>
        <w:ind w:left="360" w:hanging="360"/>
      </w:pPr>
      <w:rPr>
        <w:rFonts w:hint="default"/>
      </w:rPr>
    </w:lvl>
    <w:lvl w:ilvl="1">
      <w:start w:val="1"/>
      <w:numFmt w:val="decimal"/>
      <w:pStyle w:val="20"/>
      <w:suff w:val="space"/>
      <w:lvlText w:val="%1.%2"/>
      <w:lvlJc w:val="left"/>
      <w:pPr>
        <w:ind w:left="360" w:hanging="360"/>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Restart w:val="1"/>
      <w:pStyle w:val="a0"/>
      <w:lvlText w:val="实例%1-%8"/>
      <w:lvlJc w:val="left"/>
      <w:pPr>
        <w:ind w:left="0" w:firstLine="0"/>
      </w:pPr>
      <w:rPr>
        <w:rFonts w:hint="default"/>
      </w:rPr>
    </w:lvl>
    <w:lvl w:ilvl="8">
      <w:start w:val="1"/>
      <w:numFmt w:val="decimal"/>
      <w:lvlRestart w:val="0"/>
      <w:suff w:val="space"/>
      <w:lvlText w:val="图%1-%9"/>
      <w:lvlJc w:val="left"/>
      <w:pPr>
        <w:ind w:left="0" w:firstLine="0"/>
      </w:pPr>
      <w:rPr>
        <w:rFonts w:hint="default"/>
      </w:rPr>
    </w:lvl>
  </w:abstractNum>
  <w:abstractNum w:abstractNumId="19">
    <w:nsid w:val="611A64DC"/>
    <w:multiLevelType w:val="hybridMultilevel"/>
    <w:tmpl w:val="B92082F2"/>
    <w:lvl w:ilvl="0" w:tplc="FB7A25DC">
      <w:start w:val="3"/>
      <w:numFmt w:val="bullet"/>
      <w:pStyle w:val="10"/>
      <w:lvlText w:val=""/>
      <w:lvlJc w:val="left"/>
      <w:pPr>
        <w:ind w:left="420" w:hanging="420"/>
      </w:pPr>
      <w:rPr>
        <w:rFonts w:ascii="Wingdings" w:eastAsia="宋体" w:hAnsi="Wingdings" w:cs="Times New Roman" w:hint="default"/>
        <w:color w:val="FFC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A4C2FD1"/>
    <w:multiLevelType w:val="hybridMultilevel"/>
    <w:tmpl w:val="7304BED2"/>
    <w:lvl w:ilvl="0" w:tplc="E4B21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BCB0AE0"/>
    <w:multiLevelType w:val="hybridMultilevel"/>
    <w:tmpl w:val="9E6AC11A"/>
    <w:lvl w:ilvl="0" w:tplc="E3F26CC0">
      <w:start w:val="1"/>
      <w:numFmt w:val="decimal"/>
      <w:lvlText w:val="(%1)"/>
      <w:lvlJc w:val="left"/>
      <w:pPr>
        <w:ind w:left="525" w:hanging="525"/>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47451B"/>
    <w:multiLevelType w:val="hybridMultilevel"/>
    <w:tmpl w:val="082CD778"/>
    <w:lvl w:ilvl="0" w:tplc="3266C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2016EE"/>
    <w:multiLevelType w:val="multilevel"/>
    <w:tmpl w:val="E15E71AC"/>
    <w:lvl w:ilvl="0">
      <w:start w:val="1"/>
      <w:numFmt w:val="decimal"/>
      <w:suff w:val="space"/>
      <w:lvlText w:val="第%1章"/>
      <w:lvlJc w:val="left"/>
      <w:pPr>
        <w:ind w:left="360" w:hanging="360"/>
      </w:pPr>
      <w:rPr>
        <w:rFonts w:hint="default"/>
      </w:rPr>
    </w:lvl>
    <w:lvl w:ilvl="1">
      <w:start w:val="1"/>
      <w:numFmt w:val="decimal"/>
      <w:pStyle w:val="a1"/>
      <w:suff w:val="space"/>
      <w:lvlText w:val="图%1-%2"/>
      <w:lvlJc w:val="left"/>
      <w:pPr>
        <w:ind w:left="192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54F3ACB"/>
    <w:multiLevelType w:val="hybridMultilevel"/>
    <w:tmpl w:val="3D4E6AE4"/>
    <w:lvl w:ilvl="0" w:tplc="EAE27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166497"/>
    <w:multiLevelType w:val="hybridMultilevel"/>
    <w:tmpl w:val="AF2CC0D8"/>
    <w:lvl w:ilvl="0" w:tplc="59964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A67570"/>
    <w:multiLevelType w:val="multilevel"/>
    <w:tmpl w:val="1E3C5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4"/>
  </w:num>
  <w:num w:numId="3">
    <w:abstractNumId w:val="10"/>
  </w:num>
  <w:num w:numId="4">
    <w:abstractNumId w:val="18"/>
  </w:num>
  <w:num w:numId="5">
    <w:abstractNumId w:val="18"/>
  </w:num>
  <w:num w:numId="6">
    <w:abstractNumId w:val="23"/>
  </w:num>
  <w:num w:numId="7">
    <w:abstractNumId w:val="2"/>
  </w:num>
  <w:num w:numId="8">
    <w:abstractNumId w:val="2"/>
  </w:num>
  <w:num w:numId="9">
    <w:abstractNumId w:val="11"/>
  </w:num>
  <w:num w:numId="10">
    <w:abstractNumId w:val="6"/>
  </w:num>
  <w:num w:numId="11">
    <w:abstractNumId w:val="7"/>
  </w:num>
  <w:num w:numId="12">
    <w:abstractNumId w:val="12"/>
  </w:num>
  <w:num w:numId="13">
    <w:abstractNumId w:val="8"/>
  </w:num>
  <w:num w:numId="14">
    <w:abstractNumId w:val="9"/>
  </w:num>
  <w:num w:numId="15">
    <w:abstractNumId w:val="22"/>
  </w:num>
  <w:num w:numId="16">
    <w:abstractNumId w:val="3"/>
  </w:num>
  <w:num w:numId="17">
    <w:abstractNumId w:val="18"/>
    <w:lvlOverride w:ilvl="0">
      <w:startOverride w:val="172"/>
    </w:lvlOverride>
    <w:lvlOverride w:ilvl="1">
      <w:startOverride w:val="16"/>
    </w:lvlOverride>
    <w:lvlOverride w:ilvl="2">
      <w:startOverride w:val="1"/>
    </w:lvlOverride>
    <w:lvlOverride w:ilvl="3">
      <w:startOverride w:val="7"/>
    </w:lvlOverride>
  </w:num>
  <w:num w:numId="18">
    <w:abstractNumId w:val="14"/>
  </w:num>
  <w:num w:numId="19">
    <w:abstractNumId w:val="21"/>
  </w:num>
  <w:num w:numId="20">
    <w:abstractNumId w:val="13"/>
  </w:num>
  <w:num w:numId="21">
    <w:abstractNumId w:val="1"/>
  </w:num>
  <w:num w:numId="22">
    <w:abstractNumId w:val="0"/>
  </w:num>
  <w:num w:numId="23">
    <w:abstractNumId w:val="15"/>
  </w:num>
  <w:num w:numId="24">
    <w:abstractNumId w:val="5"/>
  </w:num>
  <w:num w:numId="25">
    <w:abstractNumId w:val="26"/>
  </w:num>
  <w:num w:numId="26">
    <w:abstractNumId w:val="16"/>
  </w:num>
  <w:num w:numId="27">
    <w:abstractNumId w:val="17"/>
  </w:num>
  <w:num w:numId="28">
    <w:abstractNumId w:val="25"/>
  </w:num>
  <w:num w:numId="29">
    <w:abstractNumId w:val="24"/>
  </w:num>
  <w:num w:numId="30">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56" fillcolor="#9cbee0" strokecolor="#739cc3">
      <v:fill color="#9cbee0" color2="#bbd5f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2"/>
  </w:compat>
  <w:rsids>
    <w:rsidRoot w:val="003466A1"/>
    <w:rsid w:val="00000959"/>
    <w:rsid w:val="00006455"/>
    <w:rsid w:val="00006D6D"/>
    <w:rsid w:val="00006DC1"/>
    <w:rsid w:val="0001136F"/>
    <w:rsid w:val="000131E8"/>
    <w:rsid w:val="0001364F"/>
    <w:rsid w:val="00014316"/>
    <w:rsid w:val="0001491D"/>
    <w:rsid w:val="00015B05"/>
    <w:rsid w:val="00025F7D"/>
    <w:rsid w:val="00031505"/>
    <w:rsid w:val="00032999"/>
    <w:rsid w:val="00034D1B"/>
    <w:rsid w:val="00034DD9"/>
    <w:rsid w:val="0003662A"/>
    <w:rsid w:val="000368C3"/>
    <w:rsid w:val="000373F3"/>
    <w:rsid w:val="00037B10"/>
    <w:rsid w:val="00040895"/>
    <w:rsid w:val="00040985"/>
    <w:rsid w:val="00041F4A"/>
    <w:rsid w:val="000424DB"/>
    <w:rsid w:val="000441F3"/>
    <w:rsid w:val="00044433"/>
    <w:rsid w:val="00044701"/>
    <w:rsid w:val="00045307"/>
    <w:rsid w:val="00050DED"/>
    <w:rsid w:val="0005127F"/>
    <w:rsid w:val="00061092"/>
    <w:rsid w:val="00061B98"/>
    <w:rsid w:val="00063B5F"/>
    <w:rsid w:val="00064A02"/>
    <w:rsid w:val="000655B8"/>
    <w:rsid w:val="00067778"/>
    <w:rsid w:val="00072DC0"/>
    <w:rsid w:val="00073EE7"/>
    <w:rsid w:val="000745BE"/>
    <w:rsid w:val="00074EF6"/>
    <w:rsid w:val="00075F1D"/>
    <w:rsid w:val="00076480"/>
    <w:rsid w:val="000817B1"/>
    <w:rsid w:val="00081CA4"/>
    <w:rsid w:val="00082651"/>
    <w:rsid w:val="0008304D"/>
    <w:rsid w:val="00086B48"/>
    <w:rsid w:val="0009026D"/>
    <w:rsid w:val="00091BB8"/>
    <w:rsid w:val="00091D8B"/>
    <w:rsid w:val="000975BB"/>
    <w:rsid w:val="000A05B7"/>
    <w:rsid w:val="000A0D11"/>
    <w:rsid w:val="000A1578"/>
    <w:rsid w:val="000A1BA4"/>
    <w:rsid w:val="000A398F"/>
    <w:rsid w:val="000B56D1"/>
    <w:rsid w:val="000B6552"/>
    <w:rsid w:val="000B77D7"/>
    <w:rsid w:val="000C1991"/>
    <w:rsid w:val="000C1A16"/>
    <w:rsid w:val="000C3506"/>
    <w:rsid w:val="000C3E71"/>
    <w:rsid w:val="000C55D2"/>
    <w:rsid w:val="000C5FB3"/>
    <w:rsid w:val="000C67D6"/>
    <w:rsid w:val="000D1152"/>
    <w:rsid w:val="000D430F"/>
    <w:rsid w:val="000D4FCD"/>
    <w:rsid w:val="000D613E"/>
    <w:rsid w:val="000E09CD"/>
    <w:rsid w:val="000E1832"/>
    <w:rsid w:val="000E3167"/>
    <w:rsid w:val="000E6488"/>
    <w:rsid w:val="000F3AD2"/>
    <w:rsid w:val="000F485B"/>
    <w:rsid w:val="000F5640"/>
    <w:rsid w:val="000F6338"/>
    <w:rsid w:val="000F669E"/>
    <w:rsid w:val="000F7E09"/>
    <w:rsid w:val="00102690"/>
    <w:rsid w:val="00103425"/>
    <w:rsid w:val="00105DBC"/>
    <w:rsid w:val="00112E36"/>
    <w:rsid w:val="00113666"/>
    <w:rsid w:val="00117B11"/>
    <w:rsid w:val="00122037"/>
    <w:rsid w:val="0012310C"/>
    <w:rsid w:val="00124DA0"/>
    <w:rsid w:val="00127A83"/>
    <w:rsid w:val="00131A9A"/>
    <w:rsid w:val="00132D7D"/>
    <w:rsid w:val="00134549"/>
    <w:rsid w:val="001347C6"/>
    <w:rsid w:val="00136DE4"/>
    <w:rsid w:val="00136E07"/>
    <w:rsid w:val="00141F62"/>
    <w:rsid w:val="00142FC8"/>
    <w:rsid w:val="00146214"/>
    <w:rsid w:val="00146FF4"/>
    <w:rsid w:val="00147907"/>
    <w:rsid w:val="0015059D"/>
    <w:rsid w:val="00151529"/>
    <w:rsid w:val="00151E2E"/>
    <w:rsid w:val="00155369"/>
    <w:rsid w:val="00156661"/>
    <w:rsid w:val="00156FCB"/>
    <w:rsid w:val="00162AFE"/>
    <w:rsid w:val="00163EBA"/>
    <w:rsid w:val="001644A4"/>
    <w:rsid w:val="00164FA5"/>
    <w:rsid w:val="00165803"/>
    <w:rsid w:val="001666C9"/>
    <w:rsid w:val="0016725B"/>
    <w:rsid w:val="0017190D"/>
    <w:rsid w:val="0017201D"/>
    <w:rsid w:val="00172FD4"/>
    <w:rsid w:val="001748E1"/>
    <w:rsid w:val="00176A27"/>
    <w:rsid w:val="00176C3B"/>
    <w:rsid w:val="00177788"/>
    <w:rsid w:val="00186DA6"/>
    <w:rsid w:val="001902A2"/>
    <w:rsid w:val="00190C77"/>
    <w:rsid w:val="00193A0D"/>
    <w:rsid w:val="0019754D"/>
    <w:rsid w:val="001A0F72"/>
    <w:rsid w:val="001A2E70"/>
    <w:rsid w:val="001A3B2F"/>
    <w:rsid w:val="001A3F58"/>
    <w:rsid w:val="001A4158"/>
    <w:rsid w:val="001A4ED7"/>
    <w:rsid w:val="001A5900"/>
    <w:rsid w:val="001A5D60"/>
    <w:rsid w:val="001A78B7"/>
    <w:rsid w:val="001B33EE"/>
    <w:rsid w:val="001B45D0"/>
    <w:rsid w:val="001C0AE1"/>
    <w:rsid w:val="001C2E4A"/>
    <w:rsid w:val="001C3088"/>
    <w:rsid w:val="001C6097"/>
    <w:rsid w:val="001C6C75"/>
    <w:rsid w:val="001C73CE"/>
    <w:rsid w:val="001D038D"/>
    <w:rsid w:val="001D10C8"/>
    <w:rsid w:val="001D1883"/>
    <w:rsid w:val="001D22E1"/>
    <w:rsid w:val="001D2B10"/>
    <w:rsid w:val="001D72A3"/>
    <w:rsid w:val="001E0DC8"/>
    <w:rsid w:val="001E0E87"/>
    <w:rsid w:val="001E23FC"/>
    <w:rsid w:val="001E25B1"/>
    <w:rsid w:val="001E3A02"/>
    <w:rsid w:val="001E5BD9"/>
    <w:rsid w:val="001F27B2"/>
    <w:rsid w:val="001F733E"/>
    <w:rsid w:val="00200029"/>
    <w:rsid w:val="00201202"/>
    <w:rsid w:val="00201F46"/>
    <w:rsid w:val="0020440F"/>
    <w:rsid w:val="002056B1"/>
    <w:rsid w:val="00205F07"/>
    <w:rsid w:val="002072E1"/>
    <w:rsid w:val="00212718"/>
    <w:rsid w:val="002127AD"/>
    <w:rsid w:val="002153DA"/>
    <w:rsid w:val="00215A8C"/>
    <w:rsid w:val="00220FA0"/>
    <w:rsid w:val="00224462"/>
    <w:rsid w:val="0022787D"/>
    <w:rsid w:val="00230946"/>
    <w:rsid w:val="00231258"/>
    <w:rsid w:val="002312D9"/>
    <w:rsid w:val="00231F3B"/>
    <w:rsid w:val="00232B35"/>
    <w:rsid w:val="00235278"/>
    <w:rsid w:val="00242334"/>
    <w:rsid w:val="00250517"/>
    <w:rsid w:val="00252BE8"/>
    <w:rsid w:val="00253503"/>
    <w:rsid w:val="00254865"/>
    <w:rsid w:val="00254BED"/>
    <w:rsid w:val="0025799D"/>
    <w:rsid w:val="00260F24"/>
    <w:rsid w:val="00261156"/>
    <w:rsid w:val="0026608B"/>
    <w:rsid w:val="002678E0"/>
    <w:rsid w:val="002707B4"/>
    <w:rsid w:val="002719C5"/>
    <w:rsid w:val="0027331F"/>
    <w:rsid w:val="002758CE"/>
    <w:rsid w:val="00277BD7"/>
    <w:rsid w:val="00282434"/>
    <w:rsid w:val="00282A23"/>
    <w:rsid w:val="002845D2"/>
    <w:rsid w:val="00285BD9"/>
    <w:rsid w:val="00286637"/>
    <w:rsid w:val="002943AA"/>
    <w:rsid w:val="002955D2"/>
    <w:rsid w:val="002967D5"/>
    <w:rsid w:val="002A0A86"/>
    <w:rsid w:val="002A30AF"/>
    <w:rsid w:val="002A3417"/>
    <w:rsid w:val="002B3475"/>
    <w:rsid w:val="002B4B0F"/>
    <w:rsid w:val="002B71E7"/>
    <w:rsid w:val="002C1EA0"/>
    <w:rsid w:val="002C4813"/>
    <w:rsid w:val="002C5F7D"/>
    <w:rsid w:val="002C6E9F"/>
    <w:rsid w:val="002D150B"/>
    <w:rsid w:val="002D1CD9"/>
    <w:rsid w:val="002D26AE"/>
    <w:rsid w:val="002D4A03"/>
    <w:rsid w:val="002D63AC"/>
    <w:rsid w:val="002D6917"/>
    <w:rsid w:val="002D7D1C"/>
    <w:rsid w:val="002D7D80"/>
    <w:rsid w:val="002E1A3F"/>
    <w:rsid w:val="002E35B9"/>
    <w:rsid w:val="002E5452"/>
    <w:rsid w:val="002F1CCA"/>
    <w:rsid w:val="002F483A"/>
    <w:rsid w:val="002F79A3"/>
    <w:rsid w:val="00304CEF"/>
    <w:rsid w:val="0030594F"/>
    <w:rsid w:val="00315F6D"/>
    <w:rsid w:val="00320FA0"/>
    <w:rsid w:val="003215B7"/>
    <w:rsid w:val="003243DB"/>
    <w:rsid w:val="00332196"/>
    <w:rsid w:val="0033358A"/>
    <w:rsid w:val="00336082"/>
    <w:rsid w:val="00336511"/>
    <w:rsid w:val="00336CA0"/>
    <w:rsid w:val="00341A73"/>
    <w:rsid w:val="00342B7D"/>
    <w:rsid w:val="00343520"/>
    <w:rsid w:val="00343BB7"/>
    <w:rsid w:val="003466A1"/>
    <w:rsid w:val="00346A23"/>
    <w:rsid w:val="00350F3E"/>
    <w:rsid w:val="0035732F"/>
    <w:rsid w:val="00360AF7"/>
    <w:rsid w:val="00360DAC"/>
    <w:rsid w:val="00361579"/>
    <w:rsid w:val="00362086"/>
    <w:rsid w:val="00362EC1"/>
    <w:rsid w:val="003636A2"/>
    <w:rsid w:val="003644F8"/>
    <w:rsid w:val="00364CE9"/>
    <w:rsid w:val="003651C3"/>
    <w:rsid w:val="00365A1C"/>
    <w:rsid w:val="00366508"/>
    <w:rsid w:val="0036671D"/>
    <w:rsid w:val="00367D3A"/>
    <w:rsid w:val="00370435"/>
    <w:rsid w:val="003707BF"/>
    <w:rsid w:val="00373299"/>
    <w:rsid w:val="003763C7"/>
    <w:rsid w:val="00382FAD"/>
    <w:rsid w:val="00383746"/>
    <w:rsid w:val="00386759"/>
    <w:rsid w:val="00390355"/>
    <w:rsid w:val="00390DB6"/>
    <w:rsid w:val="00391B04"/>
    <w:rsid w:val="003A273C"/>
    <w:rsid w:val="003A2D13"/>
    <w:rsid w:val="003A5CD6"/>
    <w:rsid w:val="003A68DE"/>
    <w:rsid w:val="003A7046"/>
    <w:rsid w:val="003B0CD2"/>
    <w:rsid w:val="003B216A"/>
    <w:rsid w:val="003B2C69"/>
    <w:rsid w:val="003B3397"/>
    <w:rsid w:val="003B7F6A"/>
    <w:rsid w:val="003C1694"/>
    <w:rsid w:val="003C2CEC"/>
    <w:rsid w:val="003C56C3"/>
    <w:rsid w:val="003C61A7"/>
    <w:rsid w:val="003C6FB0"/>
    <w:rsid w:val="003C7566"/>
    <w:rsid w:val="003D2A15"/>
    <w:rsid w:val="003D4D74"/>
    <w:rsid w:val="003D5D7B"/>
    <w:rsid w:val="003E670D"/>
    <w:rsid w:val="003F2567"/>
    <w:rsid w:val="003F492E"/>
    <w:rsid w:val="003F5F42"/>
    <w:rsid w:val="003F6281"/>
    <w:rsid w:val="003F6723"/>
    <w:rsid w:val="00400FCA"/>
    <w:rsid w:val="0040163F"/>
    <w:rsid w:val="00402CB0"/>
    <w:rsid w:val="00405A33"/>
    <w:rsid w:val="00406ED3"/>
    <w:rsid w:val="004115B6"/>
    <w:rsid w:val="00416142"/>
    <w:rsid w:val="00416BD5"/>
    <w:rsid w:val="00420E57"/>
    <w:rsid w:val="004211EF"/>
    <w:rsid w:val="00421EF5"/>
    <w:rsid w:val="0042567A"/>
    <w:rsid w:val="00426BB3"/>
    <w:rsid w:val="00426F26"/>
    <w:rsid w:val="00433EA8"/>
    <w:rsid w:val="004356E9"/>
    <w:rsid w:val="0043791C"/>
    <w:rsid w:val="00437C55"/>
    <w:rsid w:val="00442FC9"/>
    <w:rsid w:val="00447CA1"/>
    <w:rsid w:val="00451649"/>
    <w:rsid w:val="0045189C"/>
    <w:rsid w:val="00452446"/>
    <w:rsid w:val="0045341F"/>
    <w:rsid w:val="004540E3"/>
    <w:rsid w:val="00455C06"/>
    <w:rsid w:val="00457AD4"/>
    <w:rsid w:val="00460ABB"/>
    <w:rsid w:val="004630C0"/>
    <w:rsid w:val="00464015"/>
    <w:rsid w:val="0046591D"/>
    <w:rsid w:val="0046604C"/>
    <w:rsid w:val="004675B8"/>
    <w:rsid w:val="004677BB"/>
    <w:rsid w:val="00471833"/>
    <w:rsid w:val="00471EB9"/>
    <w:rsid w:val="004732F2"/>
    <w:rsid w:val="00473CDE"/>
    <w:rsid w:val="00474AC0"/>
    <w:rsid w:val="00476CC8"/>
    <w:rsid w:val="0047770E"/>
    <w:rsid w:val="004805D1"/>
    <w:rsid w:val="00480D4C"/>
    <w:rsid w:val="0048360A"/>
    <w:rsid w:val="00483B0D"/>
    <w:rsid w:val="00491103"/>
    <w:rsid w:val="0049415A"/>
    <w:rsid w:val="0049419C"/>
    <w:rsid w:val="00494291"/>
    <w:rsid w:val="004A20A6"/>
    <w:rsid w:val="004A3126"/>
    <w:rsid w:val="004A33FE"/>
    <w:rsid w:val="004A353F"/>
    <w:rsid w:val="004A4A5D"/>
    <w:rsid w:val="004A5894"/>
    <w:rsid w:val="004B1DF4"/>
    <w:rsid w:val="004B21CF"/>
    <w:rsid w:val="004B2634"/>
    <w:rsid w:val="004B4112"/>
    <w:rsid w:val="004B78B8"/>
    <w:rsid w:val="004C3256"/>
    <w:rsid w:val="004C40E8"/>
    <w:rsid w:val="004C4291"/>
    <w:rsid w:val="004C6390"/>
    <w:rsid w:val="004C689B"/>
    <w:rsid w:val="004C7FB4"/>
    <w:rsid w:val="004D01AB"/>
    <w:rsid w:val="004D0BCB"/>
    <w:rsid w:val="004D4548"/>
    <w:rsid w:val="004D501E"/>
    <w:rsid w:val="004E2592"/>
    <w:rsid w:val="004E28F0"/>
    <w:rsid w:val="004E4CDA"/>
    <w:rsid w:val="004F4D14"/>
    <w:rsid w:val="004F585C"/>
    <w:rsid w:val="004F6567"/>
    <w:rsid w:val="004F711A"/>
    <w:rsid w:val="005060D8"/>
    <w:rsid w:val="00510F0A"/>
    <w:rsid w:val="0051221A"/>
    <w:rsid w:val="00513F94"/>
    <w:rsid w:val="00515AE9"/>
    <w:rsid w:val="00520F3D"/>
    <w:rsid w:val="00524279"/>
    <w:rsid w:val="005256AC"/>
    <w:rsid w:val="0052613E"/>
    <w:rsid w:val="00526830"/>
    <w:rsid w:val="005270AD"/>
    <w:rsid w:val="00531366"/>
    <w:rsid w:val="00531BAC"/>
    <w:rsid w:val="005427B3"/>
    <w:rsid w:val="00544738"/>
    <w:rsid w:val="005463D2"/>
    <w:rsid w:val="00546694"/>
    <w:rsid w:val="00547F6D"/>
    <w:rsid w:val="005516FB"/>
    <w:rsid w:val="005520D9"/>
    <w:rsid w:val="00556DF3"/>
    <w:rsid w:val="005570FB"/>
    <w:rsid w:val="0056191C"/>
    <w:rsid w:val="00564985"/>
    <w:rsid w:val="00564A39"/>
    <w:rsid w:val="00570D00"/>
    <w:rsid w:val="00571FD9"/>
    <w:rsid w:val="00572B5B"/>
    <w:rsid w:val="00572C0B"/>
    <w:rsid w:val="00574D8D"/>
    <w:rsid w:val="00576DF6"/>
    <w:rsid w:val="005816F1"/>
    <w:rsid w:val="00583D6B"/>
    <w:rsid w:val="0058579D"/>
    <w:rsid w:val="00585FD1"/>
    <w:rsid w:val="0058763B"/>
    <w:rsid w:val="0059145D"/>
    <w:rsid w:val="0059190E"/>
    <w:rsid w:val="005920C2"/>
    <w:rsid w:val="005925B7"/>
    <w:rsid w:val="00592F46"/>
    <w:rsid w:val="005A580A"/>
    <w:rsid w:val="005B0B6D"/>
    <w:rsid w:val="005B3371"/>
    <w:rsid w:val="005B46A3"/>
    <w:rsid w:val="005B6DD9"/>
    <w:rsid w:val="005C0996"/>
    <w:rsid w:val="005C0E8B"/>
    <w:rsid w:val="005C2CA1"/>
    <w:rsid w:val="005C3097"/>
    <w:rsid w:val="005D6ADA"/>
    <w:rsid w:val="005D6E31"/>
    <w:rsid w:val="005E2349"/>
    <w:rsid w:val="005E2859"/>
    <w:rsid w:val="005E6277"/>
    <w:rsid w:val="005E79B5"/>
    <w:rsid w:val="005F112B"/>
    <w:rsid w:val="005F1511"/>
    <w:rsid w:val="005F6926"/>
    <w:rsid w:val="005F7929"/>
    <w:rsid w:val="00600BBF"/>
    <w:rsid w:val="00605237"/>
    <w:rsid w:val="00605679"/>
    <w:rsid w:val="00606F3D"/>
    <w:rsid w:val="00607BBB"/>
    <w:rsid w:val="00611EF9"/>
    <w:rsid w:val="00612CE9"/>
    <w:rsid w:val="00614ADA"/>
    <w:rsid w:val="00616E3F"/>
    <w:rsid w:val="006176CE"/>
    <w:rsid w:val="0062011B"/>
    <w:rsid w:val="006238AC"/>
    <w:rsid w:val="00624399"/>
    <w:rsid w:val="00624F56"/>
    <w:rsid w:val="00625BDD"/>
    <w:rsid w:val="00626FE2"/>
    <w:rsid w:val="00627124"/>
    <w:rsid w:val="00627771"/>
    <w:rsid w:val="006277D9"/>
    <w:rsid w:val="0063113A"/>
    <w:rsid w:val="00632EC4"/>
    <w:rsid w:val="00633038"/>
    <w:rsid w:val="006353DF"/>
    <w:rsid w:val="006368F4"/>
    <w:rsid w:val="00637E30"/>
    <w:rsid w:val="0064529B"/>
    <w:rsid w:val="006515B8"/>
    <w:rsid w:val="00652256"/>
    <w:rsid w:val="006523C2"/>
    <w:rsid w:val="00652BD0"/>
    <w:rsid w:val="00654497"/>
    <w:rsid w:val="0066055A"/>
    <w:rsid w:val="00661913"/>
    <w:rsid w:val="0066204E"/>
    <w:rsid w:val="00666C7C"/>
    <w:rsid w:val="00666F3F"/>
    <w:rsid w:val="00667904"/>
    <w:rsid w:val="006716D4"/>
    <w:rsid w:val="006725FB"/>
    <w:rsid w:val="00672B77"/>
    <w:rsid w:val="006742DB"/>
    <w:rsid w:val="0067786B"/>
    <w:rsid w:val="006842FE"/>
    <w:rsid w:val="00684E19"/>
    <w:rsid w:val="006872C1"/>
    <w:rsid w:val="0069017A"/>
    <w:rsid w:val="00697042"/>
    <w:rsid w:val="006971F0"/>
    <w:rsid w:val="006A3516"/>
    <w:rsid w:val="006A41DC"/>
    <w:rsid w:val="006A4698"/>
    <w:rsid w:val="006A6D7B"/>
    <w:rsid w:val="006A7B91"/>
    <w:rsid w:val="006B0658"/>
    <w:rsid w:val="006B21C3"/>
    <w:rsid w:val="006B358C"/>
    <w:rsid w:val="006B3F0E"/>
    <w:rsid w:val="006B4BE0"/>
    <w:rsid w:val="006B50B6"/>
    <w:rsid w:val="006B51F4"/>
    <w:rsid w:val="006B5D70"/>
    <w:rsid w:val="006B60AD"/>
    <w:rsid w:val="006C13CA"/>
    <w:rsid w:val="006C321F"/>
    <w:rsid w:val="006C4C9B"/>
    <w:rsid w:val="006C6083"/>
    <w:rsid w:val="006C63EB"/>
    <w:rsid w:val="006C6B19"/>
    <w:rsid w:val="006C7798"/>
    <w:rsid w:val="006D0294"/>
    <w:rsid w:val="006D0BEB"/>
    <w:rsid w:val="006D122E"/>
    <w:rsid w:val="006D1BC8"/>
    <w:rsid w:val="006D3568"/>
    <w:rsid w:val="006D7E8F"/>
    <w:rsid w:val="006E024E"/>
    <w:rsid w:val="006E2BA2"/>
    <w:rsid w:val="006E2CA3"/>
    <w:rsid w:val="006E386C"/>
    <w:rsid w:val="006E4D67"/>
    <w:rsid w:val="006E567F"/>
    <w:rsid w:val="006E734E"/>
    <w:rsid w:val="006F269D"/>
    <w:rsid w:val="006F30A6"/>
    <w:rsid w:val="006F4604"/>
    <w:rsid w:val="006F47AE"/>
    <w:rsid w:val="006F495F"/>
    <w:rsid w:val="006F4ADA"/>
    <w:rsid w:val="006F664F"/>
    <w:rsid w:val="006F696E"/>
    <w:rsid w:val="006F7E15"/>
    <w:rsid w:val="0070058D"/>
    <w:rsid w:val="00704F11"/>
    <w:rsid w:val="00712EE1"/>
    <w:rsid w:val="00714083"/>
    <w:rsid w:val="007157F9"/>
    <w:rsid w:val="00717035"/>
    <w:rsid w:val="00717EFF"/>
    <w:rsid w:val="00720FAB"/>
    <w:rsid w:val="00721C30"/>
    <w:rsid w:val="00727582"/>
    <w:rsid w:val="0073102C"/>
    <w:rsid w:val="007323C2"/>
    <w:rsid w:val="00732CA4"/>
    <w:rsid w:val="007359D9"/>
    <w:rsid w:val="00735B0F"/>
    <w:rsid w:val="00735D96"/>
    <w:rsid w:val="00737B3D"/>
    <w:rsid w:val="00741119"/>
    <w:rsid w:val="007424B7"/>
    <w:rsid w:val="00750C27"/>
    <w:rsid w:val="0075794B"/>
    <w:rsid w:val="00763961"/>
    <w:rsid w:val="00770266"/>
    <w:rsid w:val="007706D8"/>
    <w:rsid w:val="0077162A"/>
    <w:rsid w:val="00774F16"/>
    <w:rsid w:val="00777E20"/>
    <w:rsid w:val="00780D10"/>
    <w:rsid w:val="007818A1"/>
    <w:rsid w:val="00783842"/>
    <w:rsid w:val="007843AF"/>
    <w:rsid w:val="007858F1"/>
    <w:rsid w:val="00790169"/>
    <w:rsid w:val="00791157"/>
    <w:rsid w:val="00792279"/>
    <w:rsid w:val="007935AC"/>
    <w:rsid w:val="00794E4A"/>
    <w:rsid w:val="007955CC"/>
    <w:rsid w:val="00796D79"/>
    <w:rsid w:val="007A0C6D"/>
    <w:rsid w:val="007A1985"/>
    <w:rsid w:val="007A376B"/>
    <w:rsid w:val="007A6E6F"/>
    <w:rsid w:val="007B025A"/>
    <w:rsid w:val="007B0B06"/>
    <w:rsid w:val="007B466A"/>
    <w:rsid w:val="007B4CBB"/>
    <w:rsid w:val="007B699B"/>
    <w:rsid w:val="007B6A8C"/>
    <w:rsid w:val="007B72FA"/>
    <w:rsid w:val="007C1D94"/>
    <w:rsid w:val="007C27D5"/>
    <w:rsid w:val="007C753F"/>
    <w:rsid w:val="007D08CE"/>
    <w:rsid w:val="007D0A25"/>
    <w:rsid w:val="007D201B"/>
    <w:rsid w:val="007D21FF"/>
    <w:rsid w:val="007D2376"/>
    <w:rsid w:val="007D3815"/>
    <w:rsid w:val="007D3DF0"/>
    <w:rsid w:val="007D41BE"/>
    <w:rsid w:val="007D6181"/>
    <w:rsid w:val="007D72CD"/>
    <w:rsid w:val="007E4564"/>
    <w:rsid w:val="007E4EBA"/>
    <w:rsid w:val="007E6110"/>
    <w:rsid w:val="007E7ADC"/>
    <w:rsid w:val="007F05DF"/>
    <w:rsid w:val="007F11FB"/>
    <w:rsid w:val="007F1308"/>
    <w:rsid w:val="007F13A9"/>
    <w:rsid w:val="007F2CD5"/>
    <w:rsid w:val="007F337E"/>
    <w:rsid w:val="007F558A"/>
    <w:rsid w:val="007F642B"/>
    <w:rsid w:val="00801885"/>
    <w:rsid w:val="0080285D"/>
    <w:rsid w:val="00802A7E"/>
    <w:rsid w:val="00803905"/>
    <w:rsid w:val="00803BF2"/>
    <w:rsid w:val="008050BC"/>
    <w:rsid w:val="0080591A"/>
    <w:rsid w:val="00805E16"/>
    <w:rsid w:val="0081207D"/>
    <w:rsid w:val="0081208D"/>
    <w:rsid w:val="0081266F"/>
    <w:rsid w:val="00812CD5"/>
    <w:rsid w:val="00813C9D"/>
    <w:rsid w:val="0081403A"/>
    <w:rsid w:val="008177AF"/>
    <w:rsid w:val="00820200"/>
    <w:rsid w:val="00824623"/>
    <w:rsid w:val="00826D76"/>
    <w:rsid w:val="008311C1"/>
    <w:rsid w:val="008314F8"/>
    <w:rsid w:val="00833DEC"/>
    <w:rsid w:val="00836E54"/>
    <w:rsid w:val="008400F1"/>
    <w:rsid w:val="00844994"/>
    <w:rsid w:val="00844E2C"/>
    <w:rsid w:val="00851006"/>
    <w:rsid w:val="00851A37"/>
    <w:rsid w:val="00851DBC"/>
    <w:rsid w:val="0086031C"/>
    <w:rsid w:val="00860FAD"/>
    <w:rsid w:val="0086129C"/>
    <w:rsid w:val="00863274"/>
    <w:rsid w:val="0086404D"/>
    <w:rsid w:val="00864721"/>
    <w:rsid w:val="00867588"/>
    <w:rsid w:val="00871126"/>
    <w:rsid w:val="008726B9"/>
    <w:rsid w:val="00873B85"/>
    <w:rsid w:val="00875E2F"/>
    <w:rsid w:val="00876164"/>
    <w:rsid w:val="008825EF"/>
    <w:rsid w:val="008838C0"/>
    <w:rsid w:val="00884198"/>
    <w:rsid w:val="00885310"/>
    <w:rsid w:val="008877AF"/>
    <w:rsid w:val="008917C0"/>
    <w:rsid w:val="008919B4"/>
    <w:rsid w:val="00894A58"/>
    <w:rsid w:val="008A1E50"/>
    <w:rsid w:val="008A6D4B"/>
    <w:rsid w:val="008B031C"/>
    <w:rsid w:val="008B03BC"/>
    <w:rsid w:val="008B385A"/>
    <w:rsid w:val="008B4C26"/>
    <w:rsid w:val="008B6A50"/>
    <w:rsid w:val="008B7795"/>
    <w:rsid w:val="008C1D7A"/>
    <w:rsid w:val="008C4364"/>
    <w:rsid w:val="008C4F2F"/>
    <w:rsid w:val="008C576A"/>
    <w:rsid w:val="008C7789"/>
    <w:rsid w:val="008D1A8C"/>
    <w:rsid w:val="008D3746"/>
    <w:rsid w:val="008D5DBE"/>
    <w:rsid w:val="008D63EB"/>
    <w:rsid w:val="008D6644"/>
    <w:rsid w:val="008E02E4"/>
    <w:rsid w:val="008E03CF"/>
    <w:rsid w:val="008E0B9F"/>
    <w:rsid w:val="008E3CB4"/>
    <w:rsid w:val="008E40A4"/>
    <w:rsid w:val="008E4C95"/>
    <w:rsid w:val="008E5B09"/>
    <w:rsid w:val="008F0CF8"/>
    <w:rsid w:val="008F1E64"/>
    <w:rsid w:val="008F2A6D"/>
    <w:rsid w:val="008F7EEC"/>
    <w:rsid w:val="00901BA6"/>
    <w:rsid w:val="009023B8"/>
    <w:rsid w:val="00910F33"/>
    <w:rsid w:val="00913B6A"/>
    <w:rsid w:val="00914C17"/>
    <w:rsid w:val="00916501"/>
    <w:rsid w:val="00916E28"/>
    <w:rsid w:val="009204D2"/>
    <w:rsid w:val="0092093C"/>
    <w:rsid w:val="009235A9"/>
    <w:rsid w:val="00930E9E"/>
    <w:rsid w:val="009334F2"/>
    <w:rsid w:val="00934477"/>
    <w:rsid w:val="0093495D"/>
    <w:rsid w:val="0093541A"/>
    <w:rsid w:val="00936912"/>
    <w:rsid w:val="00940721"/>
    <w:rsid w:val="00940905"/>
    <w:rsid w:val="009413A1"/>
    <w:rsid w:val="00944D87"/>
    <w:rsid w:val="00945D71"/>
    <w:rsid w:val="009471B3"/>
    <w:rsid w:val="0094724B"/>
    <w:rsid w:val="00947D67"/>
    <w:rsid w:val="00950478"/>
    <w:rsid w:val="0095176A"/>
    <w:rsid w:val="00952468"/>
    <w:rsid w:val="00952BB4"/>
    <w:rsid w:val="0095400E"/>
    <w:rsid w:val="0095438B"/>
    <w:rsid w:val="00960C7B"/>
    <w:rsid w:val="009633AA"/>
    <w:rsid w:val="00963DFB"/>
    <w:rsid w:val="0096406B"/>
    <w:rsid w:val="0096569D"/>
    <w:rsid w:val="0096667F"/>
    <w:rsid w:val="00967982"/>
    <w:rsid w:val="00972E47"/>
    <w:rsid w:val="00973AB4"/>
    <w:rsid w:val="00974E57"/>
    <w:rsid w:val="00977DEB"/>
    <w:rsid w:val="00977E8C"/>
    <w:rsid w:val="00984DA7"/>
    <w:rsid w:val="00991E98"/>
    <w:rsid w:val="009A0288"/>
    <w:rsid w:val="009A15CC"/>
    <w:rsid w:val="009A21C3"/>
    <w:rsid w:val="009A2CB9"/>
    <w:rsid w:val="009A4AF7"/>
    <w:rsid w:val="009A58DD"/>
    <w:rsid w:val="009A66D9"/>
    <w:rsid w:val="009B3919"/>
    <w:rsid w:val="009C1408"/>
    <w:rsid w:val="009C4B43"/>
    <w:rsid w:val="009C57A3"/>
    <w:rsid w:val="009D42EE"/>
    <w:rsid w:val="009E18E9"/>
    <w:rsid w:val="009E1DF9"/>
    <w:rsid w:val="009E3039"/>
    <w:rsid w:val="009E3743"/>
    <w:rsid w:val="009E4980"/>
    <w:rsid w:val="009E4E86"/>
    <w:rsid w:val="009E506C"/>
    <w:rsid w:val="009F764C"/>
    <w:rsid w:val="009F7CD8"/>
    <w:rsid w:val="00A01243"/>
    <w:rsid w:val="00A038EB"/>
    <w:rsid w:val="00A04CBC"/>
    <w:rsid w:val="00A055D3"/>
    <w:rsid w:val="00A1085C"/>
    <w:rsid w:val="00A124AC"/>
    <w:rsid w:val="00A13A8F"/>
    <w:rsid w:val="00A146F4"/>
    <w:rsid w:val="00A14F27"/>
    <w:rsid w:val="00A16513"/>
    <w:rsid w:val="00A207D0"/>
    <w:rsid w:val="00A22314"/>
    <w:rsid w:val="00A23285"/>
    <w:rsid w:val="00A2419A"/>
    <w:rsid w:val="00A267B9"/>
    <w:rsid w:val="00A27A78"/>
    <w:rsid w:val="00A30167"/>
    <w:rsid w:val="00A31034"/>
    <w:rsid w:val="00A320C2"/>
    <w:rsid w:val="00A320D3"/>
    <w:rsid w:val="00A32521"/>
    <w:rsid w:val="00A3385C"/>
    <w:rsid w:val="00A34852"/>
    <w:rsid w:val="00A37D78"/>
    <w:rsid w:val="00A40CEC"/>
    <w:rsid w:val="00A41229"/>
    <w:rsid w:val="00A447B1"/>
    <w:rsid w:val="00A46A6F"/>
    <w:rsid w:val="00A46BDB"/>
    <w:rsid w:val="00A472FF"/>
    <w:rsid w:val="00A476C3"/>
    <w:rsid w:val="00A47B29"/>
    <w:rsid w:val="00A51034"/>
    <w:rsid w:val="00A5547F"/>
    <w:rsid w:val="00A56987"/>
    <w:rsid w:val="00A56A51"/>
    <w:rsid w:val="00A6554A"/>
    <w:rsid w:val="00A67D75"/>
    <w:rsid w:val="00A71022"/>
    <w:rsid w:val="00A740FE"/>
    <w:rsid w:val="00A77BBE"/>
    <w:rsid w:val="00A82A25"/>
    <w:rsid w:val="00A833C2"/>
    <w:rsid w:val="00A83A38"/>
    <w:rsid w:val="00A86DF2"/>
    <w:rsid w:val="00A87A28"/>
    <w:rsid w:val="00A919DD"/>
    <w:rsid w:val="00A920A0"/>
    <w:rsid w:val="00A92B04"/>
    <w:rsid w:val="00A932E6"/>
    <w:rsid w:val="00A95101"/>
    <w:rsid w:val="00A97E4C"/>
    <w:rsid w:val="00AA1600"/>
    <w:rsid w:val="00AA32F9"/>
    <w:rsid w:val="00AA39EA"/>
    <w:rsid w:val="00AA4371"/>
    <w:rsid w:val="00AA4681"/>
    <w:rsid w:val="00AA51FA"/>
    <w:rsid w:val="00AA5635"/>
    <w:rsid w:val="00AB0577"/>
    <w:rsid w:val="00AB06AF"/>
    <w:rsid w:val="00AB180D"/>
    <w:rsid w:val="00AB2A08"/>
    <w:rsid w:val="00AB2DDF"/>
    <w:rsid w:val="00AB2F9F"/>
    <w:rsid w:val="00AB4B05"/>
    <w:rsid w:val="00AB4EC7"/>
    <w:rsid w:val="00AC23E9"/>
    <w:rsid w:val="00AC30E1"/>
    <w:rsid w:val="00AC3CC3"/>
    <w:rsid w:val="00AC4065"/>
    <w:rsid w:val="00AC4395"/>
    <w:rsid w:val="00AC7880"/>
    <w:rsid w:val="00AC79A5"/>
    <w:rsid w:val="00AD0B9C"/>
    <w:rsid w:val="00AD0CB4"/>
    <w:rsid w:val="00AD3336"/>
    <w:rsid w:val="00AD4B3A"/>
    <w:rsid w:val="00AD4F9C"/>
    <w:rsid w:val="00AD5CDA"/>
    <w:rsid w:val="00AD6E87"/>
    <w:rsid w:val="00AE171F"/>
    <w:rsid w:val="00AE276A"/>
    <w:rsid w:val="00AE27A9"/>
    <w:rsid w:val="00AE51DB"/>
    <w:rsid w:val="00AE6106"/>
    <w:rsid w:val="00AE63E1"/>
    <w:rsid w:val="00AE6C81"/>
    <w:rsid w:val="00AE7C57"/>
    <w:rsid w:val="00AE7E1F"/>
    <w:rsid w:val="00AF0192"/>
    <w:rsid w:val="00AF08C3"/>
    <w:rsid w:val="00AF3212"/>
    <w:rsid w:val="00AF5886"/>
    <w:rsid w:val="00B02302"/>
    <w:rsid w:val="00B052B7"/>
    <w:rsid w:val="00B101CC"/>
    <w:rsid w:val="00B12463"/>
    <w:rsid w:val="00B148EB"/>
    <w:rsid w:val="00B14AFE"/>
    <w:rsid w:val="00B173D9"/>
    <w:rsid w:val="00B17959"/>
    <w:rsid w:val="00B208B3"/>
    <w:rsid w:val="00B256E5"/>
    <w:rsid w:val="00B30523"/>
    <w:rsid w:val="00B31B3B"/>
    <w:rsid w:val="00B31CDD"/>
    <w:rsid w:val="00B32716"/>
    <w:rsid w:val="00B339D1"/>
    <w:rsid w:val="00B35C48"/>
    <w:rsid w:val="00B37B41"/>
    <w:rsid w:val="00B4105A"/>
    <w:rsid w:val="00B474E5"/>
    <w:rsid w:val="00B47A4D"/>
    <w:rsid w:val="00B51608"/>
    <w:rsid w:val="00B5275E"/>
    <w:rsid w:val="00B60D13"/>
    <w:rsid w:val="00B61DB4"/>
    <w:rsid w:val="00B640DC"/>
    <w:rsid w:val="00B64256"/>
    <w:rsid w:val="00B65C6F"/>
    <w:rsid w:val="00B65E39"/>
    <w:rsid w:val="00B71336"/>
    <w:rsid w:val="00B722DF"/>
    <w:rsid w:val="00B7470C"/>
    <w:rsid w:val="00B7538B"/>
    <w:rsid w:val="00B754C2"/>
    <w:rsid w:val="00B75DC2"/>
    <w:rsid w:val="00B771B4"/>
    <w:rsid w:val="00B77763"/>
    <w:rsid w:val="00B80AAD"/>
    <w:rsid w:val="00B81416"/>
    <w:rsid w:val="00B81611"/>
    <w:rsid w:val="00B85626"/>
    <w:rsid w:val="00B87174"/>
    <w:rsid w:val="00B917EB"/>
    <w:rsid w:val="00B933F9"/>
    <w:rsid w:val="00B93D68"/>
    <w:rsid w:val="00B93E58"/>
    <w:rsid w:val="00B94929"/>
    <w:rsid w:val="00B95D9D"/>
    <w:rsid w:val="00BA1BF2"/>
    <w:rsid w:val="00BA23BB"/>
    <w:rsid w:val="00BA6131"/>
    <w:rsid w:val="00BA783F"/>
    <w:rsid w:val="00BB0AF1"/>
    <w:rsid w:val="00BB21E8"/>
    <w:rsid w:val="00BB25CF"/>
    <w:rsid w:val="00BB27FD"/>
    <w:rsid w:val="00BB400C"/>
    <w:rsid w:val="00BB4A6C"/>
    <w:rsid w:val="00BB7A57"/>
    <w:rsid w:val="00BC1001"/>
    <w:rsid w:val="00BC2F37"/>
    <w:rsid w:val="00BC2FE8"/>
    <w:rsid w:val="00BC7DE4"/>
    <w:rsid w:val="00BD2616"/>
    <w:rsid w:val="00BD3341"/>
    <w:rsid w:val="00BD5200"/>
    <w:rsid w:val="00BD6038"/>
    <w:rsid w:val="00BE1A88"/>
    <w:rsid w:val="00BF50FF"/>
    <w:rsid w:val="00BF6D56"/>
    <w:rsid w:val="00C01887"/>
    <w:rsid w:val="00C0436B"/>
    <w:rsid w:val="00C10057"/>
    <w:rsid w:val="00C115CE"/>
    <w:rsid w:val="00C119BE"/>
    <w:rsid w:val="00C1323C"/>
    <w:rsid w:val="00C13EDE"/>
    <w:rsid w:val="00C1434F"/>
    <w:rsid w:val="00C16B56"/>
    <w:rsid w:val="00C177EE"/>
    <w:rsid w:val="00C17EA1"/>
    <w:rsid w:val="00C212CF"/>
    <w:rsid w:val="00C2360F"/>
    <w:rsid w:val="00C2691B"/>
    <w:rsid w:val="00C277DC"/>
    <w:rsid w:val="00C339DB"/>
    <w:rsid w:val="00C375A7"/>
    <w:rsid w:val="00C41128"/>
    <w:rsid w:val="00C41981"/>
    <w:rsid w:val="00C44A37"/>
    <w:rsid w:val="00C4641C"/>
    <w:rsid w:val="00C471E0"/>
    <w:rsid w:val="00C51132"/>
    <w:rsid w:val="00C53F65"/>
    <w:rsid w:val="00C56B9B"/>
    <w:rsid w:val="00C62B0E"/>
    <w:rsid w:val="00C64110"/>
    <w:rsid w:val="00C645F4"/>
    <w:rsid w:val="00C647D2"/>
    <w:rsid w:val="00C6591D"/>
    <w:rsid w:val="00C67C14"/>
    <w:rsid w:val="00C67FAF"/>
    <w:rsid w:val="00C704E7"/>
    <w:rsid w:val="00C70F42"/>
    <w:rsid w:val="00C7101E"/>
    <w:rsid w:val="00C7298D"/>
    <w:rsid w:val="00C75EF4"/>
    <w:rsid w:val="00C80966"/>
    <w:rsid w:val="00C80B65"/>
    <w:rsid w:val="00C86E9F"/>
    <w:rsid w:val="00C871D9"/>
    <w:rsid w:val="00C87616"/>
    <w:rsid w:val="00C90B34"/>
    <w:rsid w:val="00C93216"/>
    <w:rsid w:val="00C93837"/>
    <w:rsid w:val="00C93EEC"/>
    <w:rsid w:val="00C95A7D"/>
    <w:rsid w:val="00C9615A"/>
    <w:rsid w:val="00C97531"/>
    <w:rsid w:val="00CA0437"/>
    <w:rsid w:val="00CA0D4F"/>
    <w:rsid w:val="00CA21C1"/>
    <w:rsid w:val="00CA273A"/>
    <w:rsid w:val="00CA5E58"/>
    <w:rsid w:val="00CA71FE"/>
    <w:rsid w:val="00CB0220"/>
    <w:rsid w:val="00CB0BE0"/>
    <w:rsid w:val="00CB2746"/>
    <w:rsid w:val="00CB42AB"/>
    <w:rsid w:val="00CB677F"/>
    <w:rsid w:val="00CB791A"/>
    <w:rsid w:val="00CB7A0A"/>
    <w:rsid w:val="00CC2D72"/>
    <w:rsid w:val="00CC393F"/>
    <w:rsid w:val="00CC39EB"/>
    <w:rsid w:val="00CC5DC4"/>
    <w:rsid w:val="00CC6BF9"/>
    <w:rsid w:val="00CC718F"/>
    <w:rsid w:val="00CC798D"/>
    <w:rsid w:val="00CD0464"/>
    <w:rsid w:val="00CD0507"/>
    <w:rsid w:val="00CD2E0C"/>
    <w:rsid w:val="00CD2FB2"/>
    <w:rsid w:val="00CD3142"/>
    <w:rsid w:val="00CE173F"/>
    <w:rsid w:val="00CE4D50"/>
    <w:rsid w:val="00CF2BB2"/>
    <w:rsid w:val="00CF2D80"/>
    <w:rsid w:val="00CF5BE8"/>
    <w:rsid w:val="00CF75D8"/>
    <w:rsid w:val="00D01D1B"/>
    <w:rsid w:val="00D03754"/>
    <w:rsid w:val="00D050C9"/>
    <w:rsid w:val="00D05F07"/>
    <w:rsid w:val="00D10893"/>
    <w:rsid w:val="00D11152"/>
    <w:rsid w:val="00D1479B"/>
    <w:rsid w:val="00D16ECD"/>
    <w:rsid w:val="00D20E97"/>
    <w:rsid w:val="00D21172"/>
    <w:rsid w:val="00D2408D"/>
    <w:rsid w:val="00D25ED7"/>
    <w:rsid w:val="00D305A7"/>
    <w:rsid w:val="00D30BE9"/>
    <w:rsid w:val="00D316C1"/>
    <w:rsid w:val="00D34907"/>
    <w:rsid w:val="00D35D7E"/>
    <w:rsid w:val="00D3737D"/>
    <w:rsid w:val="00D41C5A"/>
    <w:rsid w:val="00D42E48"/>
    <w:rsid w:val="00D44175"/>
    <w:rsid w:val="00D447CE"/>
    <w:rsid w:val="00D45091"/>
    <w:rsid w:val="00D5040F"/>
    <w:rsid w:val="00D50635"/>
    <w:rsid w:val="00D510B5"/>
    <w:rsid w:val="00D5171F"/>
    <w:rsid w:val="00D5212A"/>
    <w:rsid w:val="00D54BC8"/>
    <w:rsid w:val="00D55705"/>
    <w:rsid w:val="00D55BD3"/>
    <w:rsid w:val="00D57BAE"/>
    <w:rsid w:val="00D60481"/>
    <w:rsid w:val="00D62C6A"/>
    <w:rsid w:val="00D63FBB"/>
    <w:rsid w:val="00D660F3"/>
    <w:rsid w:val="00D66BD0"/>
    <w:rsid w:val="00D67427"/>
    <w:rsid w:val="00D77904"/>
    <w:rsid w:val="00D779C5"/>
    <w:rsid w:val="00D80964"/>
    <w:rsid w:val="00D81FD5"/>
    <w:rsid w:val="00D82779"/>
    <w:rsid w:val="00D82A7B"/>
    <w:rsid w:val="00D84412"/>
    <w:rsid w:val="00D85CFE"/>
    <w:rsid w:val="00D90F2E"/>
    <w:rsid w:val="00D9186A"/>
    <w:rsid w:val="00D954FF"/>
    <w:rsid w:val="00D96706"/>
    <w:rsid w:val="00D977F1"/>
    <w:rsid w:val="00DA21B7"/>
    <w:rsid w:val="00DA509F"/>
    <w:rsid w:val="00DB275A"/>
    <w:rsid w:val="00DB443E"/>
    <w:rsid w:val="00DB5077"/>
    <w:rsid w:val="00DB59A7"/>
    <w:rsid w:val="00DB5D45"/>
    <w:rsid w:val="00DB615F"/>
    <w:rsid w:val="00DB7BB0"/>
    <w:rsid w:val="00DC54B3"/>
    <w:rsid w:val="00DC5636"/>
    <w:rsid w:val="00DC7E94"/>
    <w:rsid w:val="00DD0BBC"/>
    <w:rsid w:val="00DD2F20"/>
    <w:rsid w:val="00DD55E1"/>
    <w:rsid w:val="00DD66BE"/>
    <w:rsid w:val="00DD6C83"/>
    <w:rsid w:val="00DE0361"/>
    <w:rsid w:val="00DE0D46"/>
    <w:rsid w:val="00DE1BF3"/>
    <w:rsid w:val="00DE3806"/>
    <w:rsid w:val="00DE4969"/>
    <w:rsid w:val="00DE5A5C"/>
    <w:rsid w:val="00DE6031"/>
    <w:rsid w:val="00DE76E4"/>
    <w:rsid w:val="00DF6E6B"/>
    <w:rsid w:val="00E00A55"/>
    <w:rsid w:val="00E04936"/>
    <w:rsid w:val="00E05D5B"/>
    <w:rsid w:val="00E06430"/>
    <w:rsid w:val="00E06A0A"/>
    <w:rsid w:val="00E075C2"/>
    <w:rsid w:val="00E07EE4"/>
    <w:rsid w:val="00E10F40"/>
    <w:rsid w:val="00E11F40"/>
    <w:rsid w:val="00E12C35"/>
    <w:rsid w:val="00E14030"/>
    <w:rsid w:val="00E1574E"/>
    <w:rsid w:val="00E20325"/>
    <w:rsid w:val="00E217F9"/>
    <w:rsid w:val="00E242B2"/>
    <w:rsid w:val="00E24667"/>
    <w:rsid w:val="00E25060"/>
    <w:rsid w:val="00E2586A"/>
    <w:rsid w:val="00E34264"/>
    <w:rsid w:val="00E44AF0"/>
    <w:rsid w:val="00E45E97"/>
    <w:rsid w:val="00E47647"/>
    <w:rsid w:val="00E50D15"/>
    <w:rsid w:val="00E514FB"/>
    <w:rsid w:val="00E57AA5"/>
    <w:rsid w:val="00E60E61"/>
    <w:rsid w:val="00E630AA"/>
    <w:rsid w:val="00E63730"/>
    <w:rsid w:val="00E64D3C"/>
    <w:rsid w:val="00E65239"/>
    <w:rsid w:val="00E66008"/>
    <w:rsid w:val="00E71334"/>
    <w:rsid w:val="00E7175B"/>
    <w:rsid w:val="00E71C18"/>
    <w:rsid w:val="00E71E67"/>
    <w:rsid w:val="00E72437"/>
    <w:rsid w:val="00E7344F"/>
    <w:rsid w:val="00E73812"/>
    <w:rsid w:val="00E759B3"/>
    <w:rsid w:val="00E7773F"/>
    <w:rsid w:val="00E81531"/>
    <w:rsid w:val="00E838D1"/>
    <w:rsid w:val="00E84FBA"/>
    <w:rsid w:val="00E95EA7"/>
    <w:rsid w:val="00E96E09"/>
    <w:rsid w:val="00EA2368"/>
    <w:rsid w:val="00EA2B1F"/>
    <w:rsid w:val="00EA5A24"/>
    <w:rsid w:val="00EA5C10"/>
    <w:rsid w:val="00EB1BC7"/>
    <w:rsid w:val="00EB32B4"/>
    <w:rsid w:val="00EC1A91"/>
    <w:rsid w:val="00ED03E0"/>
    <w:rsid w:val="00ED1D52"/>
    <w:rsid w:val="00ED3CE3"/>
    <w:rsid w:val="00EE0937"/>
    <w:rsid w:val="00EE20B1"/>
    <w:rsid w:val="00EE559E"/>
    <w:rsid w:val="00EE7926"/>
    <w:rsid w:val="00EE7BFC"/>
    <w:rsid w:val="00EF1005"/>
    <w:rsid w:val="00EF13C2"/>
    <w:rsid w:val="00EF1EB0"/>
    <w:rsid w:val="00EF21D9"/>
    <w:rsid w:val="00EF4D6A"/>
    <w:rsid w:val="00EF7523"/>
    <w:rsid w:val="00EF77C5"/>
    <w:rsid w:val="00F014E1"/>
    <w:rsid w:val="00F0374E"/>
    <w:rsid w:val="00F060E7"/>
    <w:rsid w:val="00F073CF"/>
    <w:rsid w:val="00F10906"/>
    <w:rsid w:val="00F11332"/>
    <w:rsid w:val="00F1133C"/>
    <w:rsid w:val="00F11B71"/>
    <w:rsid w:val="00F14EB9"/>
    <w:rsid w:val="00F15C5A"/>
    <w:rsid w:val="00F15D41"/>
    <w:rsid w:val="00F15E99"/>
    <w:rsid w:val="00F17A1B"/>
    <w:rsid w:val="00F17AC3"/>
    <w:rsid w:val="00F216A4"/>
    <w:rsid w:val="00F223CA"/>
    <w:rsid w:val="00F22ACB"/>
    <w:rsid w:val="00F25FB8"/>
    <w:rsid w:val="00F27A19"/>
    <w:rsid w:val="00F306D8"/>
    <w:rsid w:val="00F30A90"/>
    <w:rsid w:val="00F32BAB"/>
    <w:rsid w:val="00F33057"/>
    <w:rsid w:val="00F35D41"/>
    <w:rsid w:val="00F3797A"/>
    <w:rsid w:val="00F40167"/>
    <w:rsid w:val="00F44732"/>
    <w:rsid w:val="00F447E5"/>
    <w:rsid w:val="00F45B7A"/>
    <w:rsid w:val="00F46066"/>
    <w:rsid w:val="00F470D5"/>
    <w:rsid w:val="00F53277"/>
    <w:rsid w:val="00F534AE"/>
    <w:rsid w:val="00F534D7"/>
    <w:rsid w:val="00F549DC"/>
    <w:rsid w:val="00F57DAB"/>
    <w:rsid w:val="00F60781"/>
    <w:rsid w:val="00F61E20"/>
    <w:rsid w:val="00F64929"/>
    <w:rsid w:val="00F65FFE"/>
    <w:rsid w:val="00F666FC"/>
    <w:rsid w:val="00F6736E"/>
    <w:rsid w:val="00F7050D"/>
    <w:rsid w:val="00F7115B"/>
    <w:rsid w:val="00F82C01"/>
    <w:rsid w:val="00F87DD8"/>
    <w:rsid w:val="00F90A59"/>
    <w:rsid w:val="00F92707"/>
    <w:rsid w:val="00F9364B"/>
    <w:rsid w:val="00F9749E"/>
    <w:rsid w:val="00F97F66"/>
    <w:rsid w:val="00FA157D"/>
    <w:rsid w:val="00FA5A5D"/>
    <w:rsid w:val="00FA6E7D"/>
    <w:rsid w:val="00FB0E3F"/>
    <w:rsid w:val="00FB170C"/>
    <w:rsid w:val="00FB3267"/>
    <w:rsid w:val="00FB35A0"/>
    <w:rsid w:val="00FB3955"/>
    <w:rsid w:val="00FB39F0"/>
    <w:rsid w:val="00FB3DE6"/>
    <w:rsid w:val="00FB676E"/>
    <w:rsid w:val="00FB6A36"/>
    <w:rsid w:val="00FB7B12"/>
    <w:rsid w:val="00FC0287"/>
    <w:rsid w:val="00FC5432"/>
    <w:rsid w:val="00FD0C96"/>
    <w:rsid w:val="00FE0569"/>
    <w:rsid w:val="00FE192C"/>
    <w:rsid w:val="00FE7110"/>
    <w:rsid w:val="00FF0185"/>
    <w:rsid w:val="00FF172E"/>
    <w:rsid w:val="00FF2FC9"/>
    <w:rsid w:val="00FF5075"/>
    <w:rsid w:val="00FF5965"/>
    <w:rsid w:val="00FF5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115A9439-A5E1-4985-8FE1-CAA9AA877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 w:unhideWhenUsed="1"/>
    <w:lsdException w:name="HTML Address" w:semiHidden="1" w:uiPriority="9" w:unhideWhenUsed="1"/>
    <w:lsdException w:name="HTML Cite" w:semiHidden="1" w:uiPriority="9" w:unhideWhenUsed="1"/>
    <w:lsdException w:name="HTML Code" w:semiHidden="1" w:uiPriority="9" w:unhideWhenUsed="1"/>
    <w:lsdException w:name="HTML Definition" w:semiHidden="1" w:uiPriority="9" w:unhideWhenUsed="1"/>
    <w:lsdException w:name="HTML Keyboard" w:semiHidden="1" w:uiPriority="9" w:unhideWhenUsed="1"/>
    <w:lsdException w:name="HTML Preformatted" w:semiHidden="1" w:uiPriority="99" w:unhideWhenUsed="1"/>
    <w:lsdException w:name="HTML Sample" w:semiHidden="1" w:uiPriority="9" w:unhideWhenUsed="1"/>
    <w:lsdException w:name="HTML Typewriter" w:semiHidden="1" w:uiPriority="99" w:unhideWhenUsed="1"/>
    <w:lsdException w:name="HTML Variable" w:semiHidden="1" w:uiPriority="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323C2"/>
    <w:pPr>
      <w:widowControl w:val="0"/>
      <w:spacing w:line="300" w:lineRule="auto"/>
    </w:pPr>
    <w:rPr>
      <w:kern w:val="2"/>
      <w:sz w:val="24"/>
      <w:szCs w:val="22"/>
    </w:rPr>
  </w:style>
  <w:style w:type="paragraph" w:styleId="1">
    <w:name w:val="heading 1"/>
    <w:basedOn w:val="a2"/>
    <w:next w:val="a2"/>
    <w:link w:val="1Char"/>
    <w:uiPriority w:val="9"/>
    <w:qFormat/>
    <w:rsid w:val="002D6917"/>
    <w:pPr>
      <w:keepNext/>
      <w:keepLines/>
      <w:numPr>
        <w:numId w:val="5"/>
      </w:numPr>
      <w:spacing w:before="400" w:after="200"/>
      <w:outlineLvl w:val="0"/>
    </w:pPr>
    <w:rPr>
      <w:b/>
      <w:bCs/>
      <w:kern w:val="0"/>
      <w:sz w:val="32"/>
      <w:szCs w:val="28"/>
    </w:rPr>
  </w:style>
  <w:style w:type="paragraph" w:styleId="20">
    <w:name w:val="heading 2"/>
    <w:basedOn w:val="a2"/>
    <w:next w:val="a2"/>
    <w:link w:val="2Char"/>
    <w:uiPriority w:val="9"/>
    <w:qFormat/>
    <w:rsid w:val="002D6917"/>
    <w:pPr>
      <w:keepNext/>
      <w:keepLines/>
      <w:numPr>
        <w:ilvl w:val="1"/>
        <w:numId w:val="5"/>
      </w:numPr>
      <w:spacing w:beforeLines="50" w:afterLines="50"/>
      <w:outlineLvl w:val="1"/>
    </w:pPr>
    <w:rPr>
      <w:b/>
      <w:bCs/>
      <w:szCs w:val="32"/>
    </w:rPr>
  </w:style>
  <w:style w:type="paragraph" w:styleId="3">
    <w:name w:val="heading 3"/>
    <w:basedOn w:val="a2"/>
    <w:next w:val="a2"/>
    <w:link w:val="3Char"/>
    <w:uiPriority w:val="9"/>
    <w:qFormat/>
    <w:rsid w:val="002D6917"/>
    <w:pPr>
      <w:keepNext/>
      <w:keepLines/>
      <w:numPr>
        <w:ilvl w:val="2"/>
        <w:numId w:val="5"/>
      </w:numPr>
      <w:spacing w:beforeLines="50" w:afterLines="50"/>
      <w:outlineLvl w:val="2"/>
    </w:pPr>
    <w:rPr>
      <w:b/>
      <w:bCs/>
      <w:szCs w:val="32"/>
    </w:rPr>
  </w:style>
  <w:style w:type="paragraph" w:styleId="4">
    <w:name w:val="heading 4"/>
    <w:basedOn w:val="a2"/>
    <w:next w:val="a2"/>
    <w:link w:val="4Char"/>
    <w:qFormat/>
    <w:rsid w:val="008F0CF8"/>
    <w:pPr>
      <w:keepNext/>
      <w:keepLines/>
      <w:numPr>
        <w:ilvl w:val="3"/>
        <w:numId w:val="5"/>
      </w:numPr>
      <w:outlineLvl w:val="3"/>
    </w:pPr>
    <w:rPr>
      <w:rFonts w:cstheme="majorBidi"/>
      <w:b/>
      <w:bCs/>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uiPriority w:val="99"/>
    <w:unhideWhenUsed/>
    <w:rsid w:val="003C7566"/>
    <w:rPr>
      <w:color w:val="0000FF"/>
      <w:u w:val="single"/>
    </w:rPr>
  </w:style>
  <w:style w:type="character" w:styleId="a7">
    <w:name w:val="Strong"/>
    <w:uiPriority w:val="22"/>
    <w:qFormat/>
    <w:rsid w:val="003C7566"/>
    <w:rPr>
      <w:b/>
      <w:bCs/>
    </w:rPr>
  </w:style>
  <w:style w:type="character" w:customStyle="1" w:styleId="1Char">
    <w:name w:val="标题 1 Char"/>
    <w:link w:val="1"/>
    <w:uiPriority w:val="9"/>
    <w:rsid w:val="004C689B"/>
    <w:rPr>
      <w:b/>
      <w:bCs/>
      <w:sz w:val="32"/>
      <w:szCs w:val="28"/>
    </w:rPr>
  </w:style>
  <w:style w:type="character" w:customStyle="1" w:styleId="value">
    <w:name w:val="value"/>
    <w:rsid w:val="003C7566"/>
  </w:style>
  <w:style w:type="paragraph" w:styleId="a8">
    <w:name w:val="header"/>
    <w:basedOn w:val="a2"/>
    <w:link w:val="Char"/>
    <w:uiPriority w:val="99"/>
    <w:rsid w:val="003C7566"/>
    <w:pPr>
      <w:pBdr>
        <w:bottom w:val="single" w:sz="6" w:space="1" w:color="auto"/>
      </w:pBdr>
      <w:tabs>
        <w:tab w:val="center" w:pos="4153"/>
        <w:tab w:val="right" w:pos="8306"/>
      </w:tabs>
      <w:snapToGrid w:val="0"/>
      <w:jc w:val="center"/>
    </w:pPr>
    <w:rPr>
      <w:sz w:val="18"/>
      <w:szCs w:val="18"/>
    </w:rPr>
  </w:style>
  <w:style w:type="paragraph" w:styleId="a9">
    <w:name w:val="Normal (Web)"/>
    <w:basedOn w:val="a2"/>
    <w:uiPriority w:val="99"/>
    <w:unhideWhenUsed/>
    <w:rsid w:val="003C7566"/>
    <w:pPr>
      <w:widowControl/>
      <w:spacing w:before="100" w:beforeAutospacing="1" w:after="100" w:afterAutospacing="1"/>
    </w:pPr>
    <w:rPr>
      <w:rFonts w:ascii="宋体" w:hAnsi="宋体" w:cs="宋体"/>
      <w:kern w:val="0"/>
      <w:szCs w:val="24"/>
    </w:rPr>
  </w:style>
  <w:style w:type="paragraph" w:styleId="11">
    <w:name w:val="toc 1"/>
    <w:basedOn w:val="a2"/>
    <w:next w:val="a2"/>
    <w:uiPriority w:val="39"/>
    <w:unhideWhenUsed/>
    <w:qFormat/>
    <w:rsid w:val="003C7566"/>
  </w:style>
  <w:style w:type="paragraph" w:styleId="aa">
    <w:name w:val="footer"/>
    <w:basedOn w:val="a2"/>
    <w:link w:val="Char0"/>
    <w:uiPriority w:val="99"/>
    <w:rsid w:val="003C7566"/>
    <w:pPr>
      <w:tabs>
        <w:tab w:val="center" w:pos="4153"/>
        <w:tab w:val="right" w:pos="8306"/>
      </w:tabs>
      <w:snapToGrid w:val="0"/>
    </w:pPr>
    <w:rPr>
      <w:sz w:val="18"/>
      <w:szCs w:val="18"/>
    </w:rPr>
  </w:style>
  <w:style w:type="character" w:customStyle="1" w:styleId="2Char">
    <w:name w:val="标题 2 Char"/>
    <w:link w:val="20"/>
    <w:uiPriority w:val="9"/>
    <w:rsid w:val="007D72CD"/>
    <w:rPr>
      <w:b/>
      <w:bCs/>
      <w:kern w:val="2"/>
      <w:sz w:val="24"/>
      <w:szCs w:val="32"/>
    </w:rPr>
  </w:style>
  <w:style w:type="paragraph" w:styleId="ab">
    <w:name w:val="List Paragraph"/>
    <w:basedOn w:val="a2"/>
    <w:uiPriority w:val="34"/>
    <w:qFormat/>
    <w:rsid w:val="003C7566"/>
    <w:pPr>
      <w:ind w:firstLine="420"/>
    </w:pPr>
  </w:style>
  <w:style w:type="paragraph" w:styleId="TOC">
    <w:name w:val="TOC Heading"/>
    <w:basedOn w:val="1"/>
    <w:next w:val="a2"/>
    <w:uiPriority w:val="39"/>
    <w:unhideWhenUsed/>
    <w:qFormat/>
    <w:rsid w:val="0066204E"/>
    <w:pPr>
      <w:widowControl/>
      <w:numPr>
        <w:numId w:val="0"/>
      </w:numPr>
      <w:spacing w:before="480" w:line="276" w:lineRule="auto"/>
      <w:outlineLvl w:val="9"/>
    </w:pPr>
    <w:rPr>
      <w:rFonts w:ascii="Cambria" w:hAnsi="Cambria"/>
      <w:color w:val="365F91"/>
    </w:rPr>
  </w:style>
  <w:style w:type="paragraph" w:styleId="21">
    <w:name w:val="toc 2"/>
    <w:basedOn w:val="a2"/>
    <w:next w:val="a2"/>
    <w:autoRedefine/>
    <w:uiPriority w:val="39"/>
    <w:qFormat/>
    <w:rsid w:val="003C7566"/>
    <w:pPr>
      <w:ind w:leftChars="200" w:left="420"/>
    </w:pPr>
  </w:style>
  <w:style w:type="paragraph" w:customStyle="1" w:styleId="ac">
    <w:name w:val="程序"/>
    <w:basedOn w:val="a2"/>
    <w:rsid w:val="00AB2DDF"/>
    <w:pPr>
      <w:widowControl/>
      <w:shd w:val="clear" w:color="auto" w:fill="D9D9D9" w:themeFill="background1" w:themeFillShade="D9"/>
      <w:spacing w:line="312" w:lineRule="atLeast"/>
    </w:pPr>
    <w:rPr>
      <w:rFonts w:ascii="宋体" w:hAnsi="宋体" w:cs="宋体"/>
      <w:kern w:val="0"/>
      <w:szCs w:val="21"/>
    </w:rPr>
  </w:style>
  <w:style w:type="paragraph" w:customStyle="1" w:styleId="10">
    <w:name w:val="样式1"/>
    <w:basedOn w:val="a2"/>
    <w:qFormat/>
    <w:rsid w:val="003C7566"/>
    <w:pPr>
      <w:numPr>
        <w:numId w:val="1"/>
      </w:numPr>
    </w:pPr>
  </w:style>
  <w:style w:type="paragraph" w:customStyle="1" w:styleId="a">
    <w:name w:val="小节格式"/>
    <w:basedOn w:val="a2"/>
    <w:qFormat/>
    <w:rsid w:val="003C7566"/>
    <w:pPr>
      <w:numPr>
        <w:numId w:val="2"/>
      </w:numPr>
      <w:pBdr>
        <w:top w:val="double" w:sz="4" w:space="1" w:color="auto"/>
        <w:left w:val="double" w:sz="4" w:space="4" w:color="auto"/>
        <w:bottom w:val="double" w:sz="4" w:space="1" w:color="auto"/>
        <w:right w:val="double" w:sz="4" w:space="4" w:color="auto"/>
      </w:pBdr>
      <w:shd w:val="clear" w:color="auto" w:fill="948A54"/>
    </w:pPr>
  </w:style>
  <w:style w:type="paragraph" w:customStyle="1" w:styleId="ad">
    <w:name w:val="答题"/>
    <w:basedOn w:val="a2"/>
    <w:qFormat/>
    <w:rsid w:val="00C115CE"/>
    <w:pPr>
      <w:pBdr>
        <w:top w:val="single" w:sz="8" w:space="1" w:color="auto" w:shadow="1"/>
        <w:left w:val="single" w:sz="8" w:space="4" w:color="auto" w:shadow="1"/>
        <w:bottom w:val="single" w:sz="8" w:space="1" w:color="auto" w:shadow="1"/>
        <w:right w:val="single" w:sz="8" w:space="4" w:color="auto" w:shadow="1"/>
      </w:pBdr>
      <w:shd w:val="pct5" w:color="auto" w:fill="auto"/>
    </w:pPr>
    <w:rPr>
      <w:rFonts w:ascii="宋体" w:hAnsi="宋体"/>
      <w:sz w:val="21"/>
    </w:rPr>
  </w:style>
  <w:style w:type="paragraph" w:customStyle="1" w:styleId="ae">
    <w:name w:val="图表标题"/>
    <w:basedOn w:val="a2"/>
    <w:qFormat/>
    <w:rsid w:val="003C7566"/>
    <w:pPr>
      <w:jc w:val="center"/>
    </w:pPr>
    <w:rPr>
      <w:rFonts w:ascii="微软雅黑" w:hAnsi="微软雅黑"/>
      <w:b/>
      <w:color w:val="FFFFFF"/>
      <w:szCs w:val="28"/>
    </w:rPr>
  </w:style>
  <w:style w:type="paragraph" w:customStyle="1" w:styleId="af">
    <w:name w:val="题目标题"/>
    <w:basedOn w:val="a2"/>
    <w:qFormat/>
    <w:rsid w:val="003C7566"/>
    <w:pPr>
      <w:shd w:val="clear" w:color="auto" w:fill="FABF8F"/>
    </w:pPr>
    <w:rPr>
      <w:b/>
    </w:rPr>
  </w:style>
  <w:style w:type="paragraph" w:styleId="af0">
    <w:name w:val="Title"/>
    <w:basedOn w:val="a2"/>
    <w:next w:val="a2"/>
    <w:link w:val="Char1"/>
    <w:qFormat/>
    <w:rsid w:val="00BD3341"/>
    <w:pPr>
      <w:spacing w:before="240" w:after="60"/>
      <w:jc w:val="center"/>
      <w:outlineLvl w:val="0"/>
    </w:pPr>
    <w:rPr>
      <w:b/>
      <w:bCs/>
      <w:sz w:val="32"/>
      <w:szCs w:val="32"/>
    </w:rPr>
  </w:style>
  <w:style w:type="character" w:customStyle="1" w:styleId="Char1">
    <w:name w:val="标题 Char"/>
    <w:link w:val="af0"/>
    <w:rsid w:val="00BD3341"/>
    <w:rPr>
      <w:b/>
      <w:bCs/>
      <w:kern w:val="2"/>
      <w:sz w:val="32"/>
      <w:szCs w:val="32"/>
    </w:rPr>
  </w:style>
  <w:style w:type="table" w:styleId="af1">
    <w:name w:val="Table Grid"/>
    <w:basedOn w:val="a4"/>
    <w:uiPriority w:val="39"/>
    <w:unhideWhenUsed/>
    <w:rsid w:val="003C75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072DC0"/>
    <w:rPr>
      <w:b/>
      <w:bCs/>
      <w:kern w:val="2"/>
      <w:sz w:val="24"/>
      <w:szCs w:val="32"/>
    </w:rPr>
  </w:style>
  <w:style w:type="character" w:customStyle="1" w:styleId="Char0">
    <w:name w:val="页脚 Char"/>
    <w:link w:val="aa"/>
    <w:uiPriority w:val="99"/>
    <w:rsid w:val="0052613E"/>
    <w:rPr>
      <w:rFonts w:ascii="Calibri" w:eastAsia="微软雅黑" w:hAnsi="Calibri"/>
      <w:kern w:val="2"/>
      <w:sz w:val="18"/>
      <w:szCs w:val="18"/>
    </w:rPr>
  </w:style>
  <w:style w:type="paragraph" w:styleId="af2">
    <w:name w:val="Balloon Text"/>
    <w:basedOn w:val="a2"/>
    <w:link w:val="Char2"/>
    <w:rsid w:val="006A6D7B"/>
    <w:rPr>
      <w:sz w:val="18"/>
      <w:szCs w:val="18"/>
    </w:rPr>
  </w:style>
  <w:style w:type="character" w:customStyle="1" w:styleId="Char2">
    <w:name w:val="批注框文本 Char"/>
    <w:basedOn w:val="a3"/>
    <w:link w:val="af2"/>
    <w:rsid w:val="006A6D7B"/>
    <w:rPr>
      <w:rFonts w:ascii="Calibri" w:eastAsia="微软雅黑" w:hAnsi="Calibri"/>
      <w:kern w:val="2"/>
      <w:sz w:val="18"/>
      <w:szCs w:val="18"/>
    </w:rPr>
  </w:style>
  <w:style w:type="character" w:customStyle="1" w:styleId="4Char">
    <w:name w:val="标题 4 Char"/>
    <w:basedOn w:val="a3"/>
    <w:link w:val="4"/>
    <w:rsid w:val="008F0CF8"/>
    <w:rPr>
      <w:rFonts w:cstheme="majorBidi"/>
      <w:b/>
      <w:bCs/>
      <w:kern w:val="2"/>
      <w:sz w:val="24"/>
      <w:szCs w:val="28"/>
    </w:rPr>
  </w:style>
  <w:style w:type="paragraph" w:styleId="30">
    <w:name w:val="toc 3"/>
    <w:basedOn w:val="a2"/>
    <w:next w:val="a2"/>
    <w:autoRedefine/>
    <w:uiPriority w:val="39"/>
    <w:unhideWhenUsed/>
    <w:qFormat/>
    <w:rsid w:val="00DB59A7"/>
    <w:pPr>
      <w:widowControl/>
      <w:spacing w:after="100" w:line="276" w:lineRule="auto"/>
      <w:ind w:leftChars="400" w:left="400"/>
    </w:pPr>
    <w:rPr>
      <w:rFonts w:asciiTheme="minorHAnsi" w:eastAsiaTheme="minorEastAsia" w:hAnsiTheme="minorHAnsi" w:cstheme="minorBidi"/>
      <w:kern w:val="0"/>
      <w:sz w:val="22"/>
    </w:rPr>
  </w:style>
  <w:style w:type="character" w:customStyle="1" w:styleId="pre">
    <w:name w:val="pre"/>
    <w:basedOn w:val="a3"/>
    <w:rsid w:val="00DB5D45"/>
  </w:style>
  <w:style w:type="character" w:styleId="af3">
    <w:name w:val="Emphasis"/>
    <w:basedOn w:val="a3"/>
    <w:uiPriority w:val="20"/>
    <w:qFormat/>
    <w:rsid w:val="002A3417"/>
    <w:rPr>
      <w:i/>
      <w:iCs/>
    </w:rPr>
  </w:style>
  <w:style w:type="paragraph" w:customStyle="1" w:styleId="first">
    <w:name w:val="first"/>
    <w:basedOn w:val="a2"/>
    <w:rsid w:val="00EC1A91"/>
    <w:pPr>
      <w:widowControl/>
      <w:spacing w:before="100" w:beforeAutospacing="1" w:after="100" w:afterAutospacing="1" w:line="240" w:lineRule="auto"/>
    </w:pPr>
    <w:rPr>
      <w:rFonts w:ascii="宋体" w:hAnsi="宋体" w:cs="宋体"/>
      <w:kern w:val="0"/>
      <w:szCs w:val="24"/>
    </w:rPr>
  </w:style>
  <w:style w:type="paragraph" w:customStyle="1" w:styleId="last">
    <w:name w:val="last"/>
    <w:basedOn w:val="a2"/>
    <w:rsid w:val="00EC1A91"/>
    <w:pPr>
      <w:widowControl/>
      <w:spacing w:before="100" w:beforeAutospacing="1" w:after="100" w:afterAutospacing="1" w:line="240" w:lineRule="auto"/>
    </w:pPr>
    <w:rPr>
      <w:rFonts w:ascii="宋体" w:hAnsi="宋体" w:cs="宋体"/>
      <w:kern w:val="0"/>
      <w:szCs w:val="24"/>
    </w:rPr>
  </w:style>
  <w:style w:type="character" w:styleId="HTML">
    <w:name w:val="HTML Typewriter"/>
    <w:basedOn w:val="a3"/>
    <w:uiPriority w:val="99"/>
    <w:unhideWhenUsed/>
    <w:rsid w:val="006A7B91"/>
    <w:rPr>
      <w:rFonts w:ascii="宋体" w:eastAsia="宋体" w:hAnsi="宋体" w:cs="宋体"/>
      <w:sz w:val="24"/>
      <w:szCs w:val="24"/>
    </w:rPr>
  </w:style>
  <w:style w:type="paragraph" w:styleId="HTML0">
    <w:name w:val="HTML Preformatted"/>
    <w:basedOn w:val="a2"/>
    <w:link w:val="HTMLChar"/>
    <w:uiPriority w:val="99"/>
    <w:unhideWhenUsed/>
    <w:rsid w:val="008E4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Char">
    <w:name w:val="HTML 预设格式 Char"/>
    <w:basedOn w:val="a3"/>
    <w:link w:val="HTML0"/>
    <w:uiPriority w:val="99"/>
    <w:rsid w:val="008E40A4"/>
    <w:rPr>
      <w:rFonts w:ascii="宋体" w:hAnsi="宋体" w:cs="宋体"/>
      <w:sz w:val="24"/>
      <w:szCs w:val="24"/>
    </w:rPr>
  </w:style>
  <w:style w:type="character" w:customStyle="1" w:styleId="nx">
    <w:name w:val="nx"/>
    <w:basedOn w:val="a3"/>
    <w:rsid w:val="008E40A4"/>
  </w:style>
  <w:style w:type="character" w:customStyle="1" w:styleId="p">
    <w:name w:val="p"/>
    <w:basedOn w:val="a3"/>
    <w:rsid w:val="008E40A4"/>
  </w:style>
  <w:style w:type="character" w:customStyle="1" w:styleId="o">
    <w:name w:val="o"/>
    <w:basedOn w:val="a3"/>
    <w:rsid w:val="008E40A4"/>
  </w:style>
  <w:style w:type="character" w:customStyle="1" w:styleId="mi">
    <w:name w:val="mi"/>
    <w:basedOn w:val="a3"/>
    <w:rsid w:val="008E40A4"/>
  </w:style>
  <w:style w:type="character" w:customStyle="1" w:styleId="s2">
    <w:name w:val="s2"/>
    <w:basedOn w:val="a3"/>
    <w:rsid w:val="008E40A4"/>
  </w:style>
  <w:style w:type="character" w:customStyle="1" w:styleId="kd">
    <w:name w:val="kd"/>
    <w:basedOn w:val="a3"/>
    <w:rsid w:val="00B917EB"/>
  </w:style>
  <w:style w:type="character" w:customStyle="1" w:styleId="k">
    <w:name w:val="k"/>
    <w:basedOn w:val="a3"/>
    <w:rsid w:val="00B917EB"/>
  </w:style>
  <w:style w:type="character" w:customStyle="1" w:styleId="c1">
    <w:name w:val="c1"/>
    <w:basedOn w:val="a3"/>
    <w:rsid w:val="00770266"/>
  </w:style>
  <w:style w:type="numbering" w:customStyle="1" w:styleId="2">
    <w:name w:val="样式2"/>
    <w:uiPriority w:val="99"/>
    <w:rsid w:val="007D3815"/>
    <w:pPr>
      <w:numPr>
        <w:numId w:val="3"/>
      </w:numPr>
    </w:pPr>
  </w:style>
  <w:style w:type="paragraph" w:customStyle="1" w:styleId="Default">
    <w:name w:val="Default"/>
    <w:rsid w:val="00AC79A5"/>
    <w:pPr>
      <w:widowControl w:val="0"/>
      <w:autoSpaceDE w:val="0"/>
      <w:autoSpaceDN w:val="0"/>
      <w:adjustRightInd w:val="0"/>
    </w:pPr>
    <w:rPr>
      <w:rFonts w:ascii="宋体" w:cs="宋体"/>
      <w:color w:val="000000"/>
      <w:sz w:val="24"/>
      <w:szCs w:val="24"/>
    </w:rPr>
  </w:style>
  <w:style w:type="paragraph" w:customStyle="1" w:styleId="a1">
    <w:name w:val="图"/>
    <w:basedOn w:val="a2"/>
    <w:next w:val="a2"/>
    <w:qFormat/>
    <w:rsid w:val="00A04CBC"/>
    <w:pPr>
      <w:numPr>
        <w:ilvl w:val="1"/>
        <w:numId w:val="6"/>
      </w:numPr>
      <w:tabs>
        <w:tab w:val="left" w:pos="837"/>
      </w:tabs>
      <w:spacing w:line="240" w:lineRule="auto"/>
      <w:ind w:left="0" w:firstLine="0"/>
      <w:jc w:val="center"/>
    </w:pPr>
  </w:style>
  <w:style w:type="paragraph" w:customStyle="1" w:styleId="a0">
    <w:name w:val="示例"/>
    <w:basedOn w:val="a2"/>
    <w:next w:val="a2"/>
    <w:qFormat/>
    <w:rsid w:val="00A1085C"/>
    <w:pPr>
      <w:numPr>
        <w:ilvl w:val="7"/>
        <w:numId w:val="5"/>
      </w:numPr>
    </w:pPr>
    <w:rPr>
      <w:b/>
    </w:rPr>
  </w:style>
  <w:style w:type="character" w:customStyle="1" w:styleId="Char">
    <w:name w:val="页眉 Char"/>
    <w:basedOn w:val="a3"/>
    <w:link w:val="a8"/>
    <w:uiPriority w:val="99"/>
    <w:rsid w:val="000E6488"/>
    <w:rPr>
      <w:kern w:val="2"/>
      <w:sz w:val="18"/>
      <w:szCs w:val="18"/>
    </w:rPr>
  </w:style>
  <w:style w:type="character" w:styleId="af4">
    <w:name w:val="annotation reference"/>
    <w:basedOn w:val="a3"/>
    <w:semiHidden/>
    <w:unhideWhenUsed/>
    <w:rsid w:val="00AB0577"/>
    <w:rPr>
      <w:sz w:val="21"/>
      <w:szCs w:val="21"/>
    </w:rPr>
  </w:style>
  <w:style w:type="paragraph" w:styleId="af5">
    <w:name w:val="annotation text"/>
    <w:basedOn w:val="a2"/>
    <w:link w:val="Char3"/>
    <w:semiHidden/>
    <w:unhideWhenUsed/>
    <w:rsid w:val="00AB0577"/>
  </w:style>
  <w:style w:type="character" w:customStyle="1" w:styleId="Char3">
    <w:name w:val="批注文字 Char"/>
    <w:basedOn w:val="a3"/>
    <w:link w:val="af5"/>
    <w:semiHidden/>
    <w:rsid w:val="00AB0577"/>
    <w:rPr>
      <w:kern w:val="2"/>
      <w:sz w:val="24"/>
      <w:szCs w:val="22"/>
    </w:rPr>
  </w:style>
  <w:style w:type="paragraph" w:styleId="af6">
    <w:name w:val="annotation subject"/>
    <w:basedOn w:val="af5"/>
    <w:next w:val="af5"/>
    <w:link w:val="Char4"/>
    <w:semiHidden/>
    <w:unhideWhenUsed/>
    <w:rsid w:val="00AB0577"/>
    <w:rPr>
      <w:b/>
      <w:bCs/>
    </w:rPr>
  </w:style>
  <w:style w:type="character" w:customStyle="1" w:styleId="Char4">
    <w:name w:val="批注主题 Char"/>
    <w:basedOn w:val="Char3"/>
    <w:link w:val="af6"/>
    <w:semiHidden/>
    <w:rsid w:val="00AB0577"/>
    <w:rPr>
      <w:b/>
      <w:bCs/>
      <w:kern w:val="2"/>
      <w:sz w:val="24"/>
      <w:szCs w:val="22"/>
    </w:rPr>
  </w:style>
  <w:style w:type="paragraph" w:styleId="af7">
    <w:name w:val="Document Map"/>
    <w:basedOn w:val="a2"/>
    <w:link w:val="Char5"/>
    <w:semiHidden/>
    <w:unhideWhenUsed/>
    <w:rsid w:val="00B51608"/>
    <w:rPr>
      <w:rFonts w:ascii="宋体"/>
      <w:sz w:val="18"/>
      <w:szCs w:val="18"/>
    </w:rPr>
  </w:style>
  <w:style w:type="character" w:customStyle="1" w:styleId="Char5">
    <w:name w:val="文档结构图 Char"/>
    <w:basedOn w:val="a3"/>
    <w:link w:val="af7"/>
    <w:semiHidden/>
    <w:rsid w:val="00B51608"/>
    <w:rPr>
      <w:rFonts w:ascii="宋体"/>
      <w:kern w:val="2"/>
      <w:sz w:val="18"/>
      <w:szCs w:val="18"/>
    </w:rPr>
  </w:style>
  <w:style w:type="character" w:customStyle="1" w:styleId="apple-converted-space">
    <w:name w:val="apple-converted-space"/>
    <w:basedOn w:val="a3"/>
    <w:rsid w:val="00B51608"/>
  </w:style>
  <w:style w:type="paragraph" w:styleId="af8">
    <w:name w:val="Intense Quote"/>
    <w:basedOn w:val="a2"/>
    <w:next w:val="a2"/>
    <w:link w:val="Char6"/>
    <w:uiPriority w:val="30"/>
    <w:qFormat/>
    <w:rsid w:val="00F25FB8"/>
    <w:pPr>
      <w:pBdr>
        <w:bottom w:val="single" w:sz="4" w:space="4" w:color="4F81BD" w:themeColor="accent1"/>
      </w:pBdr>
      <w:spacing w:before="200" w:after="280"/>
      <w:ind w:left="936" w:right="936"/>
    </w:pPr>
    <w:rPr>
      <w:b/>
      <w:bCs/>
      <w:i/>
      <w:iCs/>
      <w:color w:val="4F81BD" w:themeColor="accent1"/>
    </w:rPr>
  </w:style>
  <w:style w:type="character" w:customStyle="1" w:styleId="Char6">
    <w:name w:val="明显引用 Char"/>
    <w:basedOn w:val="a3"/>
    <w:link w:val="af8"/>
    <w:uiPriority w:val="30"/>
    <w:rsid w:val="00F25FB8"/>
    <w:rPr>
      <w:b/>
      <w:bCs/>
      <w:i/>
      <w:iCs/>
      <w:color w:val="4F81BD" w:themeColor="accent1"/>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530">
      <w:bodyDiv w:val="1"/>
      <w:marLeft w:val="0"/>
      <w:marRight w:val="0"/>
      <w:marTop w:val="0"/>
      <w:marBottom w:val="0"/>
      <w:divBdr>
        <w:top w:val="none" w:sz="0" w:space="0" w:color="auto"/>
        <w:left w:val="none" w:sz="0" w:space="0" w:color="auto"/>
        <w:bottom w:val="none" w:sz="0" w:space="0" w:color="auto"/>
        <w:right w:val="none" w:sz="0" w:space="0" w:color="auto"/>
      </w:divBdr>
    </w:div>
    <w:div w:id="7147933">
      <w:bodyDiv w:val="1"/>
      <w:marLeft w:val="0"/>
      <w:marRight w:val="0"/>
      <w:marTop w:val="0"/>
      <w:marBottom w:val="0"/>
      <w:divBdr>
        <w:top w:val="none" w:sz="0" w:space="0" w:color="auto"/>
        <w:left w:val="none" w:sz="0" w:space="0" w:color="auto"/>
        <w:bottom w:val="none" w:sz="0" w:space="0" w:color="auto"/>
        <w:right w:val="none" w:sz="0" w:space="0" w:color="auto"/>
      </w:divBdr>
    </w:div>
    <w:div w:id="11273828">
      <w:bodyDiv w:val="1"/>
      <w:marLeft w:val="0"/>
      <w:marRight w:val="0"/>
      <w:marTop w:val="0"/>
      <w:marBottom w:val="0"/>
      <w:divBdr>
        <w:top w:val="none" w:sz="0" w:space="0" w:color="auto"/>
        <w:left w:val="none" w:sz="0" w:space="0" w:color="auto"/>
        <w:bottom w:val="none" w:sz="0" w:space="0" w:color="auto"/>
        <w:right w:val="none" w:sz="0" w:space="0" w:color="auto"/>
      </w:divBdr>
    </w:div>
    <w:div w:id="21251736">
      <w:bodyDiv w:val="1"/>
      <w:marLeft w:val="0"/>
      <w:marRight w:val="0"/>
      <w:marTop w:val="0"/>
      <w:marBottom w:val="0"/>
      <w:divBdr>
        <w:top w:val="none" w:sz="0" w:space="0" w:color="auto"/>
        <w:left w:val="none" w:sz="0" w:space="0" w:color="auto"/>
        <w:bottom w:val="none" w:sz="0" w:space="0" w:color="auto"/>
        <w:right w:val="none" w:sz="0" w:space="0" w:color="auto"/>
      </w:divBdr>
    </w:div>
    <w:div w:id="36010072">
      <w:bodyDiv w:val="1"/>
      <w:marLeft w:val="0"/>
      <w:marRight w:val="0"/>
      <w:marTop w:val="0"/>
      <w:marBottom w:val="0"/>
      <w:divBdr>
        <w:top w:val="none" w:sz="0" w:space="0" w:color="auto"/>
        <w:left w:val="none" w:sz="0" w:space="0" w:color="auto"/>
        <w:bottom w:val="none" w:sz="0" w:space="0" w:color="auto"/>
        <w:right w:val="none" w:sz="0" w:space="0" w:color="auto"/>
      </w:divBdr>
    </w:div>
    <w:div w:id="38475098">
      <w:bodyDiv w:val="1"/>
      <w:marLeft w:val="0"/>
      <w:marRight w:val="0"/>
      <w:marTop w:val="0"/>
      <w:marBottom w:val="0"/>
      <w:divBdr>
        <w:top w:val="none" w:sz="0" w:space="0" w:color="auto"/>
        <w:left w:val="none" w:sz="0" w:space="0" w:color="auto"/>
        <w:bottom w:val="none" w:sz="0" w:space="0" w:color="auto"/>
        <w:right w:val="none" w:sz="0" w:space="0" w:color="auto"/>
      </w:divBdr>
    </w:div>
    <w:div w:id="44573386">
      <w:bodyDiv w:val="1"/>
      <w:marLeft w:val="0"/>
      <w:marRight w:val="0"/>
      <w:marTop w:val="0"/>
      <w:marBottom w:val="0"/>
      <w:divBdr>
        <w:top w:val="none" w:sz="0" w:space="0" w:color="auto"/>
        <w:left w:val="none" w:sz="0" w:space="0" w:color="auto"/>
        <w:bottom w:val="none" w:sz="0" w:space="0" w:color="auto"/>
        <w:right w:val="none" w:sz="0" w:space="0" w:color="auto"/>
      </w:divBdr>
    </w:div>
    <w:div w:id="48963256">
      <w:bodyDiv w:val="1"/>
      <w:marLeft w:val="0"/>
      <w:marRight w:val="0"/>
      <w:marTop w:val="0"/>
      <w:marBottom w:val="0"/>
      <w:divBdr>
        <w:top w:val="none" w:sz="0" w:space="0" w:color="auto"/>
        <w:left w:val="none" w:sz="0" w:space="0" w:color="auto"/>
        <w:bottom w:val="none" w:sz="0" w:space="0" w:color="auto"/>
        <w:right w:val="none" w:sz="0" w:space="0" w:color="auto"/>
      </w:divBdr>
    </w:div>
    <w:div w:id="55204887">
      <w:bodyDiv w:val="1"/>
      <w:marLeft w:val="0"/>
      <w:marRight w:val="0"/>
      <w:marTop w:val="0"/>
      <w:marBottom w:val="0"/>
      <w:divBdr>
        <w:top w:val="none" w:sz="0" w:space="0" w:color="auto"/>
        <w:left w:val="none" w:sz="0" w:space="0" w:color="auto"/>
        <w:bottom w:val="none" w:sz="0" w:space="0" w:color="auto"/>
        <w:right w:val="none" w:sz="0" w:space="0" w:color="auto"/>
      </w:divBdr>
    </w:div>
    <w:div w:id="68037581">
      <w:bodyDiv w:val="1"/>
      <w:marLeft w:val="0"/>
      <w:marRight w:val="0"/>
      <w:marTop w:val="0"/>
      <w:marBottom w:val="0"/>
      <w:divBdr>
        <w:top w:val="none" w:sz="0" w:space="0" w:color="auto"/>
        <w:left w:val="none" w:sz="0" w:space="0" w:color="auto"/>
        <w:bottom w:val="none" w:sz="0" w:space="0" w:color="auto"/>
        <w:right w:val="none" w:sz="0" w:space="0" w:color="auto"/>
      </w:divBdr>
    </w:div>
    <w:div w:id="84883912">
      <w:bodyDiv w:val="1"/>
      <w:marLeft w:val="0"/>
      <w:marRight w:val="0"/>
      <w:marTop w:val="0"/>
      <w:marBottom w:val="0"/>
      <w:divBdr>
        <w:top w:val="none" w:sz="0" w:space="0" w:color="auto"/>
        <w:left w:val="none" w:sz="0" w:space="0" w:color="auto"/>
        <w:bottom w:val="none" w:sz="0" w:space="0" w:color="auto"/>
        <w:right w:val="none" w:sz="0" w:space="0" w:color="auto"/>
      </w:divBdr>
    </w:div>
    <w:div w:id="94059748">
      <w:bodyDiv w:val="1"/>
      <w:marLeft w:val="0"/>
      <w:marRight w:val="0"/>
      <w:marTop w:val="0"/>
      <w:marBottom w:val="0"/>
      <w:divBdr>
        <w:top w:val="none" w:sz="0" w:space="0" w:color="auto"/>
        <w:left w:val="none" w:sz="0" w:space="0" w:color="auto"/>
        <w:bottom w:val="none" w:sz="0" w:space="0" w:color="auto"/>
        <w:right w:val="none" w:sz="0" w:space="0" w:color="auto"/>
      </w:divBdr>
    </w:div>
    <w:div w:id="111097951">
      <w:bodyDiv w:val="1"/>
      <w:marLeft w:val="0"/>
      <w:marRight w:val="0"/>
      <w:marTop w:val="0"/>
      <w:marBottom w:val="0"/>
      <w:divBdr>
        <w:top w:val="none" w:sz="0" w:space="0" w:color="auto"/>
        <w:left w:val="none" w:sz="0" w:space="0" w:color="auto"/>
        <w:bottom w:val="none" w:sz="0" w:space="0" w:color="auto"/>
        <w:right w:val="none" w:sz="0" w:space="0" w:color="auto"/>
      </w:divBdr>
    </w:div>
    <w:div w:id="181281045">
      <w:bodyDiv w:val="1"/>
      <w:marLeft w:val="0"/>
      <w:marRight w:val="0"/>
      <w:marTop w:val="0"/>
      <w:marBottom w:val="0"/>
      <w:divBdr>
        <w:top w:val="none" w:sz="0" w:space="0" w:color="auto"/>
        <w:left w:val="none" w:sz="0" w:space="0" w:color="auto"/>
        <w:bottom w:val="none" w:sz="0" w:space="0" w:color="auto"/>
        <w:right w:val="none" w:sz="0" w:space="0" w:color="auto"/>
      </w:divBdr>
    </w:div>
    <w:div w:id="207381118">
      <w:bodyDiv w:val="1"/>
      <w:marLeft w:val="0"/>
      <w:marRight w:val="0"/>
      <w:marTop w:val="0"/>
      <w:marBottom w:val="0"/>
      <w:divBdr>
        <w:top w:val="none" w:sz="0" w:space="0" w:color="auto"/>
        <w:left w:val="none" w:sz="0" w:space="0" w:color="auto"/>
        <w:bottom w:val="none" w:sz="0" w:space="0" w:color="auto"/>
        <w:right w:val="none" w:sz="0" w:space="0" w:color="auto"/>
      </w:divBdr>
    </w:div>
    <w:div w:id="240992398">
      <w:bodyDiv w:val="1"/>
      <w:marLeft w:val="0"/>
      <w:marRight w:val="0"/>
      <w:marTop w:val="0"/>
      <w:marBottom w:val="0"/>
      <w:divBdr>
        <w:top w:val="none" w:sz="0" w:space="0" w:color="auto"/>
        <w:left w:val="none" w:sz="0" w:space="0" w:color="auto"/>
        <w:bottom w:val="none" w:sz="0" w:space="0" w:color="auto"/>
        <w:right w:val="none" w:sz="0" w:space="0" w:color="auto"/>
      </w:divBdr>
    </w:div>
    <w:div w:id="267735931">
      <w:bodyDiv w:val="1"/>
      <w:marLeft w:val="0"/>
      <w:marRight w:val="0"/>
      <w:marTop w:val="0"/>
      <w:marBottom w:val="0"/>
      <w:divBdr>
        <w:top w:val="none" w:sz="0" w:space="0" w:color="auto"/>
        <w:left w:val="none" w:sz="0" w:space="0" w:color="auto"/>
        <w:bottom w:val="none" w:sz="0" w:space="0" w:color="auto"/>
        <w:right w:val="none" w:sz="0" w:space="0" w:color="auto"/>
      </w:divBdr>
      <w:divsChild>
        <w:div w:id="416247085">
          <w:marLeft w:val="0"/>
          <w:marRight w:val="0"/>
          <w:marTop w:val="0"/>
          <w:marBottom w:val="0"/>
          <w:divBdr>
            <w:top w:val="none" w:sz="0" w:space="0" w:color="auto"/>
            <w:left w:val="none" w:sz="0" w:space="0" w:color="auto"/>
            <w:bottom w:val="none" w:sz="0" w:space="0" w:color="auto"/>
            <w:right w:val="none" w:sz="0" w:space="0" w:color="auto"/>
          </w:divBdr>
          <w:divsChild>
            <w:div w:id="10919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0137">
      <w:bodyDiv w:val="1"/>
      <w:marLeft w:val="0"/>
      <w:marRight w:val="0"/>
      <w:marTop w:val="0"/>
      <w:marBottom w:val="0"/>
      <w:divBdr>
        <w:top w:val="none" w:sz="0" w:space="0" w:color="auto"/>
        <w:left w:val="none" w:sz="0" w:space="0" w:color="auto"/>
        <w:bottom w:val="none" w:sz="0" w:space="0" w:color="auto"/>
        <w:right w:val="none" w:sz="0" w:space="0" w:color="auto"/>
      </w:divBdr>
    </w:div>
    <w:div w:id="293950024">
      <w:bodyDiv w:val="1"/>
      <w:marLeft w:val="0"/>
      <w:marRight w:val="0"/>
      <w:marTop w:val="0"/>
      <w:marBottom w:val="0"/>
      <w:divBdr>
        <w:top w:val="none" w:sz="0" w:space="0" w:color="auto"/>
        <w:left w:val="none" w:sz="0" w:space="0" w:color="auto"/>
        <w:bottom w:val="none" w:sz="0" w:space="0" w:color="auto"/>
        <w:right w:val="none" w:sz="0" w:space="0" w:color="auto"/>
      </w:divBdr>
    </w:div>
    <w:div w:id="331685879">
      <w:bodyDiv w:val="1"/>
      <w:marLeft w:val="0"/>
      <w:marRight w:val="0"/>
      <w:marTop w:val="0"/>
      <w:marBottom w:val="0"/>
      <w:divBdr>
        <w:top w:val="none" w:sz="0" w:space="0" w:color="auto"/>
        <w:left w:val="none" w:sz="0" w:space="0" w:color="auto"/>
        <w:bottom w:val="none" w:sz="0" w:space="0" w:color="auto"/>
        <w:right w:val="none" w:sz="0" w:space="0" w:color="auto"/>
      </w:divBdr>
    </w:div>
    <w:div w:id="348652219">
      <w:bodyDiv w:val="1"/>
      <w:marLeft w:val="0"/>
      <w:marRight w:val="0"/>
      <w:marTop w:val="0"/>
      <w:marBottom w:val="0"/>
      <w:divBdr>
        <w:top w:val="none" w:sz="0" w:space="0" w:color="auto"/>
        <w:left w:val="none" w:sz="0" w:space="0" w:color="auto"/>
        <w:bottom w:val="none" w:sz="0" w:space="0" w:color="auto"/>
        <w:right w:val="none" w:sz="0" w:space="0" w:color="auto"/>
      </w:divBdr>
    </w:div>
    <w:div w:id="389546151">
      <w:bodyDiv w:val="1"/>
      <w:marLeft w:val="0"/>
      <w:marRight w:val="0"/>
      <w:marTop w:val="0"/>
      <w:marBottom w:val="0"/>
      <w:divBdr>
        <w:top w:val="none" w:sz="0" w:space="0" w:color="auto"/>
        <w:left w:val="none" w:sz="0" w:space="0" w:color="auto"/>
        <w:bottom w:val="none" w:sz="0" w:space="0" w:color="auto"/>
        <w:right w:val="none" w:sz="0" w:space="0" w:color="auto"/>
      </w:divBdr>
      <w:divsChild>
        <w:div w:id="1626502500">
          <w:marLeft w:val="0"/>
          <w:marRight w:val="0"/>
          <w:marTop w:val="0"/>
          <w:marBottom w:val="0"/>
          <w:divBdr>
            <w:top w:val="none" w:sz="0" w:space="0" w:color="auto"/>
            <w:left w:val="none" w:sz="0" w:space="0" w:color="auto"/>
            <w:bottom w:val="none" w:sz="0" w:space="0" w:color="auto"/>
            <w:right w:val="none" w:sz="0" w:space="0" w:color="auto"/>
          </w:divBdr>
        </w:div>
      </w:divsChild>
    </w:div>
    <w:div w:id="390616856">
      <w:bodyDiv w:val="1"/>
      <w:marLeft w:val="0"/>
      <w:marRight w:val="0"/>
      <w:marTop w:val="0"/>
      <w:marBottom w:val="0"/>
      <w:divBdr>
        <w:top w:val="none" w:sz="0" w:space="0" w:color="auto"/>
        <w:left w:val="none" w:sz="0" w:space="0" w:color="auto"/>
        <w:bottom w:val="none" w:sz="0" w:space="0" w:color="auto"/>
        <w:right w:val="none" w:sz="0" w:space="0" w:color="auto"/>
      </w:divBdr>
    </w:div>
    <w:div w:id="392700743">
      <w:bodyDiv w:val="1"/>
      <w:marLeft w:val="0"/>
      <w:marRight w:val="0"/>
      <w:marTop w:val="0"/>
      <w:marBottom w:val="0"/>
      <w:divBdr>
        <w:top w:val="none" w:sz="0" w:space="0" w:color="auto"/>
        <w:left w:val="none" w:sz="0" w:space="0" w:color="auto"/>
        <w:bottom w:val="none" w:sz="0" w:space="0" w:color="auto"/>
        <w:right w:val="none" w:sz="0" w:space="0" w:color="auto"/>
      </w:divBdr>
    </w:div>
    <w:div w:id="423692911">
      <w:bodyDiv w:val="1"/>
      <w:marLeft w:val="0"/>
      <w:marRight w:val="0"/>
      <w:marTop w:val="0"/>
      <w:marBottom w:val="0"/>
      <w:divBdr>
        <w:top w:val="none" w:sz="0" w:space="0" w:color="auto"/>
        <w:left w:val="none" w:sz="0" w:space="0" w:color="auto"/>
        <w:bottom w:val="none" w:sz="0" w:space="0" w:color="auto"/>
        <w:right w:val="none" w:sz="0" w:space="0" w:color="auto"/>
      </w:divBdr>
    </w:div>
    <w:div w:id="432281663">
      <w:bodyDiv w:val="1"/>
      <w:marLeft w:val="0"/>
      <w:marRight w:val="0"/>
      <w:marTop w:val="0"/>
      <w:marBottom w:val="0"/>
      <w:divBdr>
        <w:top w:val="none" w:sz="0" w:space="0" w:color="auto"/>
        <w:left w:val="none" w:sz="0" w:space="0" w:color="auto"/>
        <w:bottom w:val="none" w:sz="0" w:space="0" w:color="auto"/>
        <w:right w:val="none" w:sz="0" w:space="0" w:color="auto"/>
      </w:divBdr>
    </w:div>
    <w:div w:id="448470891">
      <w:bodyDiv w:val="1"/>
      <w:marLeft w:val="0"/>
      <w:marRight w:val="0"/>
      <w:marTop w:val="0"/>
      <w:marBottom w:val="0"/>
      <w:divBdr>
        <w:top w:val="none" w:sz="0" w:space="0" w:color="auto"/>
        <w:left w:val="none" w:sz="0" w:space="0" w:color="auto"/>
        <w:bottom w:val="none" w:sz="0" w:space="0" w:color="auto"/>
        <w:right w:val="none" w:sz="0" w:space="0" w:color="auto"/>
      </w:divBdr>
    </w:div>
    <w:div w:id="451293074">
      <w:bodyDiv w:val="1"/>
      <w:marLeft w:val="0"/>
      <w:marRight w:val="0"/>
      <w:marTop w:val="0"/>
      <w:marBottom w:val="0"/>
      <w:divBdr>
        <w:top w:val="none" w:sz="0" w:space="0" w:color="auto"/>
        <w:left w:val="none" w:sz="0" w:space="0" w:color="auto"/>
        <w:bottom w:val="none" w:sz="0" w:space="0" w:color="auto"/>
        <w:right w:val="none" w:sz="0" w:space="0" w:color="auto"/>
      </w:divBdr>
    </w:div>
    <w:div w:id="451676491">
      <w:bodyDiv w:val="1"/>
      <w:marLeft w:val="0"/>
      <w:marRight w:val="0"/>
      <w:marTop w:val="0"/>
      <w:marBottom w:val="0"/>
      <w:divBdr>
        <w:top w:val="none" w:sz="0" w:space="0" w:color="auto"/>
        <w:left w:val="none" w:sz="0" w:space="0" w:color="auto"/>
        <w:bottom w:val="none" w:sz="0" w:space="0" w:color="auto"/>
        <w:right w:val="none" w:sz="0" w:space="0" w:color="auto"/>
      </w:divBdr>
    </w:div>
    <w:div w:id="451945913">
      <w:bodyDiv w:val="1"/>
      <w:marLeft w:val="0"/>
      <w:marRight w:val="0"/>
      <w:marTop w:val="0"/>
      <w:marBottom w:val="0"/>
      <w:divBdr>
        <w:top w:val="none" w:sz="0" w:space="0" w:color="auto"/>
        <w:left w:val="none" w:sz="0" w:space="0" w:color="auto"/>
        <w:bottom w:val="none" w:sz="0" w:space="0" w:color="auto"/>
        <w:right w:val="none" w:sz="0" w:space="0" w:color="auto"/>
      </w:divBdr>
    </w:div>
    <w:div w:id="452941655">
      <w:bodyDiv w:val="1"/>
      <w:marLeft w:val="0"/>
      <w:marRight w:val="0"/>
      <w:marTop w:val="0"/>
      <w:marBottom w:val="0"/>
      <w:divBdr>
        <w:top w:val="none" w:sz="0" w:space="0" w:color="auto"/>
        <w:left w:val="none" w:sz="0" w:space="0" w:color="auto"/>
        <w:bottom w:val="none" w:sz="0" w:space="0" w:color="auto"/>
        <w:right w:val="none" w:sz="0" w:space="0" w:color="auto"/>
      </w:divBdr>
    </w:div>
    <w:div w:id="459342385">
      <w:bodyDiv w:val="1"/>
      <w:marLeft w:val="0"/>
      <w:marRight w:val="0"/>
      <w:marTop w:val="0"/>
      <w:marBottom w:val="0"/>
      <w:divBdr>
        <w:top w:val="none" w:sz="0" w:space="0" w:color="auto"/>
        <w:left w:val="none" w:sz="0" w:space="0" w:color="auto"/>
        <w:bottom w:val="none" w:sz="0" w:space="0" w:color="auto"/>
        <w:right w:val="none" w:sz="0" w:space="0" w:color="auto"/>
      </w:divBdr>
    </w:div>
    <w:div w:id="483399963">
      <w:bodyDiv w:val="1"/>
      <w:marLeft w:val="0"/>
      <w:marRight w:val="0"/>
      <w:marTop w:val="0"/>
      <w:marBottom w:val="0"/>
      <w:divBdr>
        <w:top w:val="none" w:sz="0" w:space="0" w:color="auto"/>
        <w:left w:val="none" w:sz="0" w:space="0" w:color="auto"/>
        <w:bottom w:val="none" w:sz="0" w:space="0" w:color="auto"/>
        <w:right w:val="none" w:sz="0" w:space="0" w:color="auto"/>
      </w:divBdr>
    </w:div>
    <w:div w:id="515996304">
      <w:bodyDiv w:val="1"/>
      <w:marLeft w:val="0"/>
      <w:marRight w:val="0"/>
      <w:marTop w:val="0"/>
      <w:marBottom w:val="0"/>
      <w:divBdr>
        <w:top w:val="none" w:sz="0" w:space="0" w:color="auto"/>
        <w:left w:val="none" w:sz="0" w:space="0" w:color="auto"/>
        <w:bottom w:val="none" w:sz="0" w:space="0" w:color="auto"/>
        <w:right w:val="none" w:sz="0" w:space="0" w:color="auto"/>
      </w:divBdr>
    </w:div>
    <w:div w:id="517236455">
      <w:bodyDiv w:val="1"/>
      <w:marLeft w:val="0"/>
      <w:marRight w:val="0"/>
      <w:marTop w:val="0"/>
      <w:marBottom w:val="0"/>
      <w:divBdr>
        <w:top w:val="none" w:sz="0" w:space="0" w:color="auto"/>
        <w:left w:val="none" w:sz="0" w:space="0" w:color="auto"/>
        <w:bottom w:val="none" w:sz="0" w:space="0" w:color="auto"/>
        <w:right w:val="none" w:sz="0" w:space="0" w:color="auto"/>
      </w:divBdr>
    </w:div>
    <w:div w:id="522863372">
      <w:bodyDiv w:val="1"/>
      <w:marLeft w:val="0"/>
      <w:marRight w:val="0"/>
      <w:marTop w:val="0"/>
      <w:marBottom w:val="0"/>
      <w:divBdr>
        <w:top w:val="none" w:sz="0" w:space="0" w:color="auto"/>
        <w:left w:val="none" w:sz="0" w:space="0" w:color="auto"/>
        <w:bottom w:val="none" w:sz="0" w:space="0" w:color="auto"/>
        <w:right w:val="none" w:sz="0" w:space="0" w:color="auto"/>
      </w:divBdr>
    </w:div>
    <w:div w:id="572667348">
      <w:bodyDiv w:val="1"/>
      <w:marLeft w:val="0"/>
      <w:marRight w:val="0"/>
      <w:marTop w:val="0"/>
      <w:marBottom w:val="0"/>
      <w:divBdr>
        <w:top w:val="none" w:sz="0" w:space="0" w:color="auto"/>
        <w:left w:val="none" w:sz="0" w:space="0" w:color="auto"/>
        <w:bottom w:val="none" w:sz="0" w:space="0" w:color="auto"/>
        <w:right w:val="none" w:sz="0" w:space="0" w:color="auto"/>
      </w:divBdr>
      <w:divsChild>
        <w:div w:id="51468435">
          <w:marLeft w:val="0"/>
          <w:marRight w:val="0"/>
          <w:marTop w:val="0"/>
          <w:marBottom w:val="0"/>
          <w:divBdr>
            <w:top w:val="none" w:sz="0" w:space="0" w:color="auto"/>
            <w:left w:val="none" w:sz="0" w:space="0" w:color="auto"/>
            <w:bottom w:val="none" w:sz="0" w:space="0" w:color="auto"/>
            <w:right w:val="none" w:sz="0" w:space="0" w:color="auto"/>
          </w:divBdr>
        </w:div>
      </w:divsChild>
    </w:div>
    <w:div w:id="574440812">
      <w:bodyDiv w:val="1"/>
      <w:marLeft w:val="0"/>
      <w:marRight w:val="0"/>
      <w:marTop w:val="0"/>
      <w:marBottom w:val="0"/>
      <w:divBdr>
        <w:top w:val="none" w:sz="0" w:space="0" w:color="auto"/>
        <w:left w:val="none" w:sz="0" w:space="0" w:color="auto"/>
        <w:bottom w:val="none" w:sz="0" w:space="0" w:color="auto"/>
        <w:right w:val="none" w:sz="0" w:space="0" w:color="auto"/>
      </w:divBdr>
    </w:div>
    <w:div w:id="578369010">
      <w:bodyDiv w:val="1"/>
      <w:marLeft w:val="0"/>
      <w:marRight w:val="0"/>
      <w:marTop w:val="0"/>
      <w:marBottom w:val="0"/>
      <w:divBdr>
        <w:top w:val="none" w:sz="0" w:space="0" w:color="auto"/>
        <w:left w:val="none" w:sz="0" w:space="0" w:color="auto"/>
        <w:bottom w:val="none" w:sz="0" w:space="0" w:color="auto"/>
        <w:right w:val="none" w:sz="0" w:space="0" w:color="auto"/>
      </w:divBdr>
    </w:div>
    <w:div w:id="584730886">
      <w:bodyDiv w:val="1"/>
      <w:marLeft w:val="0"/>
      <w:marRight w:val="0"/>
      <w:marTop w:val="0"/>
      <w:marBottom w:val="0"/>
      <w:divBdr>
        <w:top w:val="none" w:sz="0" w:space="0" w:color="auto"/>
        <w:left w:val="none" w:sz="0" w:space="0" w:color="auto"/>
        <w:bottom w:val="none" w:sz="0" w:space="0" w:color="auto"/>
        <w:right w:val="none" w:sz="0" w:space="0" w:color="auto"/>
      </w:divBdr>
    </w:div>
    <w:div w:id="586115987">
      <w:bodyDiv w:val="1"/>
      <w:marLeft w:val="0"/>
      <w:marRight w:val="0"/>
      <w:marTop w:val="0"/>
      <w:marBottom w:val="0"/>
      <w:divBdr>
        <w:top w:val="none" w:sz="0" w:space="0" w:color="auto"/>
        <w:left w:val="none" w:sz="0" w:space="0" w:color="auto"/>
        <w:bottom w:val="none" w:sz="0" w:space="0" w:color="auto"/>
        <w:right w:val="none" w:sz="0" w:space="0" w:color="auto"/>
      </w:divBdr>
    </w:div>
    <w:div w:id="607084622">
      <w:bodyDiv w:val="1"/>
      <w:marLeft w:val="0"/>
      <w:marRight w:val="0"/>
      <w:marTop w:val="0"/>
      <w:marBottom w:val="0"/>
      <w:divBdr>
        <w:top w:val="none" w:sz="0" w:space="0" w:color="auto"/>
        <w:left w:val="none" w:sz="0" w:space="0" w:color="auto"/>
        <w:bottom w:val="none" w:sz="0" w:space="0" w:color="auto"/>
        <w:right w:val="none" w:sz="0" w:space="0" w:color="auto"/>
      </w:divBdr>
    </w:div>
    <w:div w:id="630281850">
      <w:bodyDiv w:val="1"/>
      <w:marLeft w:val="0"/>
      <w:marRight w:val="0"/>
      <w:marTop w:val="0"/>
      <w:marBottom w:val="0"/>
      <w:divBdr>
        <w:top w:val="none" w:sz="0" w:space="0" w:color="auto"/>
        <w:left w:val="none" w:sz="0" w:space="0" w:color="auto"/>
        <w:bottom w:val="none" w:sz="0" w:space="0" w:color="auto"/>
        <w:right w:val="none" w:sz="0" w:space="0" w:color="auto"/>
      </w:divBdr>
      <w:divsChild>
        <w:div w:id="1720324275">
          <w:marLeft w:val="0"/>
          <w:marRight w:val="0"/>
          <w:marTop w:val="0"/>
          <w:marBottom w:val="0"/>
          <w:divBdr>
            <w:top w:val="none" w:sz="0" w:space="0" w:color="auto"/>
            <w:left w:val="none" w:sz="0" w:space="0" w:color="auto"/>
            <w:bottom w:val="none" w:sz="0" w:space="0" w:color="auto"/>
            <w:right w:val="none" w:sz="0" w:space="0" w:color="auto"/>
          </w:divBdr>
        </w:div>
      </w:divsChild>
    </w:div>
    <w:div w:id="631599784">
      <w:bodyDiv w:val="1"/>
      <w:marLeft w:val="0"/>
      <w:marRight w:val="0"/>
      <w:marTop w:val="0"/>
      <w:marBottom w:val="0"/>
      <w:divBdr>
        <w:top w:val="none" w:sz="0" w:space="0" w:color="auto"/>
        <w:left w:val="none" w:sz="0" w:space="0" w:color="auto"/>
        <w:bottom w:val="none" w:sz="0" w:space="0" w:color="auto"/>
        <w:right w:val="none" w:sz="0" w:space="0" w:color="auto"/>
      </w:divBdr>
    </w:div>
    <w:div w:id="636686317">
      <w:bodyDiv w:val="1"/>
      <w:marLeft w:val="0"/>
      <w:marRight w:val="0"/>
      <w:marTop w:val="0"/>
      <w:marBottom w:val="0"/>
      <w:divBdr>
        <w:top w:val="none" w:sz="0" w:space="0" w:color="auto"/>
        <w:left w:val="none" w:sz="0" w:space="0" w:color="auto"/>
        <w:bottom w:val="none" w:sz="0" w:space="0" w:color="auto"/>
        <w:right w:val="none" w:sz="0" w:space="0" w:color="auto"/>
      </w:divBdr>
    </w:div>
    <w:div w:id="637883868">
      <w:bodyDiv w:val="1"/>
      <w:marLeft w:val="0"/>
      <w:marRight w:val="0"/>
      <w:marTop w:val="0"/>
      <w:marBottom w:val="0"/>
      <w:divBdr>
        <w:top w:val="none" w:sz="0" w:space="0" w:color="auto"/>
        <w:left w:val="none" w:sz="0" w:space="0" w:color="auto"/>
        <w:bottom w:val="none" w:sz="0" w:space="0" w:color="auto"/>
        <w:right w:val="none" w:sz="0" w:space="0" w:color="auto"/>
      </w:divBdr>
    </w:div>
    <w:div w:id="645017276">
      <w:bodyDiv w:val="1"/>
      <w:marLeft w:val="0"/>
      <w:marRight w:val="0"/>
      <w:marTop w:val="0"/>
      <w:marBottom w:val="0"/>
      <w:divBdr>
        <w:top w:val="none" w:sz="0" w:space="0" w:color="auto"/>
        <w:left w:val="none" w:sz="0" w:space="0" w:color="auto"/>
        <w:bottom w:val="none" w:sz="0" w:space="0" w:color="auto"/>
        <w:right w:val="none" w:sz="0" w:space="0" w:color="auto"/>
      </w:divBdr>
    </w:div>
    <w:div w:id="649796905">
      <w:bodyDiv w:val="1"/>
      <w:marLeft w:val="0"/>
      <w:marRight w:val="0"/>
      <w:marTop w:val="0"/>
      <w:marBottom w:val="0"/>
      <w:divBdr>
        <w:top w:val="none" w:sz="0" w:space="0" w:color="auto"/>
        <w:left w:val="none" w:sz="0" w:space="0" w:color="auto"/>
        <w:bottom w:val="none" w:sz="0" w:space="0" w:color="auto"/>
        <w:right w:val="none" w:sz="0" w:space="0" w:color="auto"/>
      </w:divBdr>
    </w:div>
    <w:div w:id="661618680">
      <w:bodyDiv w:val="1"/>
      <w:marLeft w:val="0"/>
      <w:marRight w:val="0"/>
      <w:marTop w:val="0"/>
      <w:marBottom w:val="0"/>
      <w:divBdr>
        <w:top w:val="none" w:sz="0" w:space="0" w:color="auto"/>
        <w:left w:val="none" w:sz="0" w:space="0" w:color="auto"/>
        <w:bottom w:val="none" w:sz="0" w:space="0" w:color="auto"/>
        <w:right w:val="none" w:sz="0" w:space="0" w:color="auto"/>
      </w:divBdr>
    </w:div>
    <w:div w:id="663121390">
      <w:bodyDiv w:val="1"/>
      <w:marLeft w:val="0"/>
      <w:marRight w:val="0"/>
      <w:marTop w:val="0"/>
      <w:marBottom w:val="0"/>
      <w:divBdr>
        <w:top w:val="none" w:sz="0" w:space="0" w:color="auto"/>
        <w:left w:val="none" w:sz="0" w:space="0" w:color="auto"/>
        <w:bottom w:val="none" w:sz="0" w:space="0" w:color="auto"/>
        <w:right w:val="none" w:sz="0" w:space="0" w:color="auto"/>
      </w:divBdr>
    </w:div>
    <w:div w:id="663362082">
      <w:bodyDiv w:val="1"/>
      <w:marLeft w:val="0"/>
      <w:marRight w:val="0"/>
      <w:marTop w:val="0"/>
      <w:marBottom w:val="0"/>
      <w:divBdr>
        <w:top w:val="none" w:sz="0" w:space="0" w:color="auto"/>
        <w:left w:val="none" w:sz="0" w:space="0" w:color="auto"/>
        <w:bottom w:val="none" w:sz="0" w:space="0" w:color="auto"/>
        <w:right w:val="none" w:sz="0" w:space="0" w:color="auto"/>
      </w:divBdr>
    </w:div>
    <w:div w:id="668826156">
      <w:bodyDiv w:val="1"/>
      <w:marLeft w:val="0"/>
      <w:marRight w:val="0"/>
      <w:marTop w:val="0"/>
      <w:marBottom w:val="0"/>
      <w:divBdr>
        <w:top w:val="none" w:sz="0" w:space="0" w:color="auto"/>
        <w:left w:val="none" w:sz="0" w:space="0" w:color="auto"/>
        <w:bottom w:val="none" w:sz="0" w:space="0" w:color="auto"/>
        <w:right w:val="none" w:sz="0" w:space="0" w:color="auto"/>
      </w:divBdr>
    </w:div>
    <w:div w:id="671759213">
      <w:bodyDiv w:val="1"/>
      <w:marLeft w:val="0"/>
      <w:marRight w:val="0"/>
      <w:marTop w:val="0"/>
      <w:marBottom w:val="0"/>
      <w:divBdr>
        <w:top w:val="none" w:sz="0" w:space="0" w:color="auto"/>
        <w:left w:val="none" w:sz="0" w:space="0" w:color="auto"/>
        <w:bottom w:val="none" w:sz="0" w:space="0" w:color="auto"/>
        <w:right w:val="none" w:sz="0" w:space="0" w:color="auto"/>
      </w:divBdr>
    </w:div>
    <w:div w:id="672220828">
      <w:bodyDiv w:val="1"/>
      <w:marLeft w:val="0"/>
      <w:marRight w:val="0"/>
      <w:marTop w:val="0"/>
      <w:marBottom w:val="0"/>
      <w:divBdr>
        <w:top w:val="none" w:sz="0" w:space="0" w:color="auto"/>
        <w:left w:val="none" w:sz="0" w:space="0" w:color="auto"/>
        <w:bottom w:val="none" w:sz="0" w:space="0" w:color="auto"/>
        <w:right w:val="none" w:sz="0" w:space="0" w:color="auto"/>
      </w:divBdr>
    </w:div>
    <w:div w:id="672411256">
      <w:bodyDiv w:val="1"/>
      <w:marLeft w:val="0"/>
      <w:marRight w:val="0"/>
      <w:marTop w:val="0"/>
      <w:marBottom w:val="0"/>
      <w:divBdr>
        <w:top w:val="none" w:sz="0" w:space="0" w:color="auto"/>
        <w:left w:val="none" w:sz="0" w:space="0" w:color="auto"/>
        <w:bottom w:val="none" w:sz="0" w:space="0" w:color="auto"/>
        <w:right w:val="none" w:sz="0" w:space="0" w:color="auto"/>
      </w:divBdr>
    </w:div>
    <w:div w:id="686298933">
      <w:bodyDiv w:val="1"/>
      <w:marLeft w:val="0"/>
      <w:marRight w:val="0"/>
      <w:marTop w:val="0"/>
      <w:marBottom w:val="0"/>
      <w:divBdr>
        <w:top w:val="none" w:sz="0" w:space="0" w:color="auto"/>
        <w:left w:val="none" w:sz="0" w:space="0" w:color="auto"/>
        <w:bottom w:val="none" w:sz="0" w:space="0" w:color="auto"/>
        <w:right w:val="none" w:sz="0" w:space="0" w:color="auto"/>
      </w:divBdr>
    </w:div>
    <w:div w:id="698623114">
      <w:bodyDiv w:val="1"/>
      <w:marLeft w:val="0"/>
      <w:marRight w:val="0"/>
      <w:marTop w:val="0"/>
      <w:marBottom w:val="0"/>
      <w:divBdr>
        <w:top w:val="none" w:sz="0" w:space="0" w:color="auto"/>
        <w:left w:val="none" w:sz="0" w:space="0" w:color="auto"/>
        <w:bottom w:val="none" w:sz="0" w:space="0" w:color="auto"/>
        <w:right w:val="none" w:sz="0" w:space="0" w:color="auto"/>
      </w:divBdr>
    </w:div>
    <w:div w:id="710109604">
      <w:bodyDiv w:val="1"/>
      <w:marLeft w:val="0"/>
      <w:marRight w:val="0"/>
      <w:marTop w:val="0"/>
      <w:marBottom w:val="0"/>
      <w:divBdr>
        <w:top w:val="none" w:sz="0" w:space="0" w:color="auto"/>
        <w:left w:val="none" w:sz="0" w:space="0" w:color="auto"/>
        <w:bottom w:val="none" w:sz="0" w:space="0" w:color="auto"/>
        <w:right w:val="none" w:sz="0" w:space="0" w:color="auto"/>
      </w:divBdr>
    </w:div>
    <w:div w:id="719521989">
      <w:bodyDiv w:val="1"/>
      <w:marLeft w:val="0"/>
      <w:marRight w:val="0"/>
      <w:marTop w:val="0"/>
      <w:marBottom w:val="0"/>
      <w:divBdr>
        <w:top w:val="none" w:sz="0" w:space="0" w:color="auto"/>
        <w:left w:val="none" w:sz="0" w:space="0" w:color="auto"/>
        <w:bottom w:val="none" w:sz="0" w:space="0" w:color="auto"/>
        <w:right w:val="none" w:sz="0" w:space="0" w:color="auto"/>
      </w:divBdr>
    </w:div>
    <w:div w:id="742987939">
      <w:bodyDiv w:val="1"/>
      <w:marLeft w:val="0"/>
      <w:marRight w:val="0"/>
      <w:marTop w:val="0"/>
      <w:marBottom w:val="0"/>
      <w:divBdr>
        <w:top w:val="none" w:sz="0" w:space="0" w:color="auto"/>
        <w:left w:val="none" w:sz="0" w:space="0" w:color="auto"/>
        <w:bottom w:val="none" w:sz="0" w:space="0" w:color="auto"/>
        <w:right w:val="none" w:sz="0" w:space="0" w:color="auto"/>
      </w:divBdr>
    </w:div>
    <w:div w:id="753822774">
      <w:bodyDiv w:val="1"/>
      <w:marLeft w:val="0"/>
      <w:marRight w:val="0"/>
      <w:marTop w:val="0"/>
      <w:marBottom w:val="0"/>
      <w:divBdr>
        <w:top w:val="none" w:sz="0" w:space="0" w:color="auto"/>
        <w:left w:val="none" w:sz="0" w:space="0" w:color="auto"/>
        <w:bottom w:val="none" w:sz="0" w:space="0" w:color="auto"/>
        <w:right w:val="none" w:sz="0" w:space="0" w:color="auto"/>
      </w:divBdr>
    </w:div>
    <w:div w:id="756293490">
      <w:bodyDiv w:val="1"/>
      <w:marLeft w:val="0"/>
      <w:marRight w:val="0"/>
      <w:marTop w:val="0"/>
      <w:marBottom w:val="0"/>
      <w:divBdr>
        <w:top w:val="none" w:sz="0" w:space="0" w:color="auto"/>
        <w:left w:val="none" w:sz="0" w:space="0" w:color="auto"/>
        <w:bottom w:val="none" w:sz="0" w:space="0" w:color="auto"/>
        <w:right w:val="none" w:sz="0" w:space="0" w:color="auto"/>
      </w:divBdr>
    </w:div>
    <w:div w:id="760377744">
      <w:bodyDiv w:val="1"/>
      <w:marLeft w:val="0"/>
      <w:marRight w:val="0"/>
      <w:marTop w:val="0"/>
      <w:marBottom w:val="0"/>
      <w:divBdr>
        <w:top w:val="none" w:sz="0" w:space="0" w:color="auto"/>
        <w:left w:val="none" w:sz="0" w:space="0" w:color="auto"/>
        <w:bottom w:val="none" w:sz="0" w:space="0" w:color="auto"/>
        <w:right w:val="none" w:sz="0" w:space="0" w:color="auto"/>
      </w:divBdr>
    </w:div>
    <w:div w:id="768740162">
      <w:bodyDiv w:val="1"/>
      <w:marLeft w:val="0"/>
      <w:marRight w:val="0"/>
      <w:marTop w:val="0"/>
      <w:marBottom w:val="0"/>
      <w:divBdr>
        <w:top w:val="none" w:sz="0" w:space="0" w:color="auto"/>
        <w:left w:val="none" w:sz="0" w:space="0" w:color="auto"/>
        <w:bottom w:val="none" w:sz="0" w:space="0" w:color="auto"/>
        <w:right w:val="none" w:sz="0" w:space="0" w:color="auto"/>
      </w:divBdr>
    </w:div>
    <w:div w:id="780951573">
      <w:bodyDiv w:val="1"/>
      <w:marLeft w:val="0"/>
      <w:marRight w:val="0"/>
      <w:marTop w:val="0"/>
      <w:marBottom w:val="0"/>
      <w:divBdr>
        <w:top w:val="none" w:sz="0" w:space="0" w:color="auto"/>
        <w:left w:val="none" w:sz="0" w:space="0" w:color="auto"/>
        <w:bottom w:val="none" w:sz="0" w:space="0" w:color="auto"/>
        <w:right w:val="none" w:sz="0" w:space="0" w:color="auto"/>
      </w:divBdr>
    </w:div>
    <w:div w:id="811404304">
      <w:bodyDiv w:val="1"/>
      <w:marLeft w:val="0"/>
      <w:marRight w:val="0"/>
      <w:marTop w:val="0"/>
      <w:marBottom w:val="0"/>
      <w:divBdr>
        <w:top w:val="none" w:sz="0" w:space="0" w:color="auto"/>
        <w:left w:val="none" w:sz="0" w:space="0" w:color="auto"/>
        <w:bottom w:val="none" w:sz="0" w:space="0" w:color="auto"/>
        <w:right w:val="none" w:sz="0" w:space="0" w:color="auto"/>
      </w:divBdr>
    </w:div>
    <w:div w:id="812255714">
      <w:bodyDiv w:val="1"/>
      <w:marLeft w:val="0"/>
      <w:marRight w:val="0"/>
      <w:marTop w:val="0"/>
      <w:marBottom w:val="0"/>
      <w:divBdr>
        <w:top w:val="none" w:sz="0" w:space="0" w:color="auto"/>
        <w:left w:val="none" w:sz="0" w:space="0" w:color="auto"/>
        <w:bottom w:val="none" w:sz="0" w:space="0" w:color="auto"/>
        <w:right w:val="none" w:sz="0" w:space="0" w:color="auto"/>
      </w:divBdr>
    </w:div>
    <w:div w:id="844436082">
      <w:bodyDiv w:val="1"/>
      <w:marLeft w:val="0"/>
      <w:marRight w:val="0"/>
      <w:marTop w:val="0"/>
      <w:marBottom w:val="0"/>
      <w:divBdr>
        <w:top w:val="none" w:sz="0" w:space="0" w:color="auto"/>
        <w:left w:val="none" w:sz="0" w:space="0" w:color="auto"/>
        <w:bottom w:val="none" w:sz="0" w:space="0" w:color="auto"/>
        <w:right w:val="none" w:sz="0" w:space="0" w:color="auto"/>
      </w:divBdr>
    </w:div>
    <w:div w:id="851525946">
      <w:bodyDiv w:val="1"/>
      <w:marLeft w:val="0"/>
      <w:marRight w:val="0"/>
      <w:marTop w:val="0"/>
      <w:marBottom w:val="0"/>
      <w:divBdr>
        <w:top w:val="none" w:sz="0" w:space="0" w:color="auto"/>
        <w:left w:val="none" w:sz="0" w:space="0" w:color="auto"/>
        <w:bottom w:val="none" w:sz="0" w:space="0" w:color="auto"/>
        <w:right w:val="none" w:sz="0" w:space="0" w:color="auto"/>
      </w:divBdr>
    </w:div>
    <w:div w:id="855583782">
      <w:bodyDiv w:val="1"/>
      <w:marLeft w:val="0"/>
      <w:marRight w:val="0"/>
      <w:marTop w:val="0"/>
      <w:marBottom w:val="0"/>
      <w:divBdr>
        <w:top w:val="none" w:sz="0" w:space="0" w:color="auto"/>
        <w:left w:val="none" w:sz="0" w:space="0" w:color="auto"/>
        <w:bottom w:val="none" w:sz="0" w:space="0" w:color="auto"/>
        <w:right w:val="none" w:sz="0" w:space="0" w:color="auto"/>
      </w:divBdr>
    </w:div>
    <w:div w:id="881675034">
      <w:bodyDiv w:val="1"/>
      <w:marLeft w:val="0"/>
      <w:marRight w:val="0"/>
      <w:marTop w:val="0"/>
      <w:marBottom w:val="0"/>
      <w:divBdr>
        <w:top w:val="none" w:sz="0" w:space="0" w:color="auto"/>
        <w:left w:val="none" w:sz="0" w:space="0" w:color="auto"/>
        <w:bottom w:val="none" w:sz="0" w:space="0" w:color="auto"/>
        <w:right w:val="none" w:sz="0" w:space="0" w:color="auto"/>
      </w:divBdr>
    </w:div>
    <w:div w:id="886259535">
      <w:bodyDiv w:val="1"/>
      <w:marLeft w:val="0"/>
      <w:marRight w:val="0"/>
      <w:marTop w:val="0"/>
      <w:marBottom w:val="0"/>
      <w:divBdr>
        <w:top w:val="none" w:sz="0" w:space="0" w:color="auto"/>
        <w:left w:val="none" w:sz="0" w:space="0" w:color="auto"/>
        <w:bottom w:val="none" w:sz="0" w:space="0" w:color="auto"/>
        <w:right w:val="none" w:sz="0" w:space="0" w:color="auto"/>
      </w:divBdr>
    </w:div>
    <w:div w:id="887186775">
      <w:bodyDiv w:val="1"/>
      <w:marLeft w:val="0"/>
      <w:marRight w:val="0"/>
      <w:marTop w:val="0"/>
      <w:marBottom w:val="0"/>
      <w:divBdr>
        <w:top w:val="none" w:sz="0" w:space="0" w:color="auto"/>
        <w:left w:val="none" w:sz="0" w:space="0" w:color="auto"/>
        <w:bottom w:val="none" w:sz="0" w:space="0" w:color="auto"/>
        <w:right w:val="none" w:sz="0" w:space="0" w:color="auto"/>
      </w:divBdr>
    </w:div>
    <w:div w:id="890193452">
      <w:bodyDiv w:val="1"/>
      <w:marLeft w:val="0"/>
      <w:marRight w:val="0"/>
      <w:marTop w:val="0"/>
      <w:marBottom w:val="0"/>
      <w:divBdr>
        <w:top w:val="none" w:sz="0" w:space="0" w:color="auto"/>
        <w:left w:val="none" w:sz="0" w:space="0" w:color="auto"/>
        <w:bottom w:val="none" w:sz="0" w:space="0" w:color="auto"/>
        <w:right w:val="none" w:sz="0" w:space="0" w:color="auto"/>
      </w:divBdr>
    </w:div>
    <w:div w:id="900288461">
      <w:bodyDiv w:val="1"/>
      <w:marLeft w:val="0"/>
      <w:marRight w:val="0"/>
      <w:marTop w:val="0"/>
      <w:marBottom w:val="0"/>
      <w:divBdr>
        <w:top w:val="none" w:sz="0" w:space="0" w:color="auto"/>
        <w:left w:val="none" w:sz="0" w:space="0" w:color="auto"/>
        <w:bottom w:val="none" w:sz="0" w:space="0" w:color="auto"/>
        <w:right w:val="none" w:sz="0" w:space="0" w:color="auto"/>
      </w:divBdr>
    </w:div>
    <w:div w:id="905065953">
      <w:bodyDiv w:val="1"/>
      <w:marLeft w:val="0"/>
      <w:marRight w:val="0"/>
      <w:marTop w:val="0"/>
      <w:marBottom w:val="0"/>
      <w:divBdr>
        <w:top w:val="none" w:sz="0" w:space="0" w:color="auto"/>
        <w:left w:val="none" w:sz="0" w:space="0" w:color="auto"/>
        <w:bottom w:val="none" w:sz="0" w:space="0" w:color="auto"/>
        <w:right w:val="none" w:sz="0" w:space="0" w:color="auto"/>
      </w:divBdr>
    </w:div>
    <w:div w:id="906455623">
      <w:bodyDiv w:val="1"/>
      <w:marLeft w:val="0"/>
      <w:marRight w:val="0"/>
      <w:marTop w:val="0"/>
      <w:marBottom w:val="0"/>
      <w:divBdr>
        <w:top w:val="none" w:sz="0" w:space="0" w:color="auto"/>
        <w:left w:val="none" w:sz="0" w:space="0" w:color="auto"/>
        <w:bottom w:val="none" w:sz="0" w:space="0" w:color="auto"/>
        <w:right w:val="none" w:sz="0" w:space="0" w:color="auto"/>
      </w:divBdr>
    </w:div>
    <w:div w:id="918367748">
      <w:bodyDiv w:val="1"/>
      <w:marLeft w:val="0"/>
      <w:marRight w:val="0"/>
      <w:marTop w:val="0"/>
      <w:marBottom w:val="0"/>
      <w:divBdr>
        <w:top w:val="none" w:sz="0" w:space="0" w:color="auto"/>
        <w:left w:val="none" w:sz="0" w:space="0" w:color="auto"/>
        <w:bottom w:val="none" w:sz="0" w:space="0" w:color="auto"/>
        <w:right w:val="none" w:sz="0" w:space="0" w:color="auto"/>
      </w:divBdr>
    </w:div>
    <w:div w:id="921261489">
      <w:bodyDiv w:val="1"/>
      <w:marLeft w:val="0"/>
      <w:marRight w:val="0"/>
      <w:marTop w:val="0"/>
      <w:marBottom w:val="0"/>
      <w:divBdr>
        <w:top w:val="none" w:sz="0" w:space="0" w:color="auto"/>
        <w:left w:val="none" w:sz="0" w:space="0" w:color="auto"/>
        <w:bottom w:val="none" w:sz="0" w:space="0" w:color="auto"/>
        <w:right w:val="none" w:sz="0" w:space="0" w:color="auto"/>
      </w:divBdr>
    </w:div>
    <w:div w:id="947004794">
      <w:bodyDiv w:val="1"/>
      <w:marLeft w:val="0"/>
      <w:marRight w:val="0"/>
      <w:marTop w:val="0"/>
      <w:marBottom w:val="0"/>
      <w:divBdr>
        <w:top w:val="none" w:sz="0" w:space="0" w:color="auto"/>
        <w:left w:val="none" w:sz="0" w:space="0" w:color="auto"/>
        <w:bottom w:val="none" w:sz="0" w:space="0" w:color="auto"/>
        <w:right w:val="none" w:sz="0" w:space="0" w:color="auto"/>
      </w:divBdr>
    </w:div>
    <w:div w:id="952055175">
      <w:bodyDiv w:val="1"/>
      <w:marLeft w:val="0"/>
      <w:marRight w:val="0"/>
      <w:marTop w:val="0"/>
      <w:marBottom w:val="0"/>
      <w:divBdr>
        <w:top w:val="none" w:sz="0" w:space="0" w:color="auto"/>
        <w:left w:val="none" w:sz="0" w:space="0" w:color="auto"/>
        <w:bottom w:val="none" w:sz="0" w:space="0" w:color="auto"/>
        <w:right w:val="none" w:sz="0" w:space="0" w:color="auto"/>
      </w:divBdr>
    </w:div>
    <w:div w:id="977567585">
      <w:bodyDiv w:val="1"/>
      <w:marLeft w:val="0"/>
      <w:marRight w:val="0"/>
      <w:marTop w:val="0"/>
      <w:marBottom w:val="0"/>
      <w:divBdr>
        <w:top w:val="none" w:sz="0" w:space="0" w:color="auto"/>
        <w:left w:val="none" w:sz="0" w:space="0" w:color="auto"/>
        <w:bottom w:val="none" w:sz="0" w:space="0" w:color="auto"/>
        <w:right w:val="none" w:sz="0" w:space="0" w:color="auto"/>
      </w:divBdr>
    </w:div>
    <w:div w:id="982079626">
      <w:bodyDiv w:val="1"/>
      <w:marLeft w:val="0"/>
      <w:marRight w:val="0"/>
      <w:marTop w:val="0"/>
      <w:marBottom w:val="0"/>
      <w:divBdr>
        <w:top w:val="none" w:sz="0" w:space="0" w:color="auto"/>
        <w:left w:val="none" w:sz="0" w:space="0" w:color="auto"/>
        <w:bottom w:val="none" w:sz="0" w:space="0" w:color="auto"/>
        <w:right w:val="none" w:sz="0" w:space="0" w:color="auto"/>
      </w:divBdr>
    </w:div>
    <w:div w:id="989017290">
      <w:bodyDiv w:val="1"/>
      <w:marLeft w:val="0"/>
      <w:marRight w:val="0"/>
      <w:marTop w:val="0"/>
      <w:marBottom w:val="0"/>
      <w:divBdr>
        <w:top w:val="none" w:sz="0" w:space="0" w:color="auto"/>
        <w:left w:val="none" w:sz="0" w:space="0" w:color="auto"/>
        <w:bottom w:val="none" w:sz="0" w:space="0" w:color="auto"/>
        <w:right w:val="none" w:sz="0" w:space="0" w:color="auto"/>
      </w:divBdr>
    </w:div>
    <w:div w:id="1005090250">
      <w:bodyDiv w:val="1"/>
      <w:marLeft w:val="0"/>
      <w:marRight w:val="0"/>
      <w:marTop w:val="0"/>
      <w:marBottom w:val="0"/>
      <w:divBdr>
        <w:top w:val="none" w:sz="0" w:space="0" w:color="auto"/>
        <w:left w:val="none" w:sz="0" w:space="0" w:color="auto"/>
        <w:bottom w:val="none" w:sz="0" w:space="0" w:color="auto"/>
        <w:right w:val="none" w:sz="0" w:space="0" w:color="auto"/>
      </w:divBdr>
    </w:div>
    <w:div w:id="1042437556">
      <w:bodyDiv w:val="1"/>
      <w:marLeft w:val="0"/>
      <w:marRight w:val="0"/>
      <w:marTop w:val="0"/>
      <w:marBottom w:val="0"/>
      <w:divBdr>
        <w:top w:val="none" w:sz="0" w:space="0" w:color="auto"/>
        <w:left w:val="none" w:sz="0" w:space="0" w:color="auto"/>
        <w:bottom w:val="none" w:sz="0" w:space="0" w:color="auto"/>
        <w:right w:val="none" w:sz="0" w:space="0" w:color="auto"/>
      </w:divBdr>
    </w:div>
    <w:div w:id="1055010638">
      <w:bodyDiv w:val="1"/>
      <w:marLeft w:val="0"/>
      <w:marRight w:val="0"/>
      <w:marTop w:val="0"/>
      <w:marBottom w:val="0"/>
      <w:divBdr>
        <w:top w:val="none" w:sz="0" w:space="0" w:color="auto"/>
        <w:left w:val="none" w:sz="0" w:space="0" w:color="auto"/>
        <w:bottom w:val="none" w:sz="0" w:space="0" w:color="auto"/>
        <w:right w:val="none" w:sz="0" w:space="0" w:color="auto"/>
      </w:divBdr>
    </w:div>
    <w:div w:id="1062484298">
      <w:bodyDiv w:val="1"/>
      <w:marLeft w:val="0"/>
      <w:marRight w:val="0"/>
      <w:marTop w:val="0"/>
      <w:marBottom w:val="0"/>
      <w:divBdr>
        <w:top w:val="none" w:sz="0" w:space="0" w:color="auto"/>
        <w:left w:val="none" w:sz="0" w:space="0" w:color="auto"/>
        <w:bottom w:val="none" w:sz="0" w:space="0" w:color="auto"/>
        <w:right w:val="none" w:sz="0" w:space="0" w:color="auto"/>
      </w:divBdr>
    </w:div>
    <w:div w:id="1062828221">
      <w:bodyDiv w:val="1"/>
      <w:marLeft w:val="0"/>
      <w:marRight w:val="0"/>
      <w:marTop w:val="0"/>
      <w:marBottom w:val="0"/>
      <w:divBdr>
        <w:top w:val="none" w:sz="0" w:space="0" w:color="auto"/>
        <w:left w:val="none" w:sz="0" w:space="0" w:color="auto"/>
        <w:bottom w:val="none" w:sz="0" w:space="0" w:color="auto"/>
        <w:right w:val="none" w:sz="0" w:space="0" w:color="auto"/>
      </w:divBdr>
    </w:div>
    <w:div w:id="1069116575">
      <w:bodyDiv w:val="1"/>
      <w:marLeft w:val="0"/>
      <w:marRight w:val="0"/>
      <w:marTop w:val="0"/>
      <w:marBottom w:val="0"/>
      <w:divBdr>
        <w:top w:val="none" w:sz="0" w:space="0" w:color="auto"/>
        <w:left w:val="none" w:sz="0" w:space="0" w:color="auto"/>
        <w:bottom w:val="none" w:sz="0" w:space="0" w:color="auto"/>
        <w:right w:val="none" w:sz="0" w:space="0" w:color="auto"/>
      </w:divBdr>
    </w:div>
    <w:div w:id="1079596023">
      <w:bodyDiv w:val="1"/>
      <w:marLeft w:val="0"/>
      <w:marRight w:val="0"/>
      <w:marTop w:val="0"/>
      <w:marBottom w:val="0"/>
      <w:divBdr>
        <w:top w:val="none" w:sz="0" w:space="0" w:color="auto"/>
        <w:left w:val="none" w:sz="0" w:space="0" w:color="auto"/>
        <w:bottom w:val="none" w:sz="0" w:space="0" w:color="auto"/>
        <w:right w:val="none" w:sz="0" w:space="0" w:color="auto"/>
      </w:divBdr>
      <w:divsChild>
        <w:div w:id="18623626">
          <w:marLeft w:val="0"/>
          <w:marRight w:val="0"/>
          <w:marTop w:val="0"/>
          <w:marBottom w:val="0"/>
          <w:divBdr>
            <w:top w:val="none" w:sz="0" w:space="0" w:color="auto"/>
            <w:left w:val="none" w:sz="0" w:space="0" w:color="auto"/>
            <w:bottom w:val="none" w:sz="0" w:space="0" w:color="auto"/>
            <w:right w:val="none" w:sz="0" w:space="0" w:color="auto"/>
          </w:divBdr>
        </w:div>
        <w:div w:id="1186754548">
          <w:marLeft w:val="0"/>
          <w:marRight w:val="0"/>
          <w:marTop w:val="0"/>
          <w:marBottom w:val="0"/>
          <w:divBdr>
            <w:top w:val="none" w:sz="0" w:space="0" w:color="auto"/>
            <w:left w:val="none" w:sz="0" w:space="0" w:color="auto"/>
            <w:bottom w:val="none" w:sz="0" w:space="0" w:color="auto"/>
            <w:right w:val="none" w:sz="0" w:space="0" w:color="auto"/>
          </w:divBdr>
        </w:div>
        <w:div w:id="1470634454">
          <w:marLeft w:val="0"/>
          <w:marRight w:val="0"/>
          <w:marTop w:val="0"/>
          <w:marBottom w:val="0"/>
          <w:divBdr>
            <w:top w:val="none" w:sz="0" w:space="0" w:color="auto"/>
            <w:left w:val="none" w:sz="0" w:space="0" w:color="auto"/>
            <w:bottom w:val="none" w:sz="0" w:space="0" w:color="auto"/>
            <w:right w:val="none" w:sz="0" w:space="0" w:color="auto"/>
          </w:divBdr>
          <w:divsChild>
            <w:div w:id="20778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3789">
      <w:bodyDiv w:val="1"/>
      <w:marLeft w:val="0"/>
      <w:marRight w:val="0"/>
      <w:marTop w:val="0"/>
      <w:marBottom w:val="0"/>
      <w:divBdr>
        <w:top w:val="none" w:sz="0" w:space="0" w:color="auto"/>
        <w:left w:val="none" w:sz="0" w:space="0" w:color="auto"/>
        <w:bottom w:val="none" w:sz="0" w:space="0" w:color="auto"/>
        <w:right w:val="none" w:sz="0" w:space="0" w:color="auto"/>
      </w:divBdr>
    </w:div>
    <w:div w:id="1114665573">
      <w:bodyDiv w:val="1"/>
      <w:marLeft w:val="0"/>
      <w:marRight w:val="0"/>
      <w:marTop w:val="0"/>
      <w:marBottom w:val="0"/>
      <w:divBdr>
        <w:top w:val="none" w:sz="0" w:space="0" w:color="auto"/>
        <w:left w:val="none" w:sz="0" w:space="0" w:color="auto"/>
        <w:bottom w:val="none" w:sz="0" w:space="0" w:color="auto"/>
        <w:right w:val="none" w:sz="0" w:space="0" w:color="auto"/>
      </w:divBdr>
    </w:div>
    <w:div w:id="1163668331">
      <w:bodyDiv w:val="1"/>
      <w:marLeft w:val="0"/>
      <w:marRight w:val="0"/>
      <w:marTop w:val="0"/>
      <w:marBottom w:val="0"/>
      <w:divBdr>
        <w:top w:val="none" w:sz="0" w:space="0" w:color="auto"/>
        <w:left w:val="none" w:sz="0" w:space="0" w:color="auto"/>
        <w:bottom w:val="none" w:sz="0" w:space="0" w:color="auto"/>
        <w:right w:val="none" w:sz="0" w:space="0" w:color="auto"/>
      </w:divBdr>
    </w:div>
    <w:div w:id="1163736495">
      <w:bodyDiv w:val="1"/>
      <w:marLeft w:val="0"/>
      <w:marRight w:val="0"/>
      <w:marTop w:val="0"/>
      <w:marBottom w:val="0"/>
      <w:divBdr>
        <w:top w:val="none" w:sz="0" w:space="0" w:color="auto"/>
        <w:left w:val="none" w:sz="0" w:space="0" w:color="auto"/>
        <w:bottom w:val="none" w:sz="0" w:space="0" w:color="auto"/>
        <w:right w:val="none" w:sz="0" w:space="0" w:color="auto"/>
      </w:divBdr>
    </w:div>
    <w:div w:id="1175077668">
      <w:bodyDiv w:val="1"/>
      <w:marLeft w:val="0"/>
      <w:marRight w:val="0"/>
      <w:marTop w:val="0"/>
      <w:marBottom w:val="0"/>
      <w:divBdr>
        <w:top w:val="none" w:sz="0" w:space="0" w:color="auto"/>
        <w:left w:val="none" w:sz="0" w:space="0" w:color="auto"/>
        <w:bottom w:val="none" w:sz="0" w:space="0" w:color="auto"/>
        <w:right w:val="none" w:sz="0" w:space="0" w:color="auto"/>
      </w:divBdr>
    </w:div>
    <w:div w:id="1176112307">
      <w:bodyDiv w:val="1"/>
      <w:marLeft w:val="0"/>
      <w:marRight w:val="0"/>
      <w:marTop w:val="0"/>
      <w:marBottom w:val="0"/>
      <w:divBdr>
        <w:top w:val="none" w:sz="0" w:space="0" w:color="auto"/>
        <w:left w:val="none" w:sz="0" w:space="0" w:color="auto"/>
        <w:bottom w:val="none" w:sz="0" w:space="0" w:color="auto"/>
        <w:right w:val="none" w:sz="0" w:space="0" w:color="auto"/>
      </w:divBdr>
    </w:div>
    <w:div w:id="1203250868">
      <w:bodyDiv w:val="1"/>
      <w:marLeft w:val="0"/>
      <w:marRight w:val="0"/>
      <w:marTop w:val="0"/>
      <w:marBottom w:val="0"/>
      <w:divBdr>
        <w:top w:val="none" w:sz="0" w:space="0" w:color="auto"/>
        <w:left w:val="none" w:sz="0" w:space="0" w:color="auto"/>
        <w:bottom w:val="none" w:sz="0" w:space="0" w:color="auto"/>
        <w:right w:val="none" w:sz="0" w:space="0" w:color="auto"/>
      </w:divBdr>
      <w:divsChild>
        <w:div w:id="574703403">
          <w:marLeft w:val="0"/>
          <w:marRight w:val="0"/>
          <w:marTop w:val="0"/>
          <w:marBottom w:val="0"/>
          <w:divBdr>
            <w:top w:val="none" w:sz="0" w:space="0" w:color="auto"/>
            <w:left w:val="none" w:sz="0" w:space="0" w:color="auto"/>
            <w:bottom w:val="none" w:sz="0" w:space="0" w:color="auto"/>
            <w:right w:val="none" w:sz="0" w:space="0" w:color="auto"/>
          </w:divBdr>
          <w:divsChild>
            <w:div w:id="1918900410">
              <w:marLeft w:val="0"/>
              <w:marRight w:val="0"/>
              <w:marTop w:val="0"/>
              <w:marBottom w:val="0"/>
              <w:divBdr>
                <w:top w:val="none" w:sz="0" w:space="0" w:color="auto"/>
                <w:left w:val="none" w:sz="0" w:space="0" w:color="auto"/>
                <w:bottom w:val="none" w:sz="0" w:space="0" w:color="auto"/>
                <w:right w:val="none" w:sz="0" w:space="0" w:color="auto"/>
              </w:divBdr>
            </w:div>
          </w:divsChild>
        </w:div>
        <w:div w:id="1953319272">
          <w:marLeft w:val="0"/>
          <w:marRight w:val="0"/>
          <w:marTop w:val="0"/>
          <w:marBottom w:val="0"/>
          <w:divBdr>
            <w:top w:val="none" w:sz="0" w:space="0" w:color="auto"/>
            <w:left w:val="none" w:sz="0" w:space="0" w:color="auto"/>
            <w:bottom w:val="none" w:sz="0" w:space="0" w:color="auto"/>
            <w:right w:val="none" w:sz="0" w:space="0" w:color="auto"/>
          </w:divBdr>
          <w:divsChild>
            <w:div w:id="15421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3379">
      <w:bodyDiv w:val="1"/>
      <w:marLeft w:val="0"/>
      <w:marRight w:val="0"/>
      <w:marTop w:val="0"/>
      <w:marBottom w:val="0"/>
      <w:divBdr>
        <w:top w:val="none" w:sz="0" w:space="0" w:color="auto"/>
        <w:left w:val="none" w:sz="0" w:space="0" w:color="auto"/>
        <w:bottom w:val="none" w:sz="0" w:space="0" w:color="auto"/>
        <w:right w:val="none" w:sz="0" w:space="0" w:color="auto"/>
      </w:divBdr>
    </w:div>
    <w:div w:id="1213227775">
      <w:bodyDiv w:val="1"/>
      <w:marLeft w:val="0"/>
      <w:marRight w:val="0"/>
      <w:marTop w:val="0"/>
      <w:marBottom w:val="0"/>
      <w:divBdr>
        <w:top w:val="none" w:sz="0" w:space="0" w:color="auto"/>
        <w:left w:val="none" w:sz="0" w:space="0" w:color="auto"/>
        <w:bottom w:val="none" w:sz="0" w:space="0" w:color="auto"/>
        <w:right w:val="none" w:sz="0" w:space="0" w:color="auto"/>
      </w:divBdr>
    </w:div>
    <w:div w:id="1246645111">
      <w:bodyDiv w:val="1"/>
      <w:marLeft w:val="0"/>
      <w:marRight w:val="0"/>
      <w:marTop w:val="0"/>
      <w:marBottom w:val="0"/>
      <w:divBdr>
        <w:top w:val="none" w:sz="0" w:space="0" w:color="auto"/>
        <w:left w:val="none" w:sz="0" w:space="0" w:color="auto"/>
        <w:bottom w:val="none" w:sz="0" w:space="0" w:color="auto"/>
        <w:right w:val="none" w:sz="0" w:space="0" w:color="auto"/>
      </w:divBdr>
    </w:div>
    <w:div w:id="1262420880">
      <w:bodyDiv w:val="1"/>
      <w:marLeft w:val="0"/>
      <w:marRight w:val="0"/>
      <w:marTop w:val="0"/>
      <w:marBottom w:val="0"/>
      <w:divBdr>
        <w:top w:val="none" w:sz="0" w:space="0" w:color="auto"/>
        <w:left w:val="none" w:sz="0" w:space="0" w:color="auto"/>
        <w:bottom w:val="none" w:sz="0" w:space="0" w:color="auto"/>
        <w:right w:val="none" w:sz="0" w:space="0" w:color="auto"/>
      </w:divBdr>
      <w:divsChild>
        <w:div w:id="23100513">
          <w:marLeft w:val="0"/>
          <w:marRight w:val="0"/>
          <w:marTop w:val="0"/>
          <w:marBottom w:val="0"/>
          <w:divBdr>
            <w:top w:val="none" w:sz="0" w:space="0" w:color="auto"/>
            <w:left w:val="none" w:sz="0" w:space="0" w:color="auto"/>
            <w:bottom w:val="none" w:sz="0" w:space="0" w:color="auto"/>
            <w:right w:val="none" w:sz="0" w:space="0" w:color="auto"/>
          </w:divBdr>
          <w:divsChild>
            <w:div w:id="15872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0191">
      <w:bodyDiv w:val="1"/>
      <w:marLeft w:val="0"/>
      <w:marRight w:val="0"/>
      <w:marTop w:val="0"/>
      <w:marBottom w:val="0"/>
      <w:divBdr>
        <w:top w:val="none" w:sz="0" w:space="0" w:color="auto"/>
        <w:left w:val="none" w:sz="0" w:space="0" w:color="auto"/>
        <w:bottom w:val="none" w:sz="0" w:space="0" w:color="auto"/>
        <w:right w:val="none" w:sz="0" w:space="0" w:color="auto"/>
      </w:divBdr>
    </w:div>
    <w:div w:id="1309625982">
      <w:bodyDiv w:val="1"/>
      <w:marLeft w:val="0"/>
      <w:marRight w:val="0"/>
      <w:marTop w:val="0"/>
      <w:marBottom w:val="0"/>
      <w:divBdr>
        <w:top w:val="none" w:sz="0" w:space="0" w:color="auto"/>
        <w:left w:val="none" w:sz="0" w:space="0" w:color="auto"/>
        <w:bottom w:val="none" w:sz="0" w:space="0" w:color="auto"/>
        <w:right w:val="none" w:sz="0" w:space="0" w:color="auto"/>
      </w:divBdr>
    </w:div>
    <w:div w:id="1323385138">
      <w:bodyDiv w:val="1"/>
      <w:marLeft w:val="0"/>
      <w:marRight w:val="0"/>
      <w:marTop w:val="0"/>
      <w:marBottom w:val="0"/>
      <w:divBdr>
        <w:top w:val="none" w:sz="0" w:space="0" w:color="auto"/>
        <w:left w:val="none" w:sz="0" w:space="0" w:color="auto"/>
        <w:bottom w:val="none" w:sz="0" w:space="0" w:color="auto"/>
        <w:right w:val="none" w:sz="0" w:space="0" w:color="auto"/>
      </w:divBdr>
    </w:div>
    <w:div w:id="1347517224">
      <w:bodyDiv w:val="1"/>
      <w:marLeft w:val="0"/>
      <w:marRight w:val="0"/>
      <w:marTop w:val="0"/>
      <w:marBottom w:val="0"/>
      <w:divBdr>
        <w:top w:val="none" w:sz="0" w:space="0" w:color="auto"/>
        <w:left w:val="none" w:sz="0" w:space="0" w:color="auto"/>
        <w:bottom w:val="none" w:sz="0" w:space="0" w:color="auto"/>
        <w:right w:val="none" w:sz="0" w:space="0" w:color="auto"/>
      </w:divBdr>
    </w:div>
    <w:div w:id="1357806954">
      <w:bodyDiv w:val="1"/>
      <w:marLeft w:val="0"/>
      <w:marRight w:val="0"/>
      <w:marTop w:val="0"/>
      <w:marBottom w:val="0"/>
      <w:divBdr>
        <w:top w:val="none" w:sz="0" w:space="0" w:color="auto"/>
        <w:left w:val="none" w:sz="0" w:space="0" w:color="auto"/>
        <w:bottom w:val="none" w:sz="0" w:space="0" w:color="auto"/>
        <w:right w:val="none" w:sz="0" w:space="0" w:color="auto"/>
      </w:divBdr>
    </w:div>
    <w:div w:id="1363239201">
      <w:bodyDiv w:val="1"/>
      <w:marLeft w:val="0"/>
      <w:marRight w:val="0"/>
      <w:marTop w:val="0"/>
      <w:marBottom w:val="0"/>
      <w:divBdr>
        <w:top w:val="none" w:sz="0" w:space="0" w:color="auto"/>
        <w:left w:val="none" w:sz="0" w:space="0" w:color="auto"/>
        <w:bottom w:val="none" w:sz="0" w:space="0" w:color="auto"/>
        <w:right w:val="none" w:sz="0" w:space="0" w:color="auto"/>
      </w:divBdr>
    </w:div>
    <w:div w:id="1386756228">
      <w:bodyDiv w:val="1"/>
      <w:marLeft w:val="0"/>
      <w:marRight w:val="0"/>
      <w:marTop w:val="0"/>
      <w:marBottom w:val="0"/>
      <w:divBdr>
        <w:top w:val="none" w:sz="0" w:space="0" w:color="auto"/>
        <w:left w:val="none" w:sz="0" w:space="0" w:color="auto"/>
        <w:bottom w:val="none" w:sz="0" w:space="0" w:color="auto"/>
        <w:right w:val="none" w:sz="0" w:space="0" w:color="auto"/>
      </w:divBdr>
    </w:div>
    <w:div w:id="1396051608">
      <w:bodyDiv w:val="1"/>
      <w:marLeft w:val="0"/>
      <w:marRight w:val="0"/>
      <w:marTop w:val="0"/>
      <w:marBottom w:val="0"/>
      <w:divBdr>
        <w:top w:val="none" w:sz="0" w:space="0" w:color="auto"/>
        <w:left w:val="none" w:sz="0" w:space="0" w:color="auto"/>
        <w:bottom w:val="none" w:sz="0" w:space="0" w:color="auto"/>
        <w:right w:val="none" w:sz="0" w:space="0" w:color="auto"/>
      </w:divBdr>
    </w:div>
    <w:div w:id="1398239103">
      <w:bodyDiv w:val="1"/>
      <w:marLeft w:val="0"/>
      <w:marRight w:val="0"/>
      <w:marTop w:val="0"/>
      <w:marBottom w:val="0"/>
      <w:divBdr>
        <w:top w:val="none" w:sz="0" w:space="0" w:color="auto"/>
        <w:left w:val="none" w:sz="0" w:space="0" w:color="auto"/>
        <w:bottom w:val="none" w:sz="0" w:space="0" w:color="auto"/>
        <w:right w:val="none" w:sz="0" w:space="0" w:color="auto"/>
      </w:divBdr>
    </w:div>
    <w:div w:id="1404445753">
      <w:bodyDiv w:val="1"/>
      <w:marLeft w:val="0"/>
      <w:marRight w:val="0"/>
      <w:marTop w:val="0"/>
      <w:marBottom w:val="0"/>
      <w:divBdr>
        <w:top w:val="none" w:sz="0" w:space="0" w:color="auto"/>
        <w:left w:val="none" w:sz="0" w:space="0" w:color="auto"/>
        <w:bottom w:val="none" w:sz="0" w:space="0" w:color="auto"/>
        <w:right w:val="none" w:sz="0" w:space="0" w:color="auto"/>
      </w:divBdr>
    </w:div>
    <w:div w:id="1409768564">
      <w:bodyDiv w:val="1"/>
      <w:marLeft w:val="0"/>
      <w:marRight w:val="0"/>
      <w:marTop w:val="0"/>
      <w:marBottom w:val="0"/>
      <w:divBdr>
        <w:top w:val="none" w:sz="0" w:space="0" w:color="auto"/>
        <w:left w:val="none" w:sz="0" w:space="0" w:color="auto"/>
        <w:bottom w:val="none" w:sz="0" w:space="0" w:color="auto"/>
        <w:right w:val="none" w:sz="0" w:space="0" w:color="auto"/>
      </w:divBdr>
    </w:div>
    <w:div w:id="1438480286">
      <w:bodyDiv w:val="1"/>
      <w:marLeft w:val="0"/>
      <w:marRight w:val="0"/>
      <w:marTop w:val="0"/>
      <w:marBottom w:val="0"/>
      <w:divBdr>
        <w:top w:val="none" w:sz="0" w:space="0" w:color="auto"/>
        <w:left w:val="none" w:sz="0" w:space="0" w:color="auto"/>
        <w:bottom w:val="none" w:sz="0" w:space="0" w:color="auto"/>
        <w:right w:val="none" w:sz="0" w:space="0" w:color="auto"/>
      </w:divBdr>
    </w:div>
    <w:div w:id="1443765584">
      <w:bodyDiv w:val="1"/>
      <w:marLeft w:val="0"/>
      <w:marRight w:val="0"/>
      <w:marTop w:val="0"/>
      <w:marBottom w:val="0"/>
      <w:divBdr>
        <w:top w:val="none" w:sz="0" w:space="0" w:color="auto"/>
        <w:left w:val="none" w:sz="0" w:space="0" w:color="auto"/>
        <w:bottom w:val="none" w:sz="0" w:space="0" w:color="auto"/>
        <w:right w:val="none" w:sz="0" w:space="0" w:color="auto"/>
      </w:divBdr>
    </w:div>
    <w:div w:id="1447428820">
      <w:bodyDiv w:val="1"/>
      <w:marLeft w:val="0"/>
      <w:marRight w:val="0"/>
      <w:marTop w:val="0"/>
      <w:marBottom w:val="0"/>
      <w:divBdr>
        <w:top w:val="none" w:sz="0" w:space="0" w:color="auto"/>
        <w:left w:val="none" w:sz="0" w:space="0" w:color="auto"/>
        <w:bottom w:val="none" w:sz="0" w:space="0" w:color="auto"/>
        <w:right w:val="none" w:sz="0" w:space="0" w:color="auto"/>
      </w:divBdr>
    </w:div>
    <w:div w:id="1458916197">
      <w:bodyDiv w:val="1"/>
      <w:marLeft w:val="0"/>
      <w:marRight w:val="0"/>
      <w:marTop w:val="0"/>
      <w:marBottom w:val="0"/>
      <w:divBdr>
        <w:top w:val="none" w:sz="0" w:space="0" w:color="auto"/>
        <w:left w:val="none" w:sz="0" w:space="0" w:color="auto"/>
        <w:bottom w:val="none" w:sz="0" w:space="0" w:color="auto"/>
        <w:right w:val="none" w:sz="0" w:space="0" w:color="auto"/>
      </w:divBdr>
    </w:div>
    <w:div w:id="1476290697">
      <w:bodyDiv w:val="1"/>
      <w:marLeft w:val="0"/>
      <w:marRight w:val="0"/>
      <w:marTop w:val="0"/>
      <w:marBottom w:val="0"/>
      <w:divBdr>
        <w:top w:val="none" w:sz="0" w:space="0" w:color="auto"/>
        <w:left w:val="none" w:sz="0" w:space="0" w:color="auto"/>
        <w:bottom w:val="none" w:sz="0" w:space="0" w:color="auto"/>
        <w:right w:val="none" w:sz="0" w:space="0" w:color="auto"/>
      </w:divBdr>
    </w:div>
    <w:div w:id="1486773124">
      <w:bodyDiv w:val="1"/>
      <w:marLeft w:val="0"/>
      <w:marRight w:val="0"/>
      <w:marTop w:val="0"/>
      <w:marBottom w:val="0"/>
      <w:divBdr>
        <w:top w:val="none" w:sz="0" w:space="0" w:color="auto"/>
        <w:left w:val="none" w:sz="0" w:space="0" w:color="auto"/>
        <w:bottom w:val="none" w:sz="0" w:space="0" w:color="auto"/>
        <w:right w:val="none" w:sz="0" w:space="0" w:color="auto"/>
      </w:divBdr>
    </w:div>
    <w:div w:id="1496653845">
      <w:bodyDiv w:val="1"/>
      <w:marLeft w:val="0"/>
      <w:marRight w:val="0"/>
      <w:marTop w:val="0"/>
      <w:marBottom w:val="0"/>
      <w:divBdr>
        <w:top w:val="none" w:sz="0" w:space="0" w:color="auto"/>
        <w:left w:val="none" w:sz="0" w:space="0" w:color="auto"/>
        <w:bottom w:val="none" w:sz="0" w:space="0" w:color="auto"/>
        <w:right w:val="none" w:sz="0" w:space="0" w:color="auto"/>
      </w:divBdr>
      <w:divsChild>
        <w:div w:id="642589893">
          <w:marLeft w:val="0"/>
          <w:marRight w:val="0"/>
          <w:marTop w:val="0"/>
          <w:marBottom w:val="0"/>
          <w:divBdr>
            <w:top w:val="none" w:sz="0" w:space="0" w:color="auto"/>
            <w:left w:val="none" w:sz="0" w:space="0" w:color="auto"/>
            <w:bottom w:val="none" w:sz="0" w:space="0" w:color="auto"/>
            <w:right w:val="none" w:sz="0" w:space="0" w:color="auto"/>
          </w:divBdr>
          <w:divsChild>
            <w:div w:id="1829710171">
              <w:marLeft w:val="0"/>
              <w:marRight w:val="0"/>
              <w:marTop w:val="0"/>
              <w:marBottom w:val="0"/>
              <w:divBdr>
                <w:top w:val="none" w:sz="0" w:space="0" w:color="auto"/>
                <w:left w:val="none" w:sz="0" w:space="0" w:color="auto"/>
                <w:bottom w:val="none" w:sz="0" w:space="0" w:color="auto"/>
                <w:right w:val="none" w:sz="0" w:space="0" w:color="auto"/>
              </w:divBdr>
            </w:div>
          </w:divsChild>
        </w:div>
        <w:div w:id="1866282907">
          <w:marLeft w:val="0"/>
          <w:marRight w:val="0"/>
          <w:marTop w:val="0"/>
          <w:marBottom w:val="0"/>
          <w:divBdr>
            <w:top w:val="none" w:sz="0" w:space="0" w:color="auto"/>
            <w:left w:val="none" w:sz="0" w:space="0" w:color="auto"/>
            <w:bottom w:val="none" w:sz="0" w:space="0" w:color="auto"/>
            <w:right w:val="none" w:sz="0" w:space="0" w:color="auto"/>
          </w:divBdr>
          <w:divsChild>
            <w:div w:id="5523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0101">
      <w:bodyDiv w:val="1"/>
      <w:marLeft w:val="0"/>
      <w:marRight w:val="0"/>
      <w:marTop w:val="0"/>
      <w:marBottom w:val="0"/>
      <w:divBdr>
        <w:top w:val="none" w:sz="0" w:space="0" w:color="auto"/>
        <w:left w:val="none" w:sz="0" w:space="0" w:color="auto"/>
        <w:bottom w:val="none" w:sz="0" w:space="0" w:color="auto"/>
        <w:right w:val="none" w:sz="0" w:space="0" w:color="auto"/>
      </w:divBdr>
    </w:div>
    <w:div w:id="1499232856">
      <w:bodyDiv w:val="1"/>
      <w:marLeft w:val="0"/>
      <w:marRight w:val="0"/>
      <w:marTop w:val="0"/>
      <w:marBottom w:val="0"/>
      <w:divBdr>
        <w:top w:val="none" w:sz="0" w:space="0" w:color="auto"/>
        <w:left w:val="none" w:sz="0" w:space="0" w:color="auto"/>
        <w:bottom w:val="none" w:sz="0" w:space="0" w:color="auto"/>
        <w:right w:val="none" w:sz="0" w:space="0" w:color="auto"/>
      </w:divBdr>
    </w:div>
    <w:div w:id="1520587964">
      <w:bodyDiv w:val="1"/>
      <w:marLeft w:val="0"/>
      <w:marRight w:val="0"/>
      <w:marTop w:val="0"/>
      <w:marBottom w:val="0"/>
      <w:divBdr>
        <w:top w:val="none" w:sz="0" w:space="0" w:color="auto"/>
        <w:left w:val="none" w:sz="0" w:space="0" w:color="auto"/>
        <w:bottom w:val="none" w:sz="0" w:space="0" w:color="auto"/>
        <w:right w:val="none" w:sz="0" w:space="0" w:color="auto"/>
      </w:divBdr>
    </w:div>
    <w:div w:id="1524198756">
      <w:bodyDiv w:val="1"/>
      <w:marLeft w:val="0"/>
      <w:marRight w:val="0"/>
      <w:marTop w:val="0"/>
      <w:marBottom w:val="0"/>
      <w:divBdr>
        <w:top w:val="none" w:sz="0" w:space="0" w:color="auto"/>
        <w:left w:val="none" w:sz="0" w:space="0" w:color="auto"/>
        <w:bottom w:val="none" w:sz="0" w:space="0" w:color="auto"/>
        <w:right w:val="none" w:sz="0" w:space="0" w:color="auto"/>
      </w:divBdr>
    </w:div>
    <w:div w:id="1566795294">
      <w:bodyDiv w:val="1"/>
      <w:marLeft w:val="0"/>
      <w:marRight w:val="0"/>
      <w:marTop w:val="0"/>
      <w:marBottom w:val="0"/>
      <w:divBdr>
        <w:top w:val="none" w:sz="0" w:space="0" w:color="auto"/>
        <w:left w:val="none" w:sz="0" w:space="0" w:color="auto"/>
        <w:bottom w:val="none" w:sz="0" w:space="0" w:color="auto"/>
        <w:right w:val="none" w:sz="0" w:space="0" w:color="auto"/>
      </w:divBdr>
    </w:div>
    <w:div w:id="1576233845">
      <w:bodyDiv w:val="1"/>
      <w:marLeft w:val="0"/>
      <w:marRight w:val="0"/>
      <w:marTop w:val="0"/>
      <w:marBottom w:val="0"/>
      <w:divBdr>
        <w:top w:val="none" w:sz="0" w:space="0" w:color="auto"/>
        <w:left w:val="none" w:sz="0" w:space="0" w:color="auto"/>
        <w:bottom w:val="none" w:sz="0" w:space="0" w:color="auto"/>
        <w:right w:val="none" w:sz="0" w:space="0" w:color="auto"/>
      </w:divBdr>
      <w:divsChild>
        <w:div w:id="65878509">
          <w:marLeft w:val="0"/>
          <w:marRight w:val="0"/>
          <w:marTop w:val="0"/>
          <w:marBottom w:val="0"/>
          <w:divBdr>
            <w:top w:val="none" w:sz="0" w:space="0" w:color="auto"/>
            <w:left w:val="none" w:sz="0" w:space="0" w:color="auto"/>
            <w:bottom w:val="none" w:sz="0" w:space="0" w:color="auto"/>
            <w:right w:val="none" w:sz="0" w:space="0" w:color="auto"/>
          </w:divBdr>
        </w:div>
      </w:divsChild>
    </w:div>
    <w:div w:id="1591691825">
      <w:bodyDiv w:val="1"/>
      <w:marLeft w:val="0"/>
      <w:marRight w:val="0"/>
      <w:marTop w:val="0"/>
      <w:marBottom w:val="0"/>
      <w:divBdr>
        <w:top w:val="none" w:sz="0" w:space="0" w:color="auto"/>
        <w:left w:val="none" w:sz="0" w:space="0" w:color="auto"/>
        <w:bottom w:val="none" w:sz="0" w:space="0" w:color="auto"/>
        <w:right w:val="none" w:sz="0" w:space="0" w:color="auto"/>
      </w:divBdr>
      <w:divsChild>
        <w:div w:id="935985668">
          <w:marLeft w:val="0"/>
          <w:marRight w:val="0"/>
          <w:marTop w:val="0"/>
          <w:marBottom w:val="0"/>
          <w:divBdr>
            <w:top w:val="none" w:sz="0" w:space="0" w:color="auto"/>
            <w:left w:val="none" w:sz="0" w:space="0" w:color="auto"/>
            <w:bottom w:val="none" w:sz="0" w:space="0" w:color="auto"/>
            <w:right w:val="none" w:sz="0" w:space="0" w:color="auto"/>
          </w:divBdr>
        </w:div>
      </w:divsChild>
    </w:div>
    <w:div w:id="1594164665">
      <w:bodyDiv w:val="1"/>
      <w:marLeft w:val="0"/>
      <w:marRight w:val="0"/>
      <w:marTop w:val="0"/>
      <w:marBottom w:val="0"/>
      <w:divBdr>
        <w:top w:val="none" w:sz="0" w:space="0" w:color="auto"/>
        <w:left w:val="none" w:sz="0" w:space="0" w:color="auto"/>
        <w:bottom w:val="none" w:sz="0" w:space="0" w:color="auto"/>
        <w:right w:val="none" w:sz="0" w:space="0" w:color="auto"/>
      </w:divBdr>
    </w:div>
    <w:div w:id="1596089227">
      <w:bodyDiv w:val="1"/>
      <w:marLeft w:val="0"/>
      <w:marRight w:val="0"/>
      <w:marTop w:val="0"/>
      <w:marBottom w:val="0"/>
      <w:divBdr>
        <w:top w:val="none" w:sz="0" w:space="0" w:color="auto"/>
        <w:left w:val="none" w:sz="0" w:space="0" w:color="auto"/>
        <w:bottom w:val="none" w:sz="0" w:space="0" w:color="auto"/>
        <w:right w:val="none" w:sz="0" w:space="0" w:color="auto"/>
      </w:divBdr>
    </w:div>
    <w:div w:id="1604073751">
      <w:bodyDiv w:val="1"/>
      <w:marLeft w:val="0"/>
      <w:marRight w:val="0"/>
      <w:marTop w:val="0"/>
      <w:marBottom w:val="0"/>
      <w:divBdr>
        <w:top w:val="none" w:sz="0" w:space="0" w:color="auto"/>
        <w:left w:val="none" w:sz="0" w:space="0" w:color="auto"/>
        <w:bottom w:val="none" w:sz="0" w:space="0" w:color="auto"/>
        <w:right w:val="none" w:sz="0" w:space="0" w:color="auto"/>
      </w:divBdr>
    </w:div>
    <w:div w:id="1623461938">
      <w:bodyDiv w:val="1"/>
      <w:marLeft w:val="0"/>
      <w:marRight w:val="0"/>
      <w:marTop w:val="0"/>
      <w:marBottom w:val="0"/>
      <w:divBdr>
        <w:top w:val="none" w:sz="0" w:space="0" w:color="auto"/>
        <w:left w:val="none" w:sz="0" w:space="0" w:color="auto"/>
        <w:bottom w:val="none" w:sz="0" w:space="0" w:color="auto"/>
        <w:right w:val="none" w:sz="0" w:space="0" w:color="auto"/>
      </w:divBdr>
      <w:divsChild>
        <w:div w:id="627709996">
          <w:marLeft w:val="0"/>
          <w:marRight w:val="0"/>
          <w:marTop w:val="0"/>
          <w:marBottom w:val="0"/>
          <w:divBdr>
            <w:top w:val="none" w:sz="0" w:space="0" w:color="auto"/>
            <w:left w:val="none" w:sz="0" w:space="0" w:color="auto"/>
            <w:bottom w:val="none" w:sz="0" w:space="0" w:color="auto"/>
            <w:right w:val="none" w:sz="0" w:space="0" w:color="auto"/>
          </w:divBdr>
          <w:divsChild>
            <w:div w:id="306013138">
              <w:marLeft w:val="0"/>
              <w:marRight w:val="0"/>
              <w:marTop w:val="0"/>
              <w:marBottom w:val="0"/>
              <w:divBdr>
                <w:top w:val="none" w:sz="0" w:space="0" w:color="auto"/>
                <w:left w:val="none" w:sz="0" w:space="0" w:color="auto"/>
                <w:bottom w:val="none" w:sz="0" w:space="0" w:color="auto"/>
                <w:right w:val="none" w:sz="0" w:space="0" w:color="auto"/>
              </w:divBdr>
            </w:div>
            <w:div w:id="517239940">
              <w:marLeft w:val="0"/>
              <w:marRight w:val="0"/>
              <w:marTop w:val="0"/>
              <w:marBottom w:val="0"/>
              <w:divBdr>
                <w:top w:val="none" w:sz="0" w:space="0" w:color="auto"/>
                <w:left w:val="none" w:sz="0" w:space="0" w:color="auto"/>
                <w:bottom w:val="none" w:sz="0" w:space="0" w:color="auto"/>
                <w:right w:val="none" w:sz="0" w:space="0" w:color="auto"/>
              </w:divBdr>
            </w:div>
            <w:div w:id="312225087">
              <w:marLeft w:val="0"/>
              <w:marRight w:val="0"/>
              <w:marTop w:val="0"/>
              <w:marBottom w:val="0"/>
              <w:divBdr>
                <w:top w:val="none" w:sz="0" w:space="0" w:color="auto"/>
                <w:left w:val="none" w:sz="0" w:space="0" w:color="auto"/>
                <w:bottom w:val="none" w:sz="0" w:space="0" w:color="auto"/>
                <w:right w:val="none" w:sz="0" w:space="0" w:color="auto"/>
              </w:divBdr>
            </w:div>
            <w:div w:id="1872062732">
              <w:marLeft w:val="0"/>
              <w:marRight w:val="0"/>
              <w:marTop w:val="0"/>
              <w:marBottom w:val="0"/>
              <w:divBdr>
                <w:top w:val="none" w:sz="0" w:space="0" w:color="auto"/>
                <w:left w:val="none" w:sz="0" w:space="0" w:color="auto"/>
                <w:bottom w:val="none" w:sz="0" w:space="0" w:color="auto"/>
                <w:right w:val="none" w:sz="0" w:space="0" w:color="auto"/>
              </w:divBdr>
            </w:div>
          </w:divsChild>
        </w:div>
        <w:div w:id="1406145574">
          <w:marLeft w:val="0"/>
          <w:marRight w:val="0"/>
          <w:marTop w:val="0"/>
          <w:marBottom w:val="0"/>
          <w:divBdr>
            <w:top w:val="none" w:sz="0" w:space="0" w:color="auto"/>
            <w:left w:val="none" w:sz="0" w:space="0" w:color="auto"/>
            <w:bottom w:val="none" w:sz="0" w:space="0" w:color="auto"/>
            <w:right w:val="none" w:sz="0" w:space="0" w:color="auto"/>
          </w:divBdr>
        </w:div>
        <w:div w:id="1234899986">
          <w:marLeft w:val="0"/>
          <w:marRight w:val="0"/>
          <w:marTop w:val="0"/>
          <w:marBottom w:val="0"/>
          <w:divBdr>
            <w:top w:val="none" w:sz="0" w:space="0" w:color="auto"/>
            <w:left w:val="none" w:sz="0" w:space="0" w:color="auto"/>
            <w:bottom w:val="none" w:sz="0" w:space="0" w:color="auto"/>
            <w:right w:val="none" w:sz="0" w:space="0" w:color="auto"/>
          </w:divBdr>
          <w:divsChild>
            <w:div w:id="1113751127">
              <w:marLeft w:val="0"/>
              <w:marRight w:val="0"/>
              <w:marTop w:val="0"/>
              <w:marBottom w:val="0"/>
              <w:divBdr>
                <w:top w:val="none" w:sz="0" w:space="0" w:color="auto"/>
                <w:left w:val="none" w:sz="0" w:space="0" w:color="auto"/>
                <w:bottom w:val="none" w:sz="0" w:space="0" w:color="auto"/>
                <w:right w:val="none" w:sz="0" w:space="0" w:color="auto"/>
              </w:divBdr>
              <w:divsChild>
                <w:div w:id="1632900841">
                  <w:marLeft w:val="0"/>
                  <w:marRight w:val="0"/>
                  <w:marTop w:val="0"/>
                  <w:marBottom w:val="0"/>
                  <w:divBdr>
                    <w:top w:val="none" w:sz="0" w:space="0" w:color="auto"/>
                    <w:left w:val="none" w:sz="0" w:space="0" w:color="auto"/>
                    <w:bottom w:val="none" w:sz="0" w:space="0" w:color="auto"/>
                    <w:right w:val="none" w:sz="0" w:space="0" w:color="auto"/>
                  </w:divBdr>
                  <w:divsChild>
                    <w:div w:id="2057779326">
                      <w:marLeft w:val="0"/>
                      <w:marRight w:val="0"/>
                      <w:marTop w:val="0"/>
                      <w:marBottom w:val="0"/>
                      <w:divBdr>
                        <w:top w:val="none" w:sz="0" w:space="0" w:color="auto"/>
                        <w:left w:val="none" w:sz="0" w:space="0" w:color="auto"/>
                        <w:bottom w:val="none" w:sz="0" w:space="0" w:color="auto"/>
                        <w:right w:val="none" w:sz="0" w:space="0" w:color="auto"/>
                      </w:divBdr>
                    </w:div>
                  </w:divsChild>
                </w:div>
                <w:div w:id="2136557648">
                  <w:marLeft w:val="0"/>
                  <w:marRight w:val="0"/>
                  <w:marTop w:val="0"/>
                  <w:marBottom w:val="0"/>
                  <w:divBdr>
                    <w:top w:val="none" w:sz="0" w:space="0" w:color="auto"/>
                    <w:left w:val="none" w:sz="0" w:space="0" w:color="auto"/>
                    <w:bottom w:val="none" w:sz="0" w:space="0" w:color="auto"/>
                    <w:right w:val="none" w:sz="0" w:space="0" w:color="auto"/>
                  </w:divBdr>
                </w:div>
              </w:divsChild>
            </w:div>
            <w:div w:id="856121416">
              <w:marLeft w:val="0"/>
              <w:marRight w:val="0"/>
              <w:marTop w:val="0"/>
              <w:marBottom w:val="0"/>
              <w:divBdr>
                <w:top w:val="none" w:sz="0" w:space="0" w:color="auto"/>
                <w:left w:val="none" w:sz="0" w:space="0" w:color="auto"/>
                <w:bottom w:val="none" w:sz="0" w:space="0" w:color="auto"/>
                <w:right w:val="none" w:sz="0" w:space="0" w:color="auto"/>
              </w:divBdr>
              <w:divsChild>
                <w:div w:id="1583176734">
                  <w:marLeft w:val="0"/>
                  <w:marRight w:val="0"/>
                  <w:marTop w:val="0"/>
                  <w:marBottom w:val="0"/>
                  <w:divBdr>
                    <w:top w:val="none" w:sz="0" w:space="0" w:color="auto"/>
                    <w:left w:val="none" w:sz="0" w:space="0" w:color="auto"/>
                    <w:bottom w:val="none" w:sz="0" w:space="0" w:color="auto"/>
                    <w:right w:val="none" w:sz="0" w:space="0" w:color="auto"/>
                  </w:divBdr>
                  <w:divsChild>
                    <w:div w:id="101465094">
                      <w:marLeft w:val="0"/>
                      <w:marRight w:val="0"/>
                      <w:marTop w:val="0"/>
                      <w:marBottom w:val="0"/>
                      <w:divBdr>
                        <w:top w:val="none" w:sz="0" w:space="0" w:color="auto"/>
                        <w:left w:val="none" w:sz="0" w:space="0" w:color="auto"/>
                        <w:bottom w:val="none" w:sz="0" w:space="0" w:color="auto"/>
                        <w:right w:val="none" w:sz="0" w:space="0" w:color="auto"/>
                      </w:divBdr>
                    </w:div>
                  </w:divsChild>
                </w:div>
                <w:div w:id="1777217457">
                  <w:marLeft w:val="0"/>
                  <w:marRight w:val="0"/>
                  <w:marTop w:val="0"/>
                  <w:marBottom w:val="0"/>
                  <w:divBdr>
                    <w:top w:val="none" w:sz="0" w:space="0" w:color="auto"/>
                    <w:left w:val="none" w:sz="0" w:space="0" w:color="auto"/>
                    <w:bottom w:val="none" w:sz="0" w:space="0" w:color="auto"/>
                    <w:right w:val="none" w:sz="0" w:space="0" w:color="auto"/>
                  </w:divBdr>
                  <w:divsChild>
                    <w:div w:id="394375">
                      <w:marLeft w:val="0"/>
                      <w:marRight w:val="0"/>
                      <w:marTop w:val="0"/>
                      <w:marBottom w:val="0"/>
                      <w:divBdr>
                        <w:top w:val="none" w:sz="0" w:space="0" w:color="auto"/>
                        <w:left w:val="none" w:sz="0" w:space="0" w:color="auto"/>
                        <w:bottom w:val="none" w:sz="0" w:space="0" w:color="auto"/>
                        <w:right w:val="none" w:sz="0" w:space="0" w:color="auto"/>
                      </w:divBdr>
                      <w:divsChild>
                        <w:div w:id="1447895803">
                          <w:marLeft w:val="0"/>
                          <w:marRight w:val="0"/>
                          <w:marTop w:val="0"/>
                          <w:marBottom w:val="0"/>
                          <w:divBdr>
                            <w:top w:val="none" w:sz="0" w:space="0" w:color="auto"/>
                            <w:left w:val="none" w:sz="0" w:space="0" w:color="auto"/>
                            <w:bottom w:val="none" w:sz="0" w:space="0" w:color="auto"/>
                            <w:right w:val="none" w:sz="0" w:space="0" w:color="auto"/>
                          </w:divBdr>
                          <w:divsChild>
                            <w:div w:id="21347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6822">
                      <w:marLeft w:val="0"/>
                      <w:marRight w:val="0"/>
                      <w:marTop w:val="0"/>
                      <w:marBottom w:val="0"/>
                      <w:divBdr>
                        <w:top w:val="none" w:sz="0" w:space="0" w:color="auto"/>
                        <w:left w:val="none" w:sz="0" w:space="0" w:color="auto"/>
                        <w:bottom w:val="none" w:sz="0" w:space="0" w:color="auto"/>
                        <w:right w:val="none" w:sz="0" w:space="0" w:color="auto"/>
                      </w:divBdr>
                      <w:divsChild>
                        <w:div w:id="286204518">
                          <w:marLeft w:val="0"/>
                          <w:marRight w:val="0"/>
                          <w:marTop w:val="0"/>
                          <w:marBottom w:val="0"/>
                          <w:divBdr>
                            <w:top w:val="none" w:sz="0" w:space="0" w:color="auto"/>
                            <w:left w:val="none" w:sz="0" w:space="0" w:color="auto"/>
                            <w:bottom w:val="none" w:sz="0" w:space="0" w:color="auto"/>
                            <w:right w:val="none" w:sz="0" w:space="0" w:color="auto"/>
                          </w:divBdr>
                          <w:divsChild>
                            <w:div w:id="9565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071184">
          <w:marLeft w:val="0"/>
          <w:marRight w:val="0"/>
          <w:marTop w:val="0"/>
          <w:marBottom w:val="0"/>
          <w:divBdr>
            <w:top w:val="none" w:sz="0" w:space="0" w:color="auto"/>
            <w:left w:val="none" w:sz="0" w:space="0" w:color="auto"/>
            <w:bottom w:val="none" w:sz="0" w:space="0" w:color="auto"/>
            <w:right w:val="none" w:sz="0" w:space="0" w:color="auto"/>
          </w:divBdr>
        </w:div>
      </w:divsChild>
    </w:div>
    <w:div w:id="1628660766">
      <w:bodyDiv w:val="1"/>
      <w:marLeft w:val="0"/>
      <w:marRight w:val="0"/>
      <w:marTop w:val="0"/>
      <w:marBottom w:val="0"/>
      <w:divBdr>
        <w:top w:val="none" w:sz="0" w:space="0" w:color="auto"/>
        <w:left w:val="none" w:sz="0" w:space="0" w:color="auto"/>
        <w:bottom w:val="none" w:sz="0" w:space="0" w:color="auto"/>
        <w:right w:val="none" w:sz="0" w:space="0" w:color="auto"/>
      </w:divBdr>
    </w:div>
    <w:div w:id="1645281912">
      <w:bodyDiv w:val="1"/>
      <w:marLeft w:val="0"/>
      <w:marRight w:val="0"/>
      <w:marTop w:val="0"/>
      <w:marBottom w:val="0"/>
      <w:divBdr>
        <w:top w:val="none" w:sz="0" w:space="0" w:color="auto"/>
        <w:left w:val="none" w:sz="0" w:space="0" w:color="auto"/>
        <w:bottom w:val="none" w:sz="0" w:space="0" w:color="auto"/>
        <w:right w:val="none" w:sz="0" w:space="0" w:color="auto"/>
      </w:divBdr>
    </w:div>
    <w:div w:id="1647659588">
      <w:bodyDiv w:val="1"/>
      <w:marLeft w:val="0"/>
      <w:marRight w:val="0"/>
      <w:marTop w:val="0"/>
      <w:marBottom w:val="0"/>
      <w:divBdr>
        <w:top w:val="none" w:sz="0" w:space="0" w:color="auto"/>
        <w:left w:val="none" w:sz="0" w:space="0" w:color="auto"/>
        <w:bottom w:val="none" w:sz="0" w:space="0" w:color="auto"/>
        <w:right w:val="none" w:sz="0" w:space="0" w:color="auto"/>
      </w:divBdr>
    </w:div>
    <w:div w:id="1650940229">
      <w:bodyDiv w:val="1"/>
      <w:marLeft w:val="0"/>
      <w:marRight w:val="0"/>
      <w:marTop w:val="0"/>
      <w:marBottom w:val="0"/>
      <w:divBdr>
        <w:top w:val="none" w:sz="0" w:space="0" w:color="auto"/>
        <w:left w:val="none" w:sz="0" w:space="0" w:color="auto"/>
        <w:bottom w:val="none" w:sz="0" w:space="0" w:color="auto"/>
        <w:right w:val="none" w:sz="0" w:space="0" w:color="auto"/>
      </w:divBdr>
    </w:div>
    <w:div w:id="1679961556">
      <w:bodyDiv w:val="1"/>
      <w:marLeft w:val="0"/>
      <w:marRight w:val="0"/>
      <w:marTop w:val="0"/>
      <w:marBottom w:val="0"/>
      <w:divBdr>
        <w:top w:val="none" w:sz="0" w:space="0" w:color="auto"/>
        <w:left w:val="none" w:sz="0" w:space="0" w:color="auto"/>
        <w:bottom w:val="none" w:sz="0" w:space="0" w:color="auto"/>
        <w:right w:val="none" w:sz="0" w:space="0" w:color="auto"/>
      </w:divBdr>
    </w:div>
    <w:div w:id="1688410125">
      <w:bodyDiv w:val="1"/>
      <w:marLeft w:val="0"/>
      <w:marRight w:val="0"/>
      <w:marTop w:val="0"/>
      <w:marBottom w:val="0"/>
      <w:divBdr>
        <w:top w:val="none" w:sz="0" w:space="0" w:color="auto"/>
        <w:left w:val="none" w:sz="0" w:space="0" w:color="auto"/>
        <w:bottom w:val="none" w:sz="0" w:space="0" w:color="auto"/>
        <w:right w:val="none" w:sz="0" w:space="0" w:color="auto"/>
      </w:divBdr>
      <w:divsChild>
        <w:div w:id="1336347401">
          <w:marLeft w:val="0"/>
          <w:marRight w:val="0"/>
          <w:marTop w:val="0"/>
          <w:marBottom w:val="0"/>
          <w:divBdr>
            <w:top w:val="none" w:sz="0" w:space="0" w:color="auto"/>
            <w:left w:val="none" w:sz="0" w:space="0" w:color="auto"/>
            <w:bottom w:val="none" w:sz="0" w:space="0" w:color="auto"/>
            <w:right w:val="none" w:sz="0" w:space="0" w:color="auto"/>
          </w:divBdr>
        </w:div>
      </w:divsChild>
    </w:div>
    <w:div w:id="1690137361">
      <w:bodyDiv w:val="1"/>
      <w:marLeft w:val="0"/>
      <w:marRight w:val="0"/>
      <w:marTop w:val="0"/>
      <w:marBottom w:val="0"/>
      <w:divBdr>
        <w:top w:val="none" w:sz="0" w:space="0" w:color="auto"/>
        <w:left w:val="none" w:sz="0" w:space="0" w:color="auto"/>
        <w:bottom w:val="none" w:sz="0" w:space="0" w:color="auto"/>
        <w:right w:val="none" w:sz="0" w:space="0" w:color="auto"/>
      </w:divBdr>
    </w:div>
    <w:div w:id="1704329869">
      <w:bodyDiv w:val="1"/>
      <w:marLeft w:val="0"/>
      <w:marRight w:val="0"/>
      <w:marTop w:val="0"/>
      <w:marBottom w:val="0"/>
      <w:divBdr>
        <w:top w:val="none" w:sz="0" w:space="0" w:color="auto"/>
        <w:left w:val="none" w:sz="0" w:space="0" w:color="auto"/>
        <w:bottom w:val="none" w:sz="0" w:space="0" w:color="auto"/>
        <w:right w:val="none" w:sz="0" w:space="0" w:color="auto"/>
      </w:divBdr>
    </w:div>
    <w:div w:id="1709332897">
      <w:bodyDiv w:val="1"/>
      <w:marLeft w:val="0"/>
      <w:marRight w:val="0"/>
      <w:marTop w:val="0"/>
      <w:marBottom w:val="0"/>
      <w:divBdr>
        <w:top w:val="none" w:sz="0" w:space="0" w:color="auto"/>
        <w:left w:val="none" w:sz="0" w:space="0" w:color="auto"/>
        <w:bottom w:val="none" w:sz="0" w:space="0" w:color="auto"/>
        <w:right w:val="none" w:sz="0" w:space="0" w:color="auto"/>
      </w:divBdr>
    </w:div>
    <w:div w:id="1710836304">
      <w:bodyDiv w:val="1"/>
      <w:marLeft w:val="0"/>
      <w:marRight w:val="0"/>
      <w:marTop w:val="0"/>
      <w:marBottom w:val="0"/>
      <w:divBdr>
        <w:top w:val="none" w:sz="0" w:space="0" w:color="auto"/>
        <w:left w:val="none" w:sz="0" w:space="0" w:color="auto"/>
        <w:bottom w:val="none" w:sz="0" w:space="0" w:color="auto"/>
        <w:right w:val="none" w:sz="0" w:space="0" w:color="auto"/>
      </w:divBdr>
      <w:divsChild>
        <w:div w:id="1919900831">
          <w:marLeft w:val="0"/>
          <w:marRight w:val="0"/>
          <w:marTop w:val="0"/>
          <w:marBottom w:val="0"/>
          <w:divBdr>
            <w:top w:val="none" w:sz="0" w:space="0" w:color="auto"/>
            <w:left w:val="none" w:sz="0" w:space="0" w:color="auto"/>
            <w:bottom w:val="none" w:sz="0" w:space="0" w:color="auto"/>
            <w:right w:val="none" w:sz="0" w:space="0" w:color="auto"/>
          </w:divBdr>
        </w:div>
      </w:divsChild>
    </w:div>
    <w:div w:id="1711345927">
      <w:bodyDiv w:val="1"/>
      <w:marLeft w:val="0"/>
      <w:marRight w:val="0"/>
      <w:marTop w:val="0"/>
      <w:marBottom w:val="0"/>
      <w:divBdr>
        <w:top w:val="none" w:sz="0" w:space="0" w:color="auto"/>
        <w:left w:val="none" w:sz="0" w:space="0" w:color="auto"/>
        <w:bottom w:val="none" w:sz="0" w:space="0" w:color="auto"/>
        <w:right w:val="none" w:sz="0" w:space="0" w:color="auto"/>
      </w:divBdr>
    </w:div>
    <w:div w:id="1719090954">
      <w:bodyDiv w:val="1"/>
      <w:marLeft w:val="0"/>
      <w:marRight w:val="0"/>
      <w:marTop w:val="0"/>
      <w:marBottom w:val="0"/>
      <w:divBdr>
        <w:top w:val="none" w:sz="0" w:space="0" w:color="auto"/>
        <w:left w:val="none" w:sz="0" w:space="0" w:color="auto"/>
        <w:bottom w:val="none" w:sz="0" w:space="0" w:color="auto"/>
        <w:right w:val="none" w:sz="0" w:space="0" w:color="auto"/>
      </w:divBdr>
    </w:div>
    <w:div w:id="1723601175">
      <w:bodyDiv w:val="1"/>
      <w:marLeft w:val="0"/>
      <w:marRight w:val="0"/>
      <w:marTop w:val="0"/>
      <w:marBottom w:val="0"/>
      <w:divBdr>
        <w:top w:val="none" w:sz="0" w:space="0" w:color="auto"/>
        <w:left w:val="none" w:sz="0" w:space="0" w:color="auto"/>
        <w:bottom w:val="none" w:sz="0" w:space="0" w:color="auto"/>
        <w:right w:val="none" w:sz="0" w:space="0" w:color="auto"/>
      </w:divBdr>
    </w:div>
    <w:div w:id="1735814460">
      <w:bodyDiv w:val="1"/>
      <w:marLeft w:val="0"/>
      <w:marRight w:val="0"/>
      <w:marTop w:val="0"/>
      <w:marBottom w:val="0"/>
      <w:divBdr>
        <w:top w:val="none" w:sz="0" w:space="0" w:color="auto"/>
        <w:left w:val="none" w:sz="0" w:space="0" w:color="auto"/>
        <w:bottom w:val="none" w:sz="0" w:space="0" w:color="auto"/>
        <w:right w:val="none" w:sz="0" w:space="0" w:color="auto"/>
      </w:divBdr>
    </w:div>
    <w:div w:id="1804422155">
      <w:bodyDiv w:val="1"/>
      <w:marLeft w:val="0"/>
      <w:marRight w:val="0"/>
      <w:marTop w:val="0"/>
      <w:marBottom w:val="0"/>
      <w:divBdr>
        <w:top w:val="none" w:sz="0" w:space="0" w:color="auto"/>
        <w:left w:val="none" w:sz="0" w:space="0" w:color="auto"/>
        <w:bottom w:val="none" w:sz="0" w:space="0" w:color="auto"/>
        <w:right w:val="none" w:sz="0" w:space="0" w:color="auto"/>
      </w:divBdr>
    </w:div>
    <w:div w:id="1811709919">
      <w:bodyDiv w:val="1"/>
      <w:marLeft w:val="0"/>
      <w:marRight w:val="0"/>
      <w:marTop w:val="0"/>
      <w:marBottom w:val="0"/>
      <w:divBdr>
        <w:top w:val="none" w:sz="0" w:space="0" w:color="auto"/>
        <w:left w:val="none" w:sz="0" w:space="0" w:color="auto"/>
        <w:bottom w:val="none" w:sz="0" w:space="0" w:color="auto"/>
        <w:right w:val="none" w:sz="0" w:space="0" w:color="auto"/>
      </w:divBdr>
    </w:div>
    <w:div w:id="1816028432">
      <w:bodyDiv w:val="1"/>
      <w:marLeft w:val="0"/>
      <w:marRight w:val="0"/>
      <w:marTop w:val="0"/>
      <w:marBottom w:val="0"/>
      <w:divBdr>
        <w:top w:val="none" w:sz="0" w:space="0" w:color="auto"/>
        <w:left w:val="none" w:sz="0" w:space="0" w:color="auto"/>
        <w:bottom w:val="none" w:sz="0" w:space="0" w:color="auto"/>
        <w:right w:val="none" w:sz="0" w:space="0" w:color="auto"/>
      </w:divBdr>
    </w:div>
    <w:div w:id="1818910842">
      <w:bodyDiv w:val="1"/>
      <w:marLeft w:val="0"/>
      <w:marRight w:val="0"/>
      <w:marTop w:val="0"/>
      <w:marBottom w:val="0"/>
      <w:divBdr>
        <w:top w:val="none" w:sz="0" w:space="0" w:color="auto"/>
        <w:left w:val="none" w:sz="0" w:space="0" w:color="auto"/>
        <w:bottom w:val="none" w:sz="0" w:space="0" w:color="auto"/>
        <w:right w:val="none" w:sz="0" w:space="0" w:color="auto"/>
      </w:divBdr>
    </w:div>
    <w:div w:id="1820920505">
      <w:bodyDiv w:val="1"/>
      <w:marLeft w:val="0"/>
      <w:marRight w:val="0"/>
      <w:marTop w:val="0"/>
      <w:marBottom w:val="0"/>
      <w:divBdr>
        <w:top w:val="none" w:sz="0" w:space="0" w:color="auto"/>
        <w:left w:val="none" w:sz="0" w:space="0" w:color="auto"/>
        <w:bottom w:val="none" w:sz="0" w:space="0" w:color="auto"/>
        <w:right w:val="none" w:sz="0" w:space="0" w:color="auto"/>
      </w:divBdr>
    </w:div>
    <w:div w:id="1826510320">
      <w:bodyDiv w:val="1"/>
      <w:marLeft w:val="0"/>
      <w:marRight w:val="0"/>
      <w:marTop w:val="0"/>
      <w:marBottom w:val="0"/>
      <w:divBdr>
        <w:top w:val="none" w:sz="0" w:space="0" w:color="auto"/>
        <w:left w:val="none" w:sz="0" w:space="0" w:color="auto"/>
        <w:bottom w:val="none" w:sz="0" w:space="0" w:color="auto"/>
        <w:right w:val="none" w:sz="0" w:space="0" w:color="auto"/>
      </w:divBdr>
    </w:div>
    <w:div w:id="1838156100">
      <w:bodyDiv w:val="1"/>
      <w:marLeft w:val="0"/>
      <w:marRight w:val="0"/>
      <w:marTop w:val="0"/>
      <w:marBottom w:val="0"/>
      <w:divBdr>
        <w:top w:val="none" w:sz="0" w:space="0" w:color="auto"/>
        <w:left w:val="none" w:sz="0" w:space="0" w:color="auto"/>
        <w:bottom w:val="none" w:sz="0" w:space="0" w:color="auto"/>
        <w:right w:val="none" w:sz="0" w:space="0" w:color="auto"/>
      </w:divBdr>
    </w:div>
    <w:div w:id="1845315679">
      <w:bodyDiv w:val="1"/>
      <w:marLeft w:val="0"/>
      <w:marRight w:val="0"/>
      <w:marTop w:val="0"/>
      <w:marBottom w:val="0"/>
      <w:divBdr>
        <w:top w:val="none" w:sz="0" w:space="0" w:color="auto"/>
        <w:left w:val="none" w:sz="0" w:space="0" w:color="auto"/>
        <w:bottom w:val="none" w:sz="0" w:space="0" w:color="auto"/>
        <w:right w:val="none" w:sz="0" w:space="0" w:color="auto"/>
      </w:divBdr>
      <w:divsChild>
        <w:div w:id="1311715080">
          <w:marLeft w:val="0"/>
          <w:marRight w:val="0"/>
          <w:marTop w:val="0"/>
          <w:marBottom w:val="0"/>
          <w:divBdr>
            <w:top w:val="none" w:sz="0" w:space="0" w:color="auto"/>
            <w:left w:val="none" w:sz="0" w:space="0" w:color="auto"/>
            <w:bottom w:val="none" w:sz="0" w:space="0" w:color="auto"/>
            <w:right w:val="none" w:sz="0" w:space="0" w:color="auto"/>
          </w:divBdr>
        </w:div>
      </w:divsChild>
    </w:div>
    <w:div w:id="1849982215">
      <w:bodyDiv w:val="1"/>
      <w:marLeft w:val="0"/>
      <w:marRight w:val="0"/>
      <w:marTop w:val="0"/>
      <w:marBottom w:val="0"/>
      <w:divBdr>
        <w:top w:val="none" w:sz="0" w:space="0" w:color="auto"/>
        <w:left w:val="none" w:sz="0" w:space="0" w:color="auto"/>
        <w:bottom w:val="none" w:sz="0" w:space="0" w:color="auto"/>
        <w:right w:val="none" w:sz="0" w:space="0" w:color="auto"/>
      </w:divBdr>
    </w:div>
    <w:div w:id="1854688533">
      <w:bodyDiv w:val="1"/>
      <w:marLeft w:val="0"/>
      <w:marRight w:val="0"/>
      <w:marTop w:val="0"/>
      <w:marBottom w:val="0"/>
      <w:divBdr>
        <w:top w:val="none" w:sz="0" w:space="0" w:color="auto"/>
        <w:left w:val="none" w:sz="0" w:space="0" w:color="auto"/>
        <w:bottom w:val="none" w:sz="0" w:space="0" w:color="auto"/>
        <w:right w:val="none" w:sz="0" w:space="0" w:color="auto"/>
      </w:divBdr>
    </w:div>
    <w:div w:id="1855069925">
      <w:bodyDiv w:val="1"/>
      <w:marLeft w:val="0"/>
      <w:marRight w:val="0"/>
      <w:marTop w:val="0"/>
      <w:marBottom w:val="0"/>
      <w:divBdr>
        <w:top w:val="none" w:sz="0" w:space="0" w:color="auto"/>
        <w:left w:val="none" w:sz="0" w:space="0" w:color="auto"/>
        <w:bottom w:val="none" w:sz="0" w:space="0" w:color="auto"/>
        <w:right w:val="none" w:sz="0" w:space="0" w:color="auto"/>
      </w:divBdr>
    </w:div>
    <w:div w:id="1860510092">
      <w:bodyDiv w:val="1"/>
      <w:marLeft w:val="0"/>
      <w:marRight w:val="0"/>
      <w:marTop w:val="0"/>
      <w:marBottom w:val="0"/>
      <w:divBdr>
        <w:top w:val="none" w:sz="0" w:space="0" w:color="auto"/>
        <w:left w:val="none" w:sz="0" w:space="0" w:color="auto"/>
        <w:bottom w:val="none" w:sz="0" w:space="0" w:color="auto"/>
        <w:right w:val="none" w:sz="0" w:space="0" w:color="auto"/>
      </w:divBdr>
    </w:div>
    <w:div w:id="1889678369">
      <w:bodyDiv w:val="1"/>
      <w:marLeft w:val="0"/>
      <w:marRight w:val="0"/>
      <w:marTop w:val="0"/>
      <w:marBottom w:val="0"/>
      <w:divBdr>
        <w:top w:val="none" w:sz="0" w:space="0" w:color="auto"/>
        <w:left w:val="none" w:sz="0" w:space="0" w:color="auto"/>
        <w:bottom w:val="none" w:sz="0" w:space="0" w:color="auto"/>
        <w:right w:val="none" w:sz="0" w:space="0" w:color="auto"/>
      </w:divBdr>
      <w:divsChild>
        <w:div w:id="77334116">
          <w:marLeft w:val="0"/>
          <w:marRight w:val="0"/>
          <w:marTop w:val="0"/>
          <w:marBottom w:val="0"/>
          <w:divBdr>
            <w:top w:val="none" w:sz="0" w:space="0" w:color="auto"/>
            <w:left w:val="none" w:sz="0" w:space="0" w:color="auto"/>
            <w:bottom w:val="none" w:sz="0" w:space="0" w:color="auto"/>
            <w:right w:val="none" w:sz="0" w:space="0" w:color="auto"/>
          </w:divBdr>
          <w:divsChild>
            <w:div w:id="861749070">
              <w:marLeft w:val="0"/>
              <w:marRight w:val="0"/>
              <w:marTop w:val="0"/>
              <w:marBottom w:val="0"/>
              <w:divBdr>
                <w:top w:val="none" w:sz="0" w:space="0" w:color="auto"/>
                <w:left w:val="none" w:sz="0" w:space="0" w:color="auto"/>
                <w:bottom w:val="none" w:sz="0" w:space="0" w:color="auto"/>
                <w:right w:val="none" w:sz="0" w:space="0" w:color="auto"/>
              </w:divBdr>
              <w:divsChild>
                <w:div w:id="460347139">
                  <w:marLeft w:val="0"/>
                  <w:marRight w:val="0"/>
                  <w:marTop w:val="0"/>
                  <w:marBottom w:val="0"/>
                  <w:divBdr>
                    <w:top w:val="none" w:sz="0" w:space="0" w:color="auto"/>
                    <w:left w:val="none" w:sz="0" w:space="0" w:color="auto"/>
                    <w:bottom w:val="none" w:sz="0" w:space="0" w:color="auto"/>
                    <w:right w:val="none" w:sz="0" w:space="0" w:color="auto"/>
                  </w:divBdr>
                </w:div>
              </w:divsChild>
            </w:div>
            <w:div w:id="2073888214">
              <w:marLeft w:val="0"/>
              <w:marRight w:val="0"/>
              <w:marTop w:val="0"/>
              <w:marBottom w:val="0"/>
              <w:divBdr>
                <w:top w:val="none" w:sz="0" w:space="0" w:color="auto"/>
                <w:left w:val="none" w:sz="0" w:space="0" w:color="auto"/>
                <w:bottom w:val="none" w:sz="0" w:space="0" w:color="auto"/>
                <w:right w:val="none" w:sz="0" w:space="0" w:color="auto"/>
              </w:divBdr>
              <w:divsChild>
                <w:div w:id="541675278">
                  <w:marLeft w:val="0"/>
                  <w:marRight w:val="0"/>
                  <w:marTop w:val="0"/>
                  <w:marBottom w:val="0"/>
                  <w:divBdr>
                    <w:top w:val="none" w:sz="0" w:space="0" w:color="auto"/>
                    <w:left w:val="none" w:sz="0" w:space="0" w:color="auto"/>
                    <w:bottom w:val="none" w:sz="0" w:space="0" w:color="auto"/>
                    <w:right w:val="none" w:sz="0" w:space="0" w:color="auto"/>
                  </w:divBdr>
                </w:div>
              </w:divsChild>
            </w:div>
            <w:div w:id="553272477">
              <w:marLeft w:val="0"/>
              <w:marRight w:val="0"/>
              <w:marTop w:val="0"/>
              <w:marBottom w:val="0"/>
              <w:divBdr>
                <w:top w:val="none" w:sz="0" w:space="0" w:color="auto"/>
                <w:left w:val="none" w:sz="0" w:space="0" w:color="auto"/>
                <w:bottom w:val="none" w:sz="0" w:space="0" w:color="auto"/>
                <w:right w:val="none" w:sz="0" w:space="0" w:color="auto"/>
              </w:divBdr>
            </w:div>
            <w:div w:id="1306739934">
              <w:marLeft w:val="0"/>
              <w:marRight w:val="0"/>
              <w:marTop w:val="0"/>
              <w:marBottom w:val="0"/>
              <w:divBdr>
                <w:top w:val="none" w:sz="0" w:space="0" w:color="auto"/>
                <w:left w:val="none" w:sz="0" w:space="0" w:color="auto"/>
                <w:bottom w:val="none" w:sz="0" w:space="0" w:color="auto"/>
                <w:right w:val="none" w:sz="0" w:space="0" w:color="auto"/>
              </w:divBdr>
            </w:div>
          </w:divsChild>
        </w:div>
        <w:div w:id="1483690253">
          <w:marLeft w:val="0"/>
          <w:marRight w:val="0"/>
          <w:marTop w:val="0"/>
          <w:marBottom w:val="0"/>
          <w:divBdr>
            <w:top w:val="none" w:sz="0" w:space="0" w:color="auto"/>
            <w:left w:val="none" w:sz="0" w:space="0" w:color="auto"/>
            <w:bottom w:val="none" w:sz="0" w:space="0" w:color="auto"/>
            <w:right w:val="none" w:sz="0" w:space="0" w:color="auto"/>
          </w:divBdr>
          <w:divsChild>
            <w:div w:id="813989014">
              <w:marLeft w:val="0"/>
              <w:marRight w:val="0"/>
              <w:marTop w:val="0"/>
              <w:marBottom w:val="0"/>
              <w:divBdr>
                <w:top w:val="none" w:sz="0" w:space="0" w:color="auto"/>
                <w:left w:val="none" w:sz="0" w:space="0" w:color="auto"/>
                <w:bottom w:val="none" w:sz="0" w:space="0" w:color="auto"/>
                <w:right w:val="none" w:sz="0" w:space="0" w:color="auto"/>
              </w:divBdr>
            </w:div>
            <w:div w:id="1112164396">
              <w:marLeft w:val="0"/>
              <w:marRight w:val="0"/>
              <w:marTop w:val="0"/>
              <w:marBottom w:val="0"/>
              <w:divBdr>
                <w:top w:val="none" w:sz="0" w:space="0" w:color="auto"/>
                <w:left w:val="none" w:sz="0" w:space="0" w:color="auto"/>
                <w:bottom w:val="none" w:sz="0" w:space="0" w:color="auto"/>
                <w:right w:val="none" w:sz="0" w:space="0" w:color="auto"/>
              </w:divBdr>
            </w:div>
            <w:div w:id="3324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2026">
      <w:bodyDiv w:val="1"/>
      <w:marLeft w:val="0"/>
      <w:marRight w:val="0"/>
      <w:marTop w:val="0"/>
      <w:marBottom w:val="0"/>
      <w:divBdr>
        <w:top w:val="none" w:sz="0" w:space="0" w:color="auto"/>
        <w:left w:val="none" w:sz="0" w:space="0" w:color="auto"/>
        <w:bottom w:val="none" w:sz="0" w:space="0" w:color="auto"/>
        <w:right w:val="none" w:sz="0" w:space="0" w:color="auto"/>
      </w:divBdr>
    </w:div>
    <w:div w:id="1944801000">
      <w:bodyDiv w:val="1"/>
      <w:marLeft w:val="0"/>
      <w:marRight w:val="0"/>
      <w:marTop w:val="0"/>
      <w:marBottom w:val="0"/>
      <w:divBdr>
        <w:top w:val="none" w:sz="0" w:space="0" w:color="auto"/>
        <w:left w:val="none" w:sz="0" w:space="0" w:color="auto"/>
        <w:bottom w:val="none" w:sz="0" w:space="0" w:color="auto"/>
        <w:right w:val="none" w:sz="0" w:space="0" w:color="auto"/>
      </w:divBdr>
    </w:div>
    <w:div w:id="1983775798">
      <w:bodyDiv w:val="1"/>
      <w:marLeft w:val="0"/>
      <w:marRight w:val="0"/>
      <w:marTop w:val="0"/>
      <w:marBottom w:val="0"/>
      <w:divBdr>
        <w:top w:val="none" w:sz="0" w:space="0" w:color="auto"/>
        <w:left w:val="none" w:sz="0" w:space="0" w:color="auto"/>
        <w:bottom w:val="none" w:sz="0" w:space="0" w:color="auto"/>
        <w:right w:val="none" w:sz="0" w:space="0" w:color="auto"/>
      </w:divBdr>
    </w:div>
    <w:div w:id="1992321691">
      <w:bodyDiv w:val="1"/>
      <w:marLeft w:val="0"/>
      <w:marRight w:val="0"/>
      <w:marTop w:val="0"/>
      <w:marBottom w:val="0"/>
      <w:divBdr>
        <w:top w:val="none" w:sz="0" w:space="0" w:color="auto"/>
        <w:left w:val="none" w:sz="0" w:space="0" w:color="auto"/>
        <w:bottom w:val="none" w:sz="0" w:space="0" w:color="auto"/>
        <w:right w:val="none" w:sz="0" w:space="0" w:color="auto"/>
      </w:divBdr>
    </w:div>
    <w:div w:id="1996571235">
      <w:bodyDiv w:val="1"/>
      <w:marLeft w:val="0"/>
      <w:marRight w:val="0"/>
      <w:marTop w:val="0"/>
      <w:marBottom w:val="0"/>
      <w:divBdr>
        <w:top w:val="none" w:sz="0" w:space="0" w:color="auto"/>
        <w:left w:val="none" w:sz="0" w:space="0" w:color="auto"/>
        <w:bottom w:val="none" w:sz="0" w:space="0" w:color="auto"/>
        <w:right w:val="none" w:sz="0" w:space="0" w:color="auto"/>
      </w:divBdr>
    </w:div>
    <w:div w:id="2007315628">
      <w:bodyDiv w:val="1"/>
      <w:marLeft w:val="0"/>
      <w:marRight w:val="0"/>
      <w:marTop w:val="0"/>
      <w:marBottom w:val="0"/>
      <w:divBdr>
        <w:top w:val="none" w:sz="0" w:space="0" w:color="auto"/>
        <w:left w:val="none" w:sz="0" w:space="0" w:color="auto"/>
        <w:bottom w:val="none" w:sz="0" w:space="0" w:color="auto"/>
        <w:right w:val="none" w:sz="0" w:space="0" w:color="auto"/>
      </w:divBdr>
      <w:divsChild>
        <w:div w:id="1670517351">
          <w:marLeft w:val="0"/>
          <w:marRight w:val="0"/>
          <w:marTop w:val="0"/>
          <w:marBottom w:val="0"/>
          <w:divBdr>
            <w:top w:val="none" w:sz="0" w:space="0" w:color="auto"/>
            <w:left w:val="none" w:sz="0" w:space="0" w:color="auto"/>
            <w:bottom w:val="none" w:sz="0" w:space="0" w:color="auto"/>
            <w:right w:val="none" w:sz="0" w:space="0" w:color="auto"/>
          </w:divBdr>
        </w:div>
      </w:divsChild>
    </w:div>
    <w:div w:id="2013139853">
      <w:bodyDiv w:val="1"/>
      <w:marLeft w:val="0"/>
      <w:marRight w:val="0"/>
      <w:marTop w:val="0"/>
      <w:marBottom w:val="0"/>
      <w:divBdr>
        <w:top w:val="none" w:sz="0" w:space="0" w:color="auto"/>
        <w:left w:val="none" w:sz="0" w:space="0" w:color="auto"/>
        <w:bottom w:val="none" w:sz="0" w:space="0" w:color="auto"/>
        <w:right w:val="none" w:sz="0" w:space="0" w:color="auto"/>
      </w:divBdr>
      <w:divsChild>
        <w:div w:id="858155068">
          <w:marLeft w:val="0"/>
          <w:marRight w:val="0"/>
          <w:marTop w:val="0"/>
          <w:marBottom w:val="0"/>
          <w:divBdr>
            <w:top w:val="none" w:sz="0" w:space="0" w:color="auto"/>
            <w:left w:val="none" w:sz="0" w:space="0" w:color="auto"/>
            <w:bottom w:val="none" w:sz="0" w:space="0" w:color="auto"/>
            <w:right w:val="none" w:sz="0" w:space="0" w:color="auto"/>
          </w:divBdr>
        </w:div>
      </w:divsChild>
    </w:div>
    <w:div w:id="2027126346">
      <w:bodyDiv w:val="1"/>
      <w:marLeft w:val="0"/>
      <w:marRight w:val="0"/>
      <w:marTop w:val="0"/>
      <w:marBottom w:val="0"/>
      <w:divBdr>
        <w:top w:val="none" w:sz="0" w:space="0" w:color="auto"/>
        <w:left w:val="none" w:sz="0" w:space="0" w:color="auto"/>
        <w:bottom w:val="none" w:sz="0" w:space="0" w:color="auto"/>
        <w:right w:val="none" w:sz="0" w:space="0" w:color="auto"/>
      </w:divBdr>
    </w:div>
    <w:div w:id="2041466957">
      <w:bodyDiv w:val="1"/>
      <w:marLeft w:val="0"/>
      <w:marRight w:val="0"/>
      <w:marTop w:val="0"/>
      <w:marBottom w:val="0"/>
      <w:divBdr>
        <w:top w:val="none" w:sz="0" w:space="0" w:color="auto"/>
        <w:left w:val="none" w:sz="0" w:space="0" w:color="auto"/>
        <w:bottom w:val="none" w:sz="0" w:space="0" w:color="auto"/>
        <w:right w:val="none" w:sz="0" w:space="0" w:color="auto"/>
      </w:divBdr>
    </w:div>
    <w:div w:id="2050451241">
      <w:bodyDiv w:val="1"/>
      <w:marLeft w:val="0"/>
      <w:marRight w:val="0"/>
      <w:marTop w:val="0"/>
      <w:marBottom w:val="0"/>
      <w:divBdr>
        <w:top w:val="none" w:sz="0" w:space="0" w:color="auto"/>
        <w:left w:val="none" w:sz="0" w:space="0" w:color="auto"/>
        <w:bottom w:val="none" w:sz="0" w:space="0" w:color="auto"/>
        <w:right w:val="none" w:sz="0" w:space="0" w:color="auto"/>
      </w:divBdr>
      <w:divsChild>
        <w:div w:id="1481117760">
          <w:marLeft w:val="0"/>
          <w:marRight w:val="0"/>
          <w:marTop w:val="0"/>
          <w:marBottom w:val="0"/>
          <w:divBdr>
            <w:top w:val="none" w:sz="0" w:space="0" w:color="auto"/>
            <w:left w:val="none" w:sz="0" w:space="0" w:color="auto"/>
            <w:bottom w:val="none" w:sz="0" w:space="0" w:color="auto"/>
            <w:right w:val="none" w:sz="0" w:space="0" w:color="auto"/>
          </w:divBdr>
          <w:divsChild>
            <w:div w:id="958951347">
              <w:marLeft w:val="0"/>
              <w:marRight w:val="0"/>
              <w:marTop w:val="0"/>
              <w:marBottom w:val="0"/>
              <w:divBdr>
                <w:top w:val="none" w:sz="0" w:space="0" w:color="auto"/>
                <w:left w:val="none" w:sz="0" w:space="0" w:color="auto"/>
                <w:bottom w:val="none" w:sz="0" w:space="0" w:color="auto"/>
                <w:right w:val="none" w:sz="0" w:space="0" w:color="auto"/>
              </w:divBdr>
            </w:div>
          </w:divsChild>
        </w:div>
        <w:div w:id="685327918">
          <w:marLeft w:val="0"/>
          <w:marRight w:val="0"/>
          <w:marTop w:val="0"/>
          <w:marBottom w:val="0"/>
          <w:divBdr>
            <w:top w:val="none" w:sz="0" w:space="0" w:color="auto"/>
            <w:left w:val="none" w:sz="0" w:space="0" w:color="auto"/>
            <w:bottom w:val="none" w:sz="0" w:space="0" w:color="auto"/>
            <w:right w:val="none" w:sz="0" w:space="0" w:color="auto"/>
          </w:divBdr>
          <w:divsChild>
            <w:div w:id="1722174844">
              <w:marLeft w:val="0"/>
              <w:marRight w:val="0"/>
              <w:marTop w:val="0"/>
              <w:marBottom w:val="0"/>
              <w:divBdr>
                <w:top w:val="none" w:sz="0" w:space="0" w:color="auto"/>
                <w:left w:val="none" w:sz="0" w:space="0" w:color="auto"/>
                <w:bottom w:val="none" w:sz="0" w:space="0" w:color="auto"/>
                <w:right w:val="none" w:sz="0" w:space="0" w:color="auto"/>
              </w:divBdr>
            </w:div>
          </w:divsChild>
        </w:div>
        <w:div w:id="1576627758">
          <w:marLeft w:val="0"/>
          <w:marRight w:val="0"/>
          <w:marTop w:val="0"/>
          <w:marBottom w:val="0"/>
          <w:divBdr>
            <w:top w:val="none" w:sz="0" w:space="0" w:color="auto"/>
            <w:left w:val="none" w:sz="0" w:space="0" w:color="auto"/>
            <w:bottom w:val="none" w:sz="0" w:space="0" w:color="auto"/>
            <w:right w:val="none" w:sz="0" w:space="0" w:color="auto"/>
          </w:divBdr>
        </w:div>
      </w:divsChild>
    </w:div>
    <w:div w:id="2057895993">
      <w:bodyDiv w:val="1"/>
      <w:marLeft w:val="0"/>
      <w:marRight w:val="0"/>
      <w:marTop w:val="0"/>
      <w:marBottom w:val="0"/>
      <w:divBdr>
        <w:top w:val="none" w:sz="0" w:space="0" w:color="auto"/>
        <w:left w:val="none" w:sz="0" w:space="0" w:color="auto"/>
        <w:bottom w:val="none" w:sz="0" w:space="0" w:color="auto"/>
        <w:right w:val="none" w:sz="0" w:space="0" w:color="auto"/>
      </w:divBdr>
    </w:div>
    <w:div w:id="2070112058">
      <w:bodyDiv w:val="1"/>
      <w:marLeft w:val="0"/>
      <w:marRight w:val="0"/>
      <w:marTop w:val="0"/>
      <w:marBottom w:val="0"/>
      <w:divBdr>
        <w:top w:val="none" w:sz="0" w:space="0" w:color="auto"/>
        <w:left w:val="none" w:sz="0" w:space="0" w:color="auto"/>
        <w:bottom w:val="none" w:sz="0" w:space="0" w:color="auto"/>
        <w:right w:val="none" w:sz="0" w:space="0" w:color="auto"/>
      </w:divBdr>
    </w:div>
    <w:div w:id="2073429932">
      <w:bodyDiv w:val="1"/>
      <w:marLeft w:val="0"/>
      <w:marRight w:val="0"/>
      <w:marTop w:val="0"/>
      <w:marBottom w:val="0"/>
      <w:divBdr>
        <w:top w:val="none" w:sz="0" w:space="0" w:color="auto"/>
        <w:left w:val="none" w:sz="0" w:space="0" w:color="auto"/>
        <w:bottom w:val="none" w:sz="0" w:space="0" w:color="auto"/>
        <w:right w:val="none" w:sz="0" w:space="0" w:color="auto"/>
      </w:divBdr>
    </w:div>
    <w:div w:id="2100439654">
      <w:bodyDiv w:val="1"/>
      <w:marLeft w:val="0"/>
      <w:marRight w:val="0"/>
      <w:marTop w:val="0"/>
      <w:marBottom w:val="0"/>
      <w:divBdr>
        <w:top w:val="none" w:sz="0" w:space="0" w:color="auto"/>
        <w:left w:val="none" w:sz="0" w:space="0" w:color="auto"/>
        <w:bottom w:val="none" w:sz="0" w:space="0" w:color="auto"/>
        <w:right w:val="none" w:sz="0" w:space="0" w:color="auto"/>
      </w:divBdr>
    </w:div>
    <w:div w:id="2109689555">
      <w:bodyDiv w:val="1"/>
      <w:marLeft w:val="0"/>
      <w:marRight w:val="0"/>
      <w:marTop w:val="0"/>
      <w:marBottom w:val="0"/>
      <w:divBdr>
        <w:top w:val="none" w:sz="0" w:space="0" w:color="auto"/>
        <w:left w:val="none" w:sz="0" w:space="0" w:color="auto"/>
        <w:bottom w:val="none" w:sz="0" w:space="0" w:color="auto"/>
        <w:right w:val="none" w:sz="0" w:space="0" w:color="auto"/>
      </w:divBdr>
    </w:div>
    <w:div w:id="2120029325">
      <w:bodyDiv w:val="1"/>
      <w:marLeft w:val="0"/>
      <w:marRight w:val="0"/>
      <w:marTop w:val="0"/>
      <w:marBottom w:val="0"/>
      <w:divBdr>
        <w:top w:val="none" w:sz="0" w:space="0" w:color="auto"/>
        <w:left w:val="none" w:sz="0" w:space="0" w:color="auto"/>
        <w:bottom w:val="none" w:sz="0" w:space="0" w:color="auto"/>
        <w:right w:val="none" w:sz="0" w:space="0" w:color="auto"/>
      </w:divBdr>
    </w:div>
    <w:div w:id="2139377663">
      <w:bodyDiv w:val="1"/>
      <w:marLeft w:val="0"/>
      <w:marRight w:val="0"/>
      <w:marTop w:val="0"/>
      <w:marBottom w:val="0"/>
      <w:divBdr>
        <w:top w:val="none" w:sz="0" w:space="0" w:color="auto"/>
        <w:left w:val="none" w:sz="0" w:space="0" w:color="auto"/>
        <w:bottom w:val="none" w:sz="0" w:space="0" w:color="auto"/>
        <w:right w:val="none" w:sz="0" w:space="0" w:color="auto"/>
      </w:divBdr>
    </w:div>
    <w:div w:id="21435013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anwang.aliyun.com/?utm_medium=text&amp;utm_source=bdbrandww&amp;utm_campaign=bdbrand&amp;utm_content=se_103066" TargetMode="External"/><Relationship Id="rId117" Type="http://schemas.openxmlformats.org/officeDocument/2006/relationships/hyperlink" Target="http://www.etiantian.org" TargetMode="External"/><Relationship Id="rId21" Type="http://schemas.openxmlformats.org/officeDocument/2006/relationships/hyperlink" Target="http://www.etiantian.org"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3.png"/><Relationship Id="rId68" Type="http://schemas.openxmlformats.org/officeDocument/2006/relationships/hyperlink" Target="http://www.etianitan.org" TargetMode="External"/><Relationship Id="rId84" Type="http://schemas.openxmlformats.org/officeDocument/2006/relationships/image" Target="media/image36.png"/><Relationship Id="rId89" Type="http://schemas.openxmlformats.org/officeDocument/2006/relationships/image" Target="media/image40.png"/><Relationship Id="rId112" Type="http://schemas.openxmlformats.org/officeDocument/2006/relationships/hyperlink" Target="http://www.etiantian.org" TargetMode="External"/><Relationship Id="rId16" Type="http://schemas.openxmlformats.org/officeDocument/2006/relationships/image" Target="media/image4.png"/><Relationship Id="rId107" Type="http://schemas.openxmlformats.org/officeDocument/2006/relationships/hyperlink" Target="http://www.etiantian.org/$1" TargetMode="Externa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hyperlink" Target="http://www.conf" TargetMode="External"/><Relationship Id="rId53" Type="http://schemas.openxmlformats.org/officeDocument/2006/relationships/hyperlink" Target="http://www.etiantian.org/test" TargetMode="External"/><Relationship Id="rId58" Type="http://schemas.openxmlformats.org/officeDocument/2006/relationships/image" Target="media/image21.png"/><Relationship Id="rId74" Type="http://schemas.openxmlformats.org/officeDocument/2006/relationships/hyperlink" Target="http://www.etiantian" TargetMode="External"/><Relationship Id="rId79" Type="http://schemas.openxmlformats.org/officeDocument/2006/relationships/hyperlink" Target="http://www.etiantian.org/index.htm" TargetMode="External"/><Relationship Id="rId102" Type="http://schemas.openxmlformats.org/officeDocument/2006/relationships/hyperlink" Target="http://www.odlboy.ocm/baoming?oldboy&amp;etiantian.js" TargetMode="External"/><Relationship Id="rId123" Type="http://schemas.openxmlformats.org/officeDocument/2006/relationships/image" Target="media/image49.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hyperlink" Target="http://wiki.nginx.org/NginxHttpCoreModule" TargetMode="External"/><Relationship Id="rId22" Type="http://schemas.openxmlformats.org/officeDocument/2006/relationships/hyperlink" Target="http://www.etiantian.org" TargetMode="External"/><Relationship Id="rId27" Type="http://schemas.openxmlformats.org/officeDocument/2006/relationships/hyperlink" Target="http://www.etiantian.org" TargetMode="Externa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24.png"/><Relationship Id="rId69" Type="http://schemas.openxmlformats.org/officeDocument/2006/relationships/image" Target="media/image26.png"/><Relationship Id="rId113" Type="http://schemas.openxmlformats.org/officeDocument/2006/relationships/image" Target="media/image47.png"/><Relationship Id="rId118" Type="http://schemas.openxmlformats.org/officeDocument/2006/relationships/hyperlink" Target="http://www.etiantian.org" TargetMode="External"/><Relationship Id="rId80" Type="http://schemas.openxmlformats.org/officeDocument/2006/relationships/image" Target="media/image33.png"/><Relationship Id="rId85" Type="http://schemas.openxmlformats.org/officeDocument/2006/relationships/image" Target="media/image37.png"/><Relationship Id="rId12" Type="http://schemas.openxmlformats.org/officeDocument/2006/relationships/hyperlink" Target="http://nginx.org/download/nginx-1.14.0.tar.gz" TargetMode="External"/><Relationship Id="rId17"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www.etiantian.org" TargetMode="External"/><Relationship Id="rId59" Type="http://schemas.openxmlformats.org/officeDocument/2006/relationships/hyperlink" Target="http://www.etianitan.org&#30340;&#26102;&#20505;&#65292;&#31435;&#39532;&#23601;&#20250;&#31934;&#20934;&#21305;&#37197;location=/" TargetMode="External"/><Relationship Id="rId103" Type="http://schemas.openxmlformats.org/officeDocument/2006/relationships/hyperlink" Target="http://www.oldboy.com/baoming-oldboy_etiantian.js" TargetMode="External"/><Relationship Id="rId108" Type="http://schemas.openxmlformats.org/officeDocument/2006/relationships/hyperlink" Target="http://www.etiantian.org" TargetMode="External"/><Relationship Id="rId124" Type="http://schemas.openxmlformats.org/officeDocument/2006/relationships/image" Target="media/image50.png"/><Relationship Id="rId54"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hyperlink" Target="http://www.etianitan.org/index.html" TargetMode="External"/><Relationship Id="rId91" Type="http://schemas.openxmlformats.org/officeDocument/2006/relationships/hyperlink" Target="http://www.etianian.org&#40664;&#35748;&#30340;uri" TargetMode="External"/><Relationship Id="rId96" Type="http://schemas.openxmlformats.org/officeDocument/2006/relationships/hyperlink" Target="http://wiki.nginx.org/NginxHttpCoreModul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etiantian.org" TargetMode="External"/><Relationship Id="rId28" Type="http://schemas.openxmlformats.org/officeDocument/2006/relationships/hyperlink" Target="http://www.etiantian.org" TargetMode="External"/><Relationship Id="rId49" Type="http://schemas.openxmlformats.org/officeDocument/2006/relationships/hyperlink" Target="http://www.etiantian.org" TargetMode="External"/><Relationship Id="rId114" Type="http://schemas.openxmlformats.org/officeDocument/2006/relationships/hyperlink" Target="http://www.etiantian.org/" TargetMode="External"/><Relationship Id="rId119" Type="http://schemas.openxmlformats.org/officeDocument/2006/relationships/hyperlink" Target="http://www.etiantian.org/" TargetMode="External"/><Relationship Id="rId44" Type="http://schemas.openxmlformats.org/officeDocument/2006/relationships/image" Target="media/image13.png"/><Relationship Id="rId60" Type="http://schemas.openxmlformats.org/officeDocument/2006/relationships/hyperlink" Target="http://www.etiantian.org/index.html" TargetMode="External"/><Relationship Id="rId65" Type="http://schemas.openxmlformats.org/officeDocument/2006/relationships/hyperlink" Target="http://www.etiantian.org/test01.html" TargetMode="External"/><Relationship Id="rId81" Type="http://schemas.openxmlformats.org/officeDocument/2006/relationships/hyperlink" Target="http://www.etiantian.org/image/" TargetMode="External"/><Relationship Id="rId86" Type="http://schemas.openxmlformats.org/officeDocument/2006/relationships/image" Target="media/image38.png"/><Relationship Id="rId13" Type="http://schemas.openxmlformats.org/officeDocument/2006/relationships/hyperlink" Target="http://nginx.org/" TargetMode="External"/><Relationship Id="rId18" Type="http://schemas.openxmlformats.org/officeDocument/2006/relationships/image" Target="media/image6.png"/><Relationship Id="rId39" Type="http://schemas.openxmlformats.org/officeDocument/2006/relationships/hyperlink" Target="http://www.etiantian.org" TargetMode="External"/><Relationship Id="rId109" Type="http://schemas.openxmlformats.org/officeDocument/2006/relationships/hyperlink" Target="http://www.etiantian.org" TargetMode="External"/><Relationship Id="rId34" Type="http://schemas.openxmlformats.org/officeDocument/2006/relationships/hyperlink" Target="http://www.conf" TargetMode="External"/><Relationship Id="rId50" Type="http://schemas.openxmlformats.org/officeDocument/2006/relationships/hyperlink" Target="http://www.etiantian.org/AV" TargetMode="External"/><Relationship Id="rId55" Type="http://schemas.openxmlformats.org/officeDocument/2006/relationships/image" Target="media/image20.png"/><Relationship Id="rId76" Type="http://schemas.openxmlformats.org/officeDocument/2006/relationships/hyperlink" Target="http://www.etiantian.org" TargetMode="External"/><Relationship Id="rId97" Type="http://schemas.openxmlformats.org/officeDocument/2006/relationships/hyperlink" Target="http://wiki.nginx.org/NginxHttpCoreModule" TargetMode="External"/><Relationship Id="rId104" Type="http://schemas.openxmlformats.org/officeDocument/2006/relationships/image" Target="media/image44.png"/><Relationship Id="rId120" Type="http://schemas.openxmlformats.org/officeDocument/2006/relationships/image" Target="media/image48.png"/><Relationship Id="rId125"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www.etiantian.org/index.html" TargetMode="External"/><Relationship Id="rId2" Type="http://schemas.openxmlformats.org/officeDocument/2006/relationships/numbering" Target="numbering.xml"/><Relationship Id="rId29" Type="http://schemas.openxmlformats.org/officeDocument/2006/relationships/hyperlink" Target="http://www.etiantian.org" TargetMode="External"/><Relationship Id="rId24" Type="http://schemas.openxmlformats.org/officeDocument/2006/relationships/hyperlink" Target="http://www.etiantian.org" TargetMode="External"/><Relationship Id="rId40" Type="http://schemas.openxmlformats.org/officeDocument/2006/relationships/hyperlink" Target="http://www.etiantian.org" TargetMode="External"/><Relationship Id="rId45" Type="http://schemas.openxmlformats.org/officeDocument/2006/relationships/image" Target="media/image14.png"/><Relationship Id="rId66" Type="http://schemas.openxmlformats.org/officeDocument/2006/relationships/image" Target="media/image25.png"/><Relationship Id="rId87" Type="http://schemas.openxmlformats.org/officeDocument/2006/relationships/hyperlink" Target="http://www.etiantian.org/fool" TargetMode="External"/><Relationship Id="rId110" Type="http://schemas.openxmlformats.org/officeDocument/2006/relationships/image" Target="media/image46.png"/><Relationship Id="rId115" Type="http://schemas.openxmlformats.org/officeDocument/2006/relationships/hyperlink" Target="http://www.etiantian.org" TargetMode="External"/><Relationship Id="rId61" Type="http://schemas.openxmlformats.org/officeDocument/2006/relationships/image" Target="media/image22.png"/><Relationship Id="rId82" Type="http://schemas.openxmlformats.org/officeDocument/2006/relationships/image" Target="media/image34.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www.etiantian.org" TargetMode="External"/><Relationship Id="rId35" Type="http://schemas.openxmlformats.org/officeDocument/2006/relationships/hyperlink" Target="http://www.conf" TargetMode="External"/><Relationship Id="rId56" Type="http://schemas.openxmlformats.org/officeDocument/2006/relationships/hyperlink" Target="http://www.etiantian.org/test02%20&#37027;&#20040;&#23601;&#21305;&#37197;&#21040;&#20102;%20location%20/test02%20&#40664;&#35748;&#30446;&#24405;&#19979;&#38754;test02&#30446;&#24405;&#19979;&#38754;&#30340;&#25991;&#20214;%20test02.html" TargetMode="External"/><Relationship Id="rId77" Type="http://schemas.openxmlformats.org/officeDocument/2006/relationships/image" Target="media/image31.png"/><Relationship Id="rId100" Type="http://schemas.openxmlformats.org/officeDocument/2006/relationships/hyperlink" Target="http://wiki.nginx.org/HttpCoreModule" TargetMode="External"/><Relationship Id="rId105" Type="http://schemas.openxmlformats.org/officeDocument/2006/relationships/image" Target="media/image45.png"/><Relationship Id="rId12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www.etiantian.org/AV" TargetMode="External"/><Relationship Id="rId72" Type="http://schemas.openxmlformats.org/officeDocument/2006/relationships/image" Target="media/image29.png"/><Relationship Id="rId93" Type="http://schemas.openxmlformats.org/officeDocument/2006/relationships/image" Target="media/image42.png"/><Relationship Id="rId98" Type="http://schemas.openxmlformats.org/officeDocument/2006/relationships/hyperlink" Target="http://wiki.nginx.org/NginxHttpCoreModule" TargetMode="External"/><Relationship Id="rId121" Type="http://schemas.openxmlformats.org/officeDocument/2006/relationships/hyperlink" Target="http://www.taobao.com" TargetMode="External"/><Relationship Id="rId3" Type="http://schemas.openxmlformats.org/officeDocument/2006/relationships/styles" Target="styles.xml"/><Relationship Id="rId25" Type="http://schemas.openxmlformats.org/officeDocument/2006/relationships/hyperlink" Target="http://www.shiyanbo.org" TargetMode="External"/><Relationship Id="rId46" Type="http://schemas.openxmlformats.org/officeDocument/2006/relationships/image" Target="media/image15.png"/><Relationship Id="rId67" Type="http://schemas.openxmlformats.org/officeDocument/2006/relationships/hyperlink" Target="http://www.etiantian.org" TargetMode="External"/><Relationship Id="rId116" Type="http://schemas.openxmlformats.org/officeDocument/2006/relationships/hyperlink" Target="http://www.etiantian.org" TargetMode="External"/><Relationship Id="rId20" Type="http://schemas.openxmlformats.org/officeDocument/2006/relationships/hyperlink" Target="http://www.shiyanbo.org" TargetMode="External"/><Relationship Id="rId41" Type="http://schemas.openxmlformats.org/officeDocument/2006/relationships/image" Target="media/image10.png"/><Relationship Id="rId62" Type="http://schemas.openxmlformats.org/officeDocument/2006/relationships/hyperlink" Target="http://www.etiantian.org" TargetMode="External"/><Relationship Id="rId83" Type="http://schemas.openxmlformats.org/officeDocument/2006/relationships/image" Target="media/image35.png"/><Relationship Id="rId88" Type="http://schemas.openxmlformats.org/officeDocument/2006/relationships/image" Target="media/image39.png"/><Relationship Id="rId111" Type="http://schemas.openxmlformats.org/officeDocument/2006/relationships/hyperlink" Target="http://www.etiantian.org" TargetMode="External"/><Relationship Id="rId15" Type="http://schemas.openxmlformats.org/officeDocument/2006/relationships/image" Target="media/image3.png"/><Relationship Id="rId36" Type="http://schemas.openxmlformats.org/officeDocument/2006/relationships/hyperlink" Target="http://www.conf" TargetMode="External"/><Relationship Id="rId57" Type="http://schemas.openxmlformats.org/officeDocument/2006/relationships/hyperlink" Target="http://www.etiantina.org" TargetMode="External"/><Relationship Id="rId106" Type="http://schemas.openxmlformats.org/officeDocument/2006/relationships/hyperlink" Target="http://www.etiantian.org--rewrite&#12289;" TargetMode="External"/><Relationship Id="rId12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www.etiantian.org" TargetMode="External"/><Relationship Id="rId52" Type="http://schemas.openxmlformats.org/officeDocument/2006/relationships/image" Target="media/image18.png"/><Relationship Id="rId73" Type="http://schemas.openxmlformats.org/officeDocument/2006/relationships/image" Target="media/image30.png"/><Relationship Id="rId78" Type="http://schemas.openxmlformats.org/officeDocument/2006/relationships/image" Target="media/image32.png"/><Relationship Id="rId94" Type="http://schemas.openxmlformats.org/officeDocument/2006/relationships/image" Target="media/image43.png"/><Relationship Id="rId99" Type="http://schemas.openxmlformats.org/officeDocument/2006/relationships/hyperlink" Target="http://wiki.nginx.org/NginxHttpCoreModule" TargetMode="External"/><Relationship Id="rId101" Type="http://schemas.openxmlformats.org/officeDocument/2006/relationships/hyperlink" Target="http://wiki.nginx.org/HttpCoreModule" TargetMode="External"/><Relationship Id="rId122" Type="http://schemas.openxmlformats.org/officeDocument/2006/relationships/hyperlink" Target="http://www.etiantian.org" TargetMode="External"/><Relationship Id="rId4" Type="http://schemas.openxmlformats.org/officeDocument/2006/relationships/settings" Target="settings.xml"/><Relationship Id="rId9"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package" Target="embeddings/Microsoft_Excel____1.xlsx"/><Relationship Id="rId1" Type="http://schemas.openxmlformats.org/officeDocument/2006/relationships/image" Target="media/image52.emf"/></Relationships>
</file>

<file path=word/_rels/header3.xml.rels><?xml version="1.0" encoding="UTF-8" standalone="yes"?>
<Relationships xmlns="http://schemas.openxmlformats.org/package/2006/relationships"><Relationship Id="rId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F:\42&#26399;\&#20316;&#19994;&#27169;&#26495;\&#27169;&#26495;-v10.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73067-68F4-4D40-B49F-D0DA95FB2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模板-v10.dotm</Template>
  <TotalTime>3412</TotalTime>
  <Pages>1</Pages>
  <Words>13491</Words>
  <Characters>76903</Characters>
  <Application>Microsoft Office Word</Application>
  <DocSecurity>0</DocSecurity>
  <Lines>640</Lines>
  <Paragraphs>180</Paragraphs>
  <ScaleCrop>false</ScaleCrop>
  <Company>Microsoft</Company>
  <LinksUpToDate>false</LinksUpToDate>
  <CharactersWithSpaces>90214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老男孩教育-总结</dc:title>
  <dc:creator>lenovo</dc:creator>
  <cp:lastModifiedBy>kermit jam</cp:lastModifiedBy>
  <cp:revision>64</cp:revision>
  <dcterms:created xsi:type="dcterms:W3CDTF">2017-03-08T11:16:00Z</dcterms:created>
  <dcterms:modified xsi:type="dcterms:W3CDTF">2018-12-27T08:58:00Z</dcterms:modified>
</cp:coreProperties>
</file>